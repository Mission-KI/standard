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styles.xml" ContentType="application/vnd.openxmlformats-officedocument.wordprocessingml.styles+xml"/>
  <Override PartName="/word/fontTable.xml" ContentType="application/vnd.openxmlformats-officedocument.wordprocessingml.fontTable+xml"/>
  <Override PartName="/word/glossary/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15CD" w14:textId="77777777" w:rsidR="006C4D3D" w:rsidRDefault="006C4D3D" w:rsidP="006C4D3D"/>
    <w:p w14:paraId="535214CE" w14:textId="77777777" w:rsidR="006C4D3D" w:rsidRDefault="006C4D3D" w:rsidP="006C4D3D"/>
    <w:p w14:paraId="6A1DAD08" w14:textId="77777777" w:rsidR="006C4D3D" w:rsidRDefault="006C4D3D" w:rsidP="006C4D3D"/>
    <w:p w14:paraId="54EBC135" w14:textId="77777777" w:rsidR="006C4D3D" w:rsidRDefault="006C4D3D" w:rsidP="006C4D3D"/>
    <w:p w14:paraId="456283D5" w14:textId="77777777" w:rsidR="006C4D3D" w:rsidRDefault="006C4D3D" w:rsidP="006C4D3D"/>
    <w:p w14:paraId="137E0CCF" w14:textId="77777777" w:rsidR="006C4D3D" w:rsidRDefault="006C4D3D" w:rsidP="006C4D3D"/>
    <w:p w14:paraId="4A53E9B0" w14:textId="4B7FDF32" w:rsidR="006C4D3D" w:rsidRDefault="00AC4C2C" w:rsidP="00AC4C2C">
      <w:pPr>
        <w:tabs>
          <w:tab w:val="left" w:pos="6180"/>
        </w:tabs>
      </w:pPr>
      <w:r>
        <w:tab/>
      </w:r>
    </w:p>
    <w:p w14:paraId="72DDF1E8" w14:textId="77777777" w:rsidR="006C4D3D" w:rsidRDefault="006C4D3D" w:rsidP="006C4D3D"/>
    <w:p w14:paraId="6CCC5346" w14:textId="77777777" w:rsidR="006C4D3D" w:rsidRDefault="006C4D3D" w:rsidP="006C4D3D"/>
    <w:p w14:paraId="20715DE0" w14:textId="77777777" w:rsidR="006C4D3D" w:rsidRDefault="006C4D3D" w:rsidP="006C4D3D"/>
    <w:p w14:paraId="3E588BE1" w14:textId="4CC9901A" w:rsidR="005E287B" w:rsidRPr="006C4D3D" w:rsidRDefault="006C4D3D" w:rsidP="006C4D3D">
      <w:pPr>
        <w:pStyle w:val="Titel"/>
        <w:spacing w:after="400"/>
        <w:ind w:left="-1276"/>
        <w:rPr>
          <w:color w:val="FFFFFF" w:themeColor="background1"/>
        </w:rPr>
      </w:pPr>
      <w:r w:rsidRPr="006C4D3D">
        <w:rPr>
          <w:color w:val="FFFFFF" w:themeColor="background1"/>
        </w:rPr>
        <w:t>Prüfbericht</w:t>
      </w:r>
    </w:p>
    <w:p w14:paraId="016C4E1C" w14:textId="6BA40624" w:rsidR="006C4D3D" w:rsidRPr="006C4D3D" w:rsidRDefault="006C4D3D" w:rsidP="006C4D3D">
      <w:pPr>
        <w:pStyle w:val="Untertitel"/>
        <w:ind w:left="-1276"/>
      </w:pPr>
      <w:r w:rsidRPr="006C4D3D">
        <w:rPr>
          <w:color w:val="FFFFFF" w:themeColor="background1"/>
        </w:rPr>
        <w:t>Ergebnisse der Selbstbewertung von</w:t>
      </w:r>
      <w:r w:rsidRPr="006C4D3D">
        <w:rPr>
          <w:color w:val="FFFFFF" w:themeColor="background1"/>
        </w:rPr>
        <w:br/>
      </w:r>
      <w:r w:rsidR="00EE73F8">
        <w:rPr>
          <w:color w:val="FFFFFF" w:themeColor="background1"/>
        </w:rPr>
        <w:fldChar w:fldCharType="begin">
          <w:ffData>
            <w:name w:val="Text6"/>
            <w:enabled/>
            <w:calcOnExit w:val="0"/>
            <w:textInput>
              <w:default w:val="[Name des Unternehmens]"/>
            </w:textInput>
          </w:ffData>
        </w:fldChar>
      </w:r>
      <w:bookmarkStart w:id="0" w:name="Text6"/>
      <w:r w:rsidR="00EE73F8">
        <w:rPr>
          <w:color w:val="FFFFFF" w:themeColor="background1"/>
        </w:rPr>
        <w:instrText xml:space="preserve"> FORMTEXT </w:instrText>
      </w:r>
      <w:r w:rsidR="00EE73F8">
        <w:rPr>
          <w:color w:val="FFFFFF" w:themeColor="background1"/>
        </w:rPr>
      </w:r>
      <w:r w:rsidR="00EE73F8">
        <w:rPr>
          <w:color w:val="FFFFFF" w:themeColor="background1"/>
        </w:rPr>
        <w:fldChar w:fldCharType="separate"/>
      </w:r>
      <w:r w:rsidR="00EE73F8">
        <w:rPr>
          <w:noProof/>
          <w:color w:val="FFFFFF" w:themeColor="background1"/>
        </w:rPr>
        <w:t>[Name des Unternehmens]</w:t>
      </w:r>
      <w:r w:rsidR="00EE73F8">
        <w:rPr>
          <w:color w:val="FFFFFF" w:themeColor="background1"/>
        </w:rPr>
        <w:fldChar w:fldCharType="end"/>
      </w:r>
      <w:bookmarkEnd w:id="0"/>
      <w:r w:rsidRPr="006C4D3D">
        <w:rPr>
          <w:color w:val="FFFFFF" w:themeColor="background1"/>
        </w:rPr>
        <w:t xml:space="preserve"> </w:t>
      </w:r>
      <w:r w:rsidR="00A519E4">
        <w:rPr>
          <w:color w:val="FFFFFF" w:themeColor="background1"/>
        </w:rPr>
        <w:t>des KI-Systems</w:t>
      </w:r>
      <w:r w:rsidRPr="006C4D3D">
        <w:rPr>
          <w:color w:val="FFFFFF" w:themeColor="background1"/>
        </w:rPr>
        <w:br/>
      </w:r>
      <w:r w:rsidR="00EE73F8">
        <w:rPr>
          <w:color w:val="FFFFFF" w:themeColor="background1"/>
        </w:rPr>
        <w:fldChar w:fldCharType="begin">
          <w:ffData>
            <w:name w:val="Text7"/>
            <w:enabled/>
            <w:calcOnExit w:val="0"/>
            <w:textInput>
              <w:default w:val="„[Name des KI-Systems]“"/>
            </w:textInput>
          </w:ffData>
        </w:fldChar>
      </w:r>
      <w:bookmarkStart w:id="1" w:name="Text7"/>
      <w:r w:rsidR="00EE73F8">
        <w:rPr>
          <w:color w:val="FFFFFF" w:themeColor="background1"/>
        </w:rPr>
        <w:instrText xml:space="preserve"> FORMTEXT </w:instrText>
      </w:r>
      <w:r w:rsidR="00EE73F8">
        <w:rPr>
          <w:color w:val="FFFFFF" w:themeColor="background1"/>
        </w:rPr>
      </w:r>
      <w:r w:rsidR="00EE73F8">
        <w:rPr>
          <w:color w:val="FFFFFF" w:themeColor="background1"/>
        </w:rPr>
        <w:fldChar w:fldCharType="separate"/>
      </w:r>
      <w:r w:rsidR="00EE73F8">
        <w:rPr>
          <w:noProof/>
          <w:color w:val="FFFFFF" w:themeColor="background1"/>
        </w:rPr>
        <w:t>„[Name des KI-Systems]“</w:t>
      </w:r>
      <w:r w:rsidR="00EE73F8">
        <w:rPr>
          <w:color w:val="FFFFFF" w:themeColor="background1"/>
        </w:rPr>
        <w:fldChar w:fldCharType="end"/>
      </w:r>
      <w:bookmarkEnd w:id="1"/>
      <w:r w:rsidRPr="006C4D3D">
        <w:rPr>
          <w:color w:val="FFFFFF" w:themeColor="background1"/>
        </w:rPr>
        <w:t xml:space="preserve"> auf Grundlage </w:t>
      </w:r>
      <w:r w:rsidR="00A519E4">
        <w:rPr>
          <w:color w:val="FFFFFF" w:themeColor="background1"/>
        </w:rPr>
        <w:br/>
      </w:r>
      <w:r w:rsidRPr="006C4D3D">
        <w:rPr>
          <w:color w:val="FFFFFF" w:themeColor="background1"/>
        </w:rPr>
        <w:t xml:space="preserve">des </w:t>
      </w:r>
      <w:r w:rsidR="004A10C2" w:rsidRPr="006C4D3D">
        <w:rPr>
          <w:color w:val="FFFFFF" w:themeColor="background1"/>
        </w:rPr>
        <w:t xml:space="preserve">MISSION KI </w:t>
      </w:r>
      <w:r w:rsidRPr="006C4D3D">
        <w:rPr>
          <w:color w:val="FFFFFF" w:themeColor="background1"/>
        </w:rPr>
        <w:t>Qualitätsstandards</w:t>
      </w:r>
    </w:p>
    <w:p w14:paraId="6C10EB6D" w14:textId="77777777" w:rsidR="005E287B" w:rsidRDefault="005E287B">
      <w:pPr>
        <w:spacing w:after="160" w:line="278" w:lineRule="auto"/>
      </w:pPr>
    </w:p>
    <w:p w14:paraId="7941E4C6" w14:textId="77777777" w:rsidR="005E287B" w:rsidRDefault="005E287B">
      <w:pPr>
        <w:spacing w:after="160" w:line="278" w:lineRule="auto"/>
      </w:pPr>
    </w:p>
    <w:p w14:paraId="3D908AE9" w14:textId="6024A7B0" w:rsidR="00A2470E" w:rsidRDefault="00A2470E">
      <w:pPr>
        <w:spacing w:after="160" w:line="278" w:lineRule="auto"/>
      </w:pPr>
      <w:r>
        <w:br w:type="page"/>
      </w:r>
    </w:p>
    <w:p w14:paraId="754A4C55" w14:textId="3E14C32E" w:rsidR="00935A4F" w:rsidRPr="008823B8" w:rsidRDefault="008823B8" w:rsidP="008823B8">
      <w:pPr>
        <w:pStyle w:val="Titel"/>
      </w:pPr>
      <w:r w:rsidRPr="008823B8">
        <w:lastRenderedPageBreak/>
        <w:t>Prüfbericht</w:t>
      </w:r>
    </w:p>
    <w:p w14:paraId="3E5F51BD" w14:textId="274D95BD" w:rsidR="00737E7B" w:rsidRPr="005102E7" w:rsidRDefault="00EE73F8" w:rsidP="001973B5">
      <w:pPr>
        <w:pStyle w:val="Untertitel"/>
      </w:pPr>
      <w:r>
        <w:fldChar w:fldCharType="begin">
          <w:ffData>
            <w:name w:val="Text8"/>
            <w:enabled/>
            <w:calcOnExit w:val="0"/>
            <w:textInput>
              <w:default w:val="[Name des Unternehmens]"/>
            </w:textInput>
          </w:ffData>
        </w:fldChar>
      </w:r>
      <w:bookmarkStart w:id="2" w:name="Text8"/>
      <w:r>
        <w:instrText xml:space="preserve"> FORMTEXT </w:instrText>
      </w:r>
      <w:r>
        <w:fldChar w:fldCharType="separate"/>
      </w:r>
      <w:r>
        <w:rPr>
          <w:noProof/>
        </w:rPr>
        <w:t>[Name des Unternehmens]</w:t>
      </w:r>
      <w:r>
        <w:fldChar w:fldCharType="end"/>
      </w:r>
      <w:bookmarkEnd w:id="2"/>
      <w:r w:rsidR="001973B5">
        <w:br/>
      </w:r>
      <w:r>
        <w:fldChar w:fldCharType="begin">
          <w:ffData>
            <w:name w:val="Text9"/>
            <w:enabled/>
            <w:calcOnExit w:val="0"/>
            <w:textInput>
              <w:default w:val="„[Name des KI-Systems]“"/>
            </w:textInput>
          </w:ffData>
        </w:fldChar>
      </w:r>
      <w:bookmarkStart w:id="3" w:name="Text9"/>
      <w:r>
        <w:instrText xml:space="preserve"> FORMTEXT </w:instrText>
      </w:r>
      <w:r>
        <w:fldChar w:fldCharType="separate"/>
      </w:r>
      <w:r>
        <w:rPr>
          <w:noProof/>
        </w:rPr>
        <w:t>„[Name des KI-Systems]“</w:t>
      </w:r>
      <w:r>
        <w:fldChar w:fldCharType="end"/>
      </w:r>
      <w:bookmarkEnd w:id="3"/>
      <w:r w:rsidR="008823B8">
        <w:t xml:space="preserve"> KI-System</w:t>
      </w:r>
    </w:p>
    <w:p w14:paraId="2AEDF891" w14:textId="77777777" w:rsidR="001973B5" w:rsidRPr="001973B5" w:rsidRDefault="001973B5" w:rsidP="001973B5">
      <w:pPr>
        <w:rPr>
          <w:color w:val="3C0483" w:themeColor="text2"/>
        </w:rPr>
      </w:pPr>
      <w:r w:rsidRPr="001973B5">
        <w:rPr>
          <w:color w:val="3C0483" w:themeColor="text2"/>
        </w:rPr>
        <w:t>Selbstprüfung gemäß MISSION KI Qualitätsstandard</w:t>
      </w:r>
    </w:p>
    <w:p w14:paraId="0665AB65" w14:textId="77777777" w:rsidR="001973B5" w:rsidRPr="001973B5" w:rsidRDefault="001973B5" w:rsidP="001973B5">
      <w:pPr>
        <w:rPr>
          <w:color w:val="3C0483" w:themeColor="text2"/>
        </w:rPr>
      </w:pPr>
    </w:p>
    <w:p w14:paraId="056CF792" w14:textId="6C6F4A37" w:rsidR="001973B5" w:rsidRPr="001973B5" w:rsidRDefault="001973B5" w:rsidP="001973B5">
      <w:pPr>
        <w:rPr>
          <w:color w:val="3C0483" w:themeColor="text2"/>
        </w:rPr>
      </w:pPr>
      <w:r w:rsidRPr="001973B5">
        <w:rPr>
          <w:color w:val="3C0483" w:themeColor="text2"/>
        </w:rPr>
        <w:t xml:space="preserve">Datum: </w:t>
      </w:r>
      <w:r w:rsidR="00E33254">
        <w:rPr>
          <w:color w:val="3C0483" w:themeColor="text2"/>
        </w:rPr>
        <w:fldChar w:fldCharType="begin">
          <w:ffData>
            <w:name w:val="Text1"/>
            <w:enabled/>
            <w:calcOnExit w:val="0"/>
            <w:textInput>
              <w:default w:val="TT.MM.JJJJ"/>
            </w:textInput>
          </w:ffData>
        </w:fldChar>
      </w:r>
      <w:bookmarkStart w:id="4" w:name="Text1"/>
      <w:r w:rsidR="00E33254">
        <w:rPr>
          <w:color w:val="3C0483" w:themeColor="text2"/>
        </w:rPr>
        <w:instrText xml:space="preserve"> FORMTEXT </w:instrText>
      </w:r>
      <w:r w:rsidR="00E33254">
        <w:rPr>
          <w:color w:val="3C0483" w:themeColor="text2"/>
        </w:rPr>
      </w:r>
      <w:r w:rsidR="00E33254">
        <w:rPr>
          <w:color w:val="3C0483" w:themeColor="text2"/>
        </w:rPr>
        <w:fldChar w:fldCharType="separate"/>
      </w:r>
      <w:r w:rsidR="00E33254">
        <w:rPr>
          <w:noProof/>
          <w:color w:val="3C0483" w:themeColor="text2"/>
        </w:rPr>
        <w:t>TT.MM.JJJJ</w:t>
      </w:r>
      <w:r w:rsidR="00E33254">
        <w:rPr>
          <w:color w:val="3C0483" w:themeColor="text2"/>
        </w:rPr>
        <w:fldChar w:fldCharType="end"/>
      </w:r>
      <w:bookmarkEnd w:id="4"/>
    </w:p>
    <w:p w14:paraId="40624028" w14:textId="327E4F9D" w:rsidR="001973B5" w:rsidRPr="001973B5" w:rsidRDefault="001973B5" w:rsidP="001973B5">
      <w:pPr>
        <w:rPr>
          <w:color w:val="3C0483" w:themeColor="text2"/>
        </w:rPr>
      </w:pPr>
      <w:r w:rsidRPr="001973B5">
        <w:rPr>
          <w:color w:val="3C0483" w:themeColor="text2"/>
        </w:rPr>
        <w:t xml:space="preserve">Prüf-ID: </w:t>
      </w:r>
      <w:r w:rsidR="00E33254">
        <w:rPr>
          <w:color w:val="3C0483" w:themeColor="text2"/>
        </w:rPr>
        <w:fldChar w:fldCharType="begin">
          <w:ffData>
            <w:name w:val="Text2"/>
            <w:enabled/>
            <w:calcOnExit w:val="0"/>
            <w:textInput>
              <w:default w:val="XXXXXX"/>
            </w:textInput>
          </w:ffData>
        </w:fldChar>
      </w:r>
      <w:bookmarkStart w:id="5" w:name="Text2"/>
      <w:r w:rsidR="00E33254">
        <w:rPr>
          <w:color w:val="3C0483" w:themeColor="text2"/>
        </w:rPr>
        <w:instrText xml:space="preserve"> FORMTEXT </w:instrText>
      </w:r>
      <w:r w:rsidR="00E33254">
        <w:rPr>
          <w:color w:val="3C0483" w:themeColor="text2"/>
        </w:rPr>
      </w:r>
      <w:r w:rsidR="00E33254">
        <w:rPr>
          <w:color w:val="3C0483" w:themeColor="text2"/>
        </w:rPr>
        <w:fldChar w:fldCharType="separate"/>
      </w:r>
      <w:r w:rsidR="00E33254">
        <w:rPr>
          <w:noProof/>
          <w:color w:val="3C0483" w:themeColor="text2"/>
        </w:rPr>
        <w:t>XXXXXX</w:t>
      </w:r>
      <w:r w:rsidR="00E33254">
        <w:rPr>
          <w:color w:val="3C0483" w:themeColor="text2"/>
        </w:rPr>
        <w:fldChar w:fldCharType="end"/>
      </w:r>
      <w:bookmarkEnd w:id="5"/>
    </w:p>
    <w:p w14:paraId="030720DB" w14:textId="14440724" w:rsidR="001973B5" w:rsidRDefault="001973B5" w:rsidP="001973B5">
      <w:pPr>
        <w:rPr>
          <w:color w:val="3C0483" w:themeColor="text2"/>
        </w:rPr>
      </w:pPr>
      <w:r w:rsidRPr="001973B5">
        <w:rPr>
          <w:color w:val="3C0483" w:themeColor="text2"/>
        </w:rPr>
        <w:t>Typ: Erstprüfung/Folgeprüfung</w:t>
      </w:r>
    </w:p>
    <w:p w14:paraId="6723D19F" w14:textId="77777777" w:rsidR="00A2470E" w:rsidRDefault="00A2470E" w:rsidP="001973B5"/>
    <w:p w14:paraId="62CB1633" w14:textId="77777777" w:rsidR="00A2470E" w:rsidRDefault="00A2470E">
      <w:pPr>
        <w:sectPr w:rsidR="00A2470E" w:rsidSect="00E33254">
          <w:footerReference w:type="default" r:id="rId8"/>
          <w:headerReference w:type="first" r:id="rId9"/>
          <w:pgSz w:w="11906" w:h="16838" w:code="9"/>
          <w:pgMar w:top="624" w:right="1191" w:bottom="1418" w:left="2041" w:header="170" w:footer="170" w:gutter="0"/>
          <w:cols w:space="708"/>
          <w:titlePg/>
          <w:docGrid w:linePitch="360"/>
        </w:sectPr>
      </w:pPr>
    </w:p>
    <w:sdt>
      <w:sdtPr>
        <w:rPr>
          <w:rFonts w:asciiTheme="minorHAnsi" w:eastAsiaTheme="minorHAnsi" w:hAnsiTheme="minorHAnsi" w:cstheme="minorBidi"/>
          <w:b w:val="0"/>
          <w:color w:val="auto"/>
          <w:sz w:val="20"/>
          <w:szCs w:val="24"/>
          <w:lang w:eastAsia="en-US"/>
          <w14:ligatures w14:val="standardContextual"/>
        </w:rPr>
        <w:id w:val="-791444187"/>
        <w:docPartObj>
          <w:docPartGallery w:val="Table of Contents"/>
          <w:docPartUnique/>
        </w:docPartObj>
      </w:sdtPr>
      <w:sdtEndPr>
        <w:rPr>
          <w:bCs/>
        </w:rPr>
      </w:sdtEndPr>
      <w:sdtContent>
        <w:p w14:paraId="1F011708" w14:textId="77777777" w:rsidR="00CF3FBD" w:rsidRDefault="00CF3FBD" w:rsidP="00E126F9">
          <w:pPr>
            <w:pStyle w:val="Inhaltsverzeichnisberschrift"/>
          </w:pPr>
          <w:r w:rsidRPr="00CF3FBD">
            <w:t>Inhalt</w:t>
          </w:r>
        </w:p>
        <w:p w14:paraId="7F5EB387" w14:textId="37355303" w:rsidR="005527FD" w:rsidRDefault="00EE73F8">
          <w:pPr>
            <w:pStyle w:val="Verzeichnis1"/>
            <w:rPr>
              <w:rFonts w:eastAsiaTheme="minorEastAsia"/>
              <w:b w:val="0"/>
              <w:kern w:val="2"/>
              <w:sz w:val="24"/>
              <w:lang w:eastAsia="de-DE"/>
            </w:rPr>
          </w:pPr>
          <w:r>
            <w:rPr>
              <w:b w:val="0"/>
            </w:rPr>
            <w:fldChar w:fldCharType="begin"/>
          </w:r>
          <w:r>
            <w:rPr>
              <w:b w:val="0"/>
            </w:rPr>
            <w:instrText xml:space="preserve"> TOC \o "1-3" \h \z \u </w:instrText>
          </w:r>
          <w:r>
            <w:rPr>
              <w:b w:val="0"/>
            </w:rPr>
            <w:fldChar w:fldCharType="separate"/>
          </w:r>
          <w:hyperlink w:anchor="_Toc214626636" w:history="1">
            <w:r w:rsidR="005527FD" w:rsidRPr="008A5E9C">
              <w:rPr>
                <w:rStyle w:val="Hyperlink"/>
              </w:rPr>
              <w:t>1.</w:t>
            </w:r>
            <w:r w:rsidR="005527FD">
              <w:rPr>
                <w:rFonts w:eastAsiaTheme="minorEastAsia"/>
                <w:b w:val="0"/>
                <w:kern w:val="2"/>
                <w:sz w:val="24"/>
                <w:lang w:eastAsia="de-DE"/>
              </w:rPr>
              <w:tab/>
            </w:r>
            <w:r w:rsidR="005527FD" w:rsidRPr="008A5E9C">
              <w:rPr>
                <w:rStyle w:val="Hyperlink"/>
              </w:rPr>
              <w:t>Allgemeine Informationen zur Prüfung</w:t>
            </w:r>
            <w:r w:rsidR="005527FD">
              <w:rPr>
                <w:webHidden/>
              </w:rPr>
              <w:tab/>
            </w:r>
            <w:r w:rsidR="005527FD">
              <w:rPr>
                <w:webHidden/>
              </w:rPr>
              <w:fldChar w:fldCharType="begin"/>
            </w:r>
            <w:r w:rsidR="005527FD">
              <w:rPr>
                <w:webHidden/>
              </w:rPr>
              <w:instrText xml:space="preserve"> PAGEREF _Toc214626636 \h </w:instrText>
            </w:r>
            <w:r w:rsidR="005527FD">
              <w:rPr>
                <w:webHidden/>
              </w:rPr>
            </w:r>
            <w:r w:rsidR="005527FD">
              <w:rPr>
                <w:webHidden/>
              </w:rPr>
              <w:fldChar w:fldCharType="separate"/>
            </w:r>
            <w:r w:rsidR="00B9381D">
              <w:rPr>
                <w:webHidden/>
              </w:rPr>
              <w:t>4</w:t>
            </w:r>
            <w:r w:rsidR="005527FD">
              <w:rPr>
                <w:webHidden/>
              </w:rPr>
              <w:fldChar w:fldCharType="end"/>
            </w:r>
          </w:hyperlink>
        </w:p>
        <w:p w14:paraId="6F1A3548" w14:textId="0CFC3CEE" w:rsidR="005527FD" w:rsidRDefault="005527FD">
          <w:pPr>
            <w:pStyle w:val="Verzeichnis2"/>
            <w:rPr>
              <w:rFonts w:eastAsiaTheme="minorEastAsia"/>
              <w:kern w:val="2"/>
              <w:sz w:val="24"/>
              <w:lang w:eastAsia="de-DE"/>
            </w:rPr>
          </w:pPr>
          <w:hyperlink w:anchor="_Toc214626637" w:history="1">
            <w:r w:rsidRPr="008A5E9C">
              <w:rPr>
                <w:rStyle w:val="Hyperlink"/>
              </w:rPr>
              <w:t>1.1</w:t>
            </w:r>
            <w:r>
              <w:rPr>
                <w:rFonts w:eastAsiaTheme="minorEastAsia"/>
                <w:kern w:val="2"/>
                <w:sz w:val="24"/>
                <w:lang w:eastAsia="de-DE"/>
              </w:rPr>
              <w:tab/>
            </w:r>
            <w:r w:rsidRPr="008A5E9C">
              <w:rPr>
                <w:rStyle w:val="Hyperlink"/>
              </w:rPr>
              <w:t>Ziele, Umfang und Verantwortung</w:t>
            </w:r>
            <w:r>
              <w:rPr>
                <w:webHidden/>
              </w:rPr>
              <w:tab/>
            </w:r>
            <w:r>
              <w:rPr>
                <w:webHidden/>
              </w:rPr>
              <w:fldChar w:fldCharType="begin"/>
            </w:r>
            <w:r>
              <w:rPr>
                <w:webHidden/>
              </w:rPr>
              <w:instrText xml:space="preserve"> PAGEREF _Toc214626637 \h </w:instrText>
            </w:r>
            <w:r>
              <w:rPr>
                <w:webHidden/>
              </w:rPr>
            </w:r>
            <w:r>
              <w:rPr>
                <w:webHidden/>
              </w:rPr>
              <w:fldChar w:fldCharType="separate"/>
            </w:r>
            <w:r w:rsidR="00B9381D">
              <w:rPr>
                <w:webHidden/>
              </w:rPr>
              <w:t>4</w:t>
            </w:r>
            <w:r>
              <w:rPr>
                <w:webHidden/>
              </w:rPr>
              <w:fldChar w:fldCharType="end"/>
            </w:r>
          </w:hyperlink>
        </w:p>
        <w:p w14:paraId="5B7AF315" w14:textId="56F078FB" w:rsidR="005527FD" w:rsidRDefault="005527FD">
          <w:pPr>
            <w:pStyle w:val="Verzeichnis2"/>
            <w:rPr>
              <w:rFonts w:eastAsiaTheme="minorEastAsia"/>
              <w:kern w:val="2"/>
              <w:sz w:val="24"/>
              <w:lang w:eastAsia="de-DE"/>
            </w:rPr>
          </w:pPr>
          <w:hyperlink w:anchor="_Toc214626638" w:history="1">
            <w:r w:rsidRPr="008A5E9C">
              <w:rPr>
                <w:rStyle w:val="Hyperlink"/>
              </w:rPr>
              <w:t>1.2</w:t>
            </w:r>
            <w:r>
              <w:rPr>
                <w:rFonts w:eastAsiaTheme="minorEastAsia"/>
                <w:kern w:val="2"/>
                <w:sz w:val="24"/>
                <w:lang w:eastAsia="de-DE"/>
              </w:rPr>
              <w:tab/>
            </w:r>
            <w:r w:rsidRPr="008A5E9C">
              <w:rPr>
                <w:rStyle w:val="Hyperlink"/>
              </w:rPr>
              <w:t>Validierung</w:t>
            </w:r>
            <w:r>
              <w:rPr>
                <w:webHidden/>
              </w:rPr>
              <w:tab/>
            </w:r>
            <w:r>
              <w:rPr>
                <w:webHidden/>
              </w:rPr>
              <w:fldChar w:fldCharType="begin"/>
            </w:r>
            <w:r>
              <w:rPr>
                <w:webHidden/>
              </w:rPr>
              <w:instrText xml:space="preserve"> PAGEREF _Toc214626638 \h </w:instrText>
            </w:r>
            <w:r>
              <w:rPr>
                <w:webHidden/>
              </w:rPr>
            </w:r>
            <w:r>
              <w:rPr>
                <w:webHidden/>
              </w:rPr>
              <w:fldChar w:fldCharType="separate"/>
            </w:r>
            <w:r w:rsidR="00B9381D">
              <w:rPr>
                <w:webHidden/>
              </w:rPr>
              <w:t>4</w:t>
            </w:r>
            <w:r>
              <w:rPr>
                <w:webHidden/>
              </w:rPr>
              <w:fldChar w:fldCharType="end"/>
            </w:r>
          </w:hyperlink>
        </w:p>
        <w:p w14:paraId="16CC4413" w14:textId="4EC09BD9" w:rsidR="005527FD" w:rsidRDefault="005527FD">
          <w:pPr>
            <w:pStyle w:val="Verzeichnis2"/>
            <w:rPr>
              <w:rFonts w:eastAsiaTheme="minorEastAsia"/>
              <w:kern w:val="2"/>
              <w:sz w:val="24"/>
              <w:lang w:eastAsia="de-DE"/>
            </w:rPr>
          </w:pPr>
          <w:hyperlink w:anchor="_Toc214626639" w:history="1">
            <w:r w:rsidRPr="008A5E9C">
              <w:rPr>
                <w:rStyle w:val="Hyperlink"/>
              </w:rPr>
              <w:t>1.3</w:t>
            </w:r>
            <w:r>
              <w:rPr>
                <w:rFonts w:eastAsiaTheme="minorEastAsia"/>
                <w:kern w:val="2"/>
                <w:sz w:val="24"/>
                <w:lang w:eastAsia="de-DE"/>
              </w:rPr>
              <w:tab/>
            </w:r>
            <w:r w:rsidRPr="008A5E9C">
              <w:rPr>
                <w:rStyle w:val="Hyperlink"/>
              </w:rPr>
              <w:t>Gültigkeit der Prüfung</w:t>
            </w:r>
            <w:r>
              <w:rPr>
                <w:webHidden/>
              </w:rPr>
              <w:tab/>
            </w:r>
            <w:r>
              <w:rPr>
                <w:webHidden/>
              </w:rPr>
              <w:fldChar w:fldCharType="begin"/>
            </w:r>
            <w:r>
              <w:rPr>
                <w:webHidden/>
              </w:rPr>
              <w:instrText xml:space="preserve"> PAGEREF _Toc214626639 \h </w:instrText>
            </w:r>
            <w:r>
              <w:rPr>
                <w:webHidden/>
              </w:rPr>
            </w:r>
            <w:r>
              <w:rPr>
                <w:webHidden/>
              </w:rPr>
              <w:fldChar w:fldCharType="separate"/>
            </w:r>
            <w:r w:rsidR="00B9381D">
              <w:rPr>
                <w:webHidden/>
              </w:rPr>
              <w:t>4</w:t>
            </w:r>
            <w:r>
              <w:rPr>
                <w:webHidden/>
              </w:rPr>
              <w:fldChar w:fldCharType="end"/>
            </w:r>
          </w:hyperlink>
        </w:p>
        <w:p w14:paraId="355C3F68" w14:textId="66468E3C" w:rsidR="005527FD" w:rsidRDefault="005527FD">
          <w:pPr>
            <w:pStyle w:val="Verzeichnis1"/>
            <w:rPr>
              <w:rFonts w:eastAsiaTheme="minorEastAsia"/>
              <w:b w:val="0"/>
              <w:kern w:val="2"/>
              <w:sz w:val="24"/>
              <w:lang w:eastAsia="de-DE"/>
            </w:rPr>
          </w:pPr>
          <w:hyperlink w:anchor="_Toc214626640" w:history="1">
            <w:r w:rsidRPr="008A5E9C">
              <w:rPr>
                <w:rStyle w:val="Hyperlink"/>
              </w:rPr>
              <w:t>2.</w:t>
            </w:r>
            <w:r>
              <w:rPr>
                <w:rFonts w:eastAsiaTheme="minorEastAsia"/>
                <w:b w:val="0"/>
                <w:kern w:val="2"/>
                <w:sz w:val="24"/>
                <w:lang w:eastAsia="de-DE"/>
              </w:rPr>
              <w:tab/>
            </w:r>
            <w:r w:rsidRPr="008A5E9C">
              <w:rPr>
                <w:rStyle w:val="Hyperlink"/>
              </w:rPr>
              <w:t>Übersicht des KI-Systems und seiner Komponente(n)</w:t>
            </w:r>
            <w:r>
              <w:rPr>
                <w:webHidden/>
              </w:rPr>
              <w:tab/>
            </w:r>
            <w:r>
              <w:rPr>
                <w:webHidden/>
              </w:rPr>
              <w:fldChar w:fldCharType="begin"/>
            </w:r>
            <w:r>
              <w:rPr>
                <w:webHidden/>
              </w:rPr>
              <w:instrText xml:space="preserve"> PAGEREF _Toc214626640 \h </w:instrText>
            </w:r>
            <w:r>
              <w:rPr>
                <w:webHidden/>
              </w:rPr>
            </w:r>
            <w:r>
              <w:rPr>
                <w:webHidden/>
              </w:rPr>
              <w:fldChar w:fldCharType="separate"/>
            </w:r>
            <w:r w:rsidR="00B9381D">
              <w:rPr>
                <w:webHidden/>
              </w:rPr>
              <w:t>5</w:t>
            </w:r>
            <w:r>
              <w:rPr>
                <w:webHidden/>
              </w:rPr>
              <w:fldChar w:fldCharType="end"/>
            </w:r>
          </w:hyperlink>
        </w:p>
        <w:p w14:paraId="2EF93C98" w14:textId="0BE296B6" w:rsidR="005527FD" w:rsidRDefault="005527FD">
          <w:pPr>
            <w:pStyle w:val="Verzeichnis1"/>
            <w:rPr>
              <w:rFonts w:eastAsiaTheme="minorEastAsia"/>
              <w:b w:val="0"/>
              <w:kern w:val="2"/>
              <w:sz w:val="24"/>
              <w:lang w:eastAsia="de-DE"/>
            </w:rPr>
          </w:pPr>
          <w:hyperlink w:anchor="_Toc214626641" w:history="1">
            <w:r w:rsidRPr="008A5E9C">
              <w:rPr>
                <w:rStyle w:val="Hyperlink"/>
              </w:rPr>
              <w:t>3.</w:t>
            </w:r>
            <w:r>
              <w:rPr>
                <w:rFonts w:eastAsiaTheme="minorEastAsia"/>
                <w:b w:val="0"/>
                <w:kern w:val="2"/>
                <w:sz w:val="24"/>
                <w:lang w:eastAsia="de-DE"/>
              </w:rPr>
              <w:tab/>
            </w:r>
            <w:r w:rsidRPr="008A5E9C">
              <w:rPr>
                <w:rStyle w:val="Hyperlink"/>
              </w:rPr>
              <w:t>Bewertung der Qualitätsmaßnahmen und Vorkehrungen</w:t>
            </w:r>
            <w:r>
              <w:rPr>
                <w:rStyle w:val="Hyperlink"/>
              </w:rPr>
              <w:br/>
            </w:r>
            <w:r w:rsidRPr="008A5E9C">
              <w:rPr>
                <w:rStyle w:val="Hyperlink"/>
              </w:rPr>
              <w:t>zur Absicherung des KI-Systems</w:t>
            </w:r>
            <w:r>
              <w:rPr>
                <w:webHidden/>
              </w:rPr>
              <w:tab/>
            </w:r>
            <w:r>
              <w:rPr>
                <w:webHidden/>
              </w:rPr>
              <w:fldChar w:fldCharType="begin"/>
            </w:r>
            <w:r>
              <w:rPr>
                <w:webHidden/>
              </w:rPr>
              <w:instrText xml:space="preserve"> PAGEREF _Toc214626641 \h </w:instrText>
            </w:r>
            <w:r>
              <w:rPr>
                <w:webHidden/>
              </w:rPr>
            </w:r>
            <w:r>
              <w:rPr>
                <w:webHidden/>
              </w:rPr>
              <w:fldChar w:fldCharType="separate"/>
            </w:r>
            <w:r w:rsidR="00B9381D">
              <w:rPr>
                <w:webHidden/>
              </w:rPr>
              <w:t>6</w:t>
            </w:r>
            <w:r>
              <w:rPr>
                <w:webHidden/>
              </w:rPr>
              <w:fldChar w:fldCharType="end"/>
            </w:r>
          </w:hyperlink>
        </w:p>
        <w:p w14:paraId="2A965575" w14:textId="6E649DFA" w:rsidR="005527FD" w:rsidRDefault="005527FD">
          <w:pPr>
            <w:pStyle w:val="Verzeichnis3"/>
            <w:rPr>
              <w:rFonts w:eastAsiaTheme="minorEastAsia"/>
              <w:kern w:val="2"/>
              <w:sz w:val="24"/>
              <w:lang w:eastAsia="de-DE"/>
            </w:rPr>
          </w:pPr>
          <w:hyperlink w:anchor="_Toc214626642" w:history="1">
            <w:r w:rsidRPr="008A5E9C">
              <w:rPr>
                <w:rStyle w:val="Hyperlink"/>
              </w:rPr>
              <w:t>DA: Datenqualität, -schutz und -Governance</w:t>
            </w:r>
            <w:r>
              <w:rPr>
                <w:webHidden/>
              </w:rPr>
              <w:tab/>
            </w:r>
            <w:r>
              <w:rPr>
                <w:webHidden/>
              </w:rPr>
              <w:fldChar w:fldCharType="begin"/>
            </w:r>
            <w:r>
              <w:rPr>
                <w:webHidden/>
              </w:rPr>
              <w:instrText xml:space="preserve"> PAGEREF _Toc214626642 \h </w:instrText>
            </w:r>
            <w:r>
              <w:rPr>
                <w:webHidden/>
              </w:rPr>
            </w:r>
            <w:r>
              <w:rPr>
                <w:webHidden/>
              </w:rPr>
              <w:fldChar w:fldCharType="separate"/>
            </w:r>
            <w:r w:rsidR="00B9381D">
              <w:rPr>
                <w:webHidden/>
              </w:rPr>
              <w:t>6</w:t>
            </w:r>
            <w:r>
              <w:rPr>
                <w:webHidden/>
              </w:rPr>
              <w:fldChar w:fldCharType="end"/>
            </w:r>
          </w:hyperlink>
        </w:p>
        <w:p w14:paraId="645932DB" w14:textId="0E51E1D5" w:rsidR="005527FD" w:rsidRDefault="005527FD">
          <w:pPr>
            <w:pStyle w:val="Verzeichnis3"/>
            <w:rPr>
              <w:rFonts w:eastAsiaTheme="minorEastAsia"/>
              <w:kern w:val="2"/>
              <w:sz w:val="24"/>
              <w:lang w:eastAsia="de-DE"/>
            </w:rPr>
          </w:pPr>
          <w:hyperlink w:anchor="_Toc214626643" w:history="1">
            <w:r w:rsidRPr="008A5E9C">
              <w:rPr>
                <w:rStyle w:val="Hyperlink"/>
              </w:rPr>
              <w:t>ND: Nicht-Diskriminierung (inkl. Bias)</w:t>
            </w:r>
            <w:r>
              <w:rPr>
                <w:webHidden/>
              </w:rPr>
              <w:tab/>
            </w:r>
            <w:r>
              <w:rPr>
                <w:webHidden/>
              </w:rPr>
              <w:fldChar w:fldCharType="begin"/>
            </w:r>
            <w:r>
              <w:rPr>
                <w:webHidden/>
              </w:rPr>
              <w:instrText xml:space="preserve"> PAGEREF _Toc214626643 \h </w:instrText>
            </w:r>
            <w:r>
              <w:rPr>
                <w:webHidden/>
              </w:rPr>
            </w:r>
            <w:r>
              <w:rPr>
                <w:webHidden/>
              </w:rPr>
              <w:fldChar w:fldCharType="separate"/>
            </w:r>
            <w:r w:rsidR="00B9381D">
              <w:rPr>
                <w:webHidden/>
              </w:rPr>
              <w:t>8</w:t>
            </w:r>
            <w:r>
              <w:rPr>
                <w:webHidden/>
              </w:rPr>
              <w:fldChar w:fldCharType="end"/>
            </w:r>
          </w:hyperlink>
        </w:p>
        <w:p w14:paraId="4D00F518" w14:textId="2A1853EA" w:rsidR="005527FD" w:rsidRDefault="005527FD">
          <w:pPr>
            <w:pStyle w:val="Verzeichnis3"/>
            <w:rPr>
              <w:rFonts w:eastAsiaTheme="minorEastAsia"/>
              <w:kern w:val="2"/>
              <w:sz w:val="24"/>
              <w:lang w:eastAsia="de-DE"/>
            </w:rPr>
          </w:pPr>
          <w:hyperlink w:anchor="_Toc214626644" w:history="1">
            <w:r w:rsidRPr="008A5E9C">
              <w:rPr>
                <w:rStyle w:val="Hyperlink"/>
              </w:rPr>
              <w:t>TR: Transparenz</w:t>
            </w:r>
            <w:r>
              <w:rPr>
                <w:webHidden/>
              </w:rPr>
              <w:tab/>
            </w:r>
            <w:r>
              <w:rPr>
                <w:webHidden/>
              </w:rPr>
              <w:fldChar w:fldCharType="begin"/>
            </w:r>
            <w:r>
              <w:rPr>
                <w:webHidden/>
              </w:rPr>
              <w:instrText xml:space="preserve"> PAGEREF _Toc214626644 \h </w:instrText>
            </w:r>
            <w:r>
              <w:rPr>
                <w:webHidden/>
              </w:rPr>
            </w:r>
            <w:r>
              <w:rPr>
                <w:webHidden/>
              </w:rPr>
              <w:fldChar w:fldCharType="separate"/>
            </w:r>
            <w:r w:rsidR="00B9381D">
              <w:rPr>
                <w:webHidden/>
              </w:rPr>
              <w:t>9</w:t>
            </w:r>
            <w:r>
              <w:rPr>
                <w:webHidden/>
              </w:rPr>
              <w:fldChar w:fldCharType="end"/>
            </w:r>
          </w:hyperlink>
        </w:p>
        <w:p w14:paraId="38C76506" w14:textId="042AEC1E" w:rsidR="005527FD" w:rsidRDefault="005527FD">
          <w:pPr>
            <w:pStyle w:val="Verzeichnis3"/>
            <w:rPr>
              <w:rFonts w:eastAsiaTheme="minorEastAsia"/>
              <w:kern w:val="2"/>
              <w:sz w:val="24"/>
              <w:lang w:eastAsia="de-DE"/>
            </w:rPr>
          </w:pPr>
          <w:hyperlink w:anchor="_Toc214626645" w:history="1">
            <w:r w:rsidRPr="008A5E9C">
              <w:rPr>
                <w:rStyle w:val="Hyperlink"/>
              </w:rPr>
              <w:t>MA: Menschliche Aufsicht und Kontrolle</w:t>
            </w:r>
            <w:r>
              <w:rPr>
                <w:webHidden/>
              </w:rPr>
              <w:tab/>
            </w:r>
            <w:r>
              <w:rPr>
                <w:webHidden/>
              </w:rPr>
              <w:fldChar w:fldCharType="begin"/>
            </w:r>
            <w:r>
              <w:rPr>
                <w:webHidden/>
              </w:rPr>
              <w:instrText xml:space="preserve"> PAGEREF _Toc214626645 \h </w:instrText>
            </w:r>
            <w:r>
              <w:rPr>
                <w:webHidden/>
              </w:rPr>
            </w:r>
            <w:r>
              <w:rPr>
                <w:webHidden/>
              </w:rPr>
              <w:fldChar w:fldCharType="separate"/>
            </w:r>
            <w:r w:rsidR="00B9381D">
              <w:rPr>
                <w:webHidden/>
              </w:rPr>
              <w:t>10</w:t>
            </w:r>
            <w:r>
              <w:rPr>
                <w:webHidden/>
              </w:rPr>
              <w:fldChar w:fldCharType="end"/>
            </w:r>
          </w:hyperlink>
        </w:p>
        <w:p w14:paraId="547B5FB6" w14:textId="0617D42B" w:rsidR="005527FD" w:rsidRDefault="005527FD">
          <w:pPr>
            <w:pStyle w:val="Verzeichnis3"/>
            <w:rPr>
              <w:rFonts w:eastAsiaTheme="minorEastAsia"/>
              <w:kern w:val="2"/>
              <w:sz w:val="24"/>
              <w:lang w:eastAsia="de-DE"/>
            </w:rPr>
          </w:pPr>
          <w:hyperlink w:anchor="_Toc214626646" w:history="1">
            <w:r w:rsidRPr="008A5E9C">
              <w:rPr>
                <w:rStyle w:val="Hyperlink"/>
              </w:rPr>
              <w:t>VE: Verlässlichkeit (inkl. Robustheit &amp; Performance)</w:t>
            </w:r>
            <w:r>
              <w:rPr>
                <w:webHidden/>
              </w:rPr>
              <w:tab/>
            </w:r>
            <w:r>
              <w:rPr>
                <w:webHidden/>
              </w:rPr>
              <w:fldChar w:fldCharType="begin"/>
            </w:r>
            <w:r>
              <w:rPr>
                <w:webHidden/>
              </w:rPr>
              <w:instrText xml:space="preserve"> PAGEREF _Toc214626646 \h </w:instrText>
            </w:r>
            <w:r>
              <w:rPr>
                <w:webHidden/>
              </w:rPr>
            </w:r>
            <w:r>
              <w:rPr>
                <w:webHidden/>
              </w:rPr>
              <w:fldChar w:fldCharType="separate"/>
            </w:r>
            <w:r w:rsidR="00B9381D">
              <w:rPr>
                <w:webHidden/>
              </w:rPr>
              <w:t>11</w:t>
            </w:r>
            <w:r>
              <w:rPr>
                <w:webHidden/>
              </w:rPr>
              <w:fldChar w:fldCharType="end"/>
            </w:r>
          </w:hyperlink>
        </w:p>
        <w:p w14:paraId="1C139C5D" w14:textId="53B9C164" w:rsidR="005527FD" w:rsidRDefault="005527FD">
          <w:pPr>
            <w:pStyle w:val="Verzeichnis3"/>
            <w:rPr>
              <w:rFonts w:eastAsiaTheme="minorEastAsia"/>
              <w:kern w:val="2"/>
              <w:sz w:val="24"/>
              <w:lang w:eastAsia="de-DE"/>
            </w:rPr>
          </w:pPr>
          <w:hyperlink w:anchor="_Toc214626647" w:history="1">
            <w:r w:rsidRPr="008A5E9C">
              <w:rPr>
                <w:rStyle w:val="Hyperlink"/>
              </w:rPr>
              <w:t>CY: KI-spezifische Cybersicherheit</w:t>
            </w:r>
            <w:r>
              <w:rPr>
                <w:webHidden/>
              </w:rPr>
              <w:tab/>
            </w:r>
            <w:r>
              <w:rPr>
                <w:webHidden/>
              </w:rPr>
              <w:fldChar w:fldCharType="begin"/>
            </w:r>
            <w:r>
              <w:rPr>
                <w:webHidden/>
              </w:rPr>
              <w:instrText xml:space="preserve"> PAGEREF _Toc214626647 \h </w:instrText>
            </w:r>
            <w:r>
              <w:rPr>
                <w:webHidden/>
              </w:rPr>
            </w:r>
            <w:r>
              <w:rPr>
                <w:webHidden/>
              </w:rPr>
              <w:fldChar w:fldCharType="separate"/>
            </w:r>
            <w:r w:rsidR="00B9381D">
              <w:rPr>
                <w:webHidden/>
              </w:rPr>
              <w:t>12</w:t>
            </w:r>
            <w:r>
              <w:rPr>
                <w:webHidden/>
              </w:rPr>
              <w:fldChar w:fldCharType="end"/>
            </w:r>
          </w:hyperlink>
        </w:p>
        <w:p w14:paraId="37626E0F" w14:textId="790F5ED6" w:rsidR="005527FD" w:rsidRDefault="005527FD">
          <w:pPr>
            <w:pStyle w:val="Verzeichnis3"/>
            <w:rPr>
              <w:rFonts w:eastAsiaTheme="minorEastAsia"/>
              <w:kern w:val="2"/>
              <w:sz w:val="24"/>
              <w:lang w:eastAsia="de-DE"/>
            </w:rPr>
          </w:pPr>
          <w:hyperlink w:anchor="_Toc214626648" w:history="1">
            <w:r w:rsidRPr="008A5E9C">
              <w:rPr>
                <w:rStyle w:val="Hyperlink"/>
              </w:rPr>
              <w:t>Allgemeine Kommentare zur Prüfung des KI-Systems</w:t>
            </w:r>
            <w:r>
              <w:rPr>
                <w:webHidden/>
              </w:rPr>
              <w:tab/>
            </w:r>
            <w:r>
              <w:rPr>
                <w:webHidden/>
              </w:rPr>
              <w:fldChar w:fldCharType="begin"/>
            </w:r>
            <w:r>
              <w:rPr>
                <w:webHidden/>
              </w:rPr>
              <w:instrText xml:space="preserve"> PAGEREF _Toc214626648 \h </w:instrText>
            </w:r>
            <w:r>
              <w:rPr>
                <w:webHidden/>
              </w:rPr>
            </w:r>
            <w:r>
              <w:rPr>
                <w:webHidden/>
              </w:rPr>
              <w:fldChar w:fldCharType="separate"/>
            </w:r>
            <w:r w:rsidR="00B9381D">
              <w:rPr>
                <w:webHidden/>
              </w:rPr>
              <w:t>13</w:t>
            </w:r>
            <w:r>
              <w:rPr>
                <w:webHidden/>
              </w:rPr>
              <w:fldChar w:fldCharType="end"/>
            </w:r>
          </w:hyperlink>
        </w:p>
        <w:p w14:paraId="5624F9DC" w14:textId="31F1D7A5" w:rsidR="005527FD" w:rsidRDefault="005527FD">
          <w:pPr>
            <w:pStyle w:val="Verzeichnis3"/>
            <w:rPr>
              <w:rFonts w:eastAsiaTheme="minorEastAsia"/>
              <w:kern w:val="2"/>
              <w:sz w:val="24"/>
              <w:lang w:eastAsia="de-DE"/>
            </w:rPr>
          </w:pPr>
          <w:hyperlink w:anchor="_Toc214626649" w:history="1">
            <w:r w:rsidRPr="008A5E9C">
              <w:rPr>
                <w:rStyle w:val="Hyperlink"/>
              </w:rPr>
              <w:t>Abschließendes Fazit</w:t>
            </w:r>
            <w:r>
              <w:rPr>
                <w:webHidden/>
              </w:rPr>
              <w:tab/>
            </w:r>
            <w:r>
              <w:rPr>
                <w:webHidden/>
              </w:rPr>
              <w:fldChar w:fldCharType="begin"/>
            </w:r>
            <w:r>
              <w:rPr>
                <w:webHidden/>
              </w:rPr>
              <w:instrText xml:space="preserve"> PAGEREF _Toc214626649 \h </w:instrText>
            </w:r>
            <w:r>
              <w:rPr>
                <w:webHidden/>
              </w:rPr>
            </w:r>
            <w:r>
              <w:rPr>
                <w:webHidden/>
              </w:rPr>
              <w:fldChar w:fldCharType="separate"/>
            </w:r>
            <w:r w:rsidR="00B9381D">
              <w:rPr>
                <w:webHidden/>
              </w:rPr>
              <w:t>13</w:t>
            </w:r>
            <w:r>
              <w:rPr>
                <w:webHidden/>
              </w:rPr>
              <w:fldChar w:fldCharType="end"/>
            </w:r>
          </w:hyperlink>
        </w:p>
        <w:p w14:paraId="6392408A" w14:textId="3714E245" w:rsidR="005527FD" w:rsidRDefault="005527FD">
          <w:pPr>
            <w:pStyle w:val="Verzeichnis1"/>
            <w:rPr>
              <w:rFonts w:eastAsiaTheme="minorEastAsia"/>
              <w:b w:val="0"/>
              <w:kern w:val="2"/>
              <w:sz w:val="24"/>
              <w:lang w:eastAsia="de-DE"/>
            </w:rPr>
          </w:pPr>
          <w:hyperlink w:anchor="_Toc214626650" w:history="1">
            <w:r w:rsidRPr="008A5E9C">
              <w:rPr>
                <w:rStyle w:val="Hyperlink"/>
              </w:rPr>
              <w:t>4.</w:t>
            </w:r>
            <w:r>
              <w:rPr>
                <w:rFonts w:eastAsiaTheme="minorEastAsia"/>
                <w:b w:val="0"/>
                <w:kern w:val="2"/>
                <w:sz w:val="24"/>
                <w:lang w:eastAsia="de-DE"/>
              </w:rPr>
              <w:tab/>
            </w:r>
            <w:r w:rsidRPr="008A5E9C">
              <w:rPr>
                <w:rStyle w:val="Hyperlink"/>
              </w:rPr>
              <w:t>Bestätigungen</w:t>
            </w:r>
            <w:r>
              <w:rPr>
                <w:webHidden/>
              </w:rPr>
              <w:tab/>
            </w:r>
            <w:r>
              <w:rPr>
                <w:webHidden/>
              </w:rPr>
              <w:fldChar w:fldCharType="begin"/>
            </w:r>
            <w:r>
              <w:rPr>
                <w:webHidden/>
              </w:rPr>
              <w:instrText xml:space="preserve"> PAGEREF _Toc214626650 \h </w:instrText>
            </w:r>
            <w:r>
              <w:rPr>
                <w:webHidden/>
              </w:rPr>
            </w:r>
            <w:r>
              <w:rPr>
                <w:webHidden/>
              </w:rPr>
              <w:fldChar w:fldCharType="separate"/>
            </w:r>
            <w:r w:rsidR="00B9381D">
              <w:rPr>
                <w:webHidden/>
              </w:rPr>
              <w:t>14</w:t>
            </w:r>
            <w:r>
              <w:rPr>
                <w:webHidden/>
              </w:rPr>
              <w:fldChar w:fldCharType="end"/>
            </w:r>
          </w:hyperlink>
        </w:p>
        <w:p w14:paraId="7FE3D418" w14:textId="7CC2E33E" w:rsidR="00CF3FBD" w:rsidRDefault="00EE73F8">
          <w:r>
            <w:rPr>
              <w:b/>
              <w:noProof/>
            </w:rPr>
            <w:fldChar w:fldCharType="end"/>
          </w:r>
        </w:p>
      </w:sdtContent>
    </w:sdt>
    <w:p w14:paraId="624C8804" w14:textId="77777777" w:rsidR="00737E7B" w:rsidRDefault="00737E7B"/>
    <w:p w14:paraId="2D0ADF7D" w14:textId="3EB78DFF" w:rsidR="00737E7B" w:rsidRPr="00E126F9" w:rsidRDefault="00244170" w:rsidP="00E126F9">
      <w:pPr>
        <w:pStyle w:val="berschrift1"/>
      </w:pPr>
      <w:bookmarkStart w:id="6" w:name="_Toc214626636"/>
      <w:r w:rsidRPr="00E126F9">
        <w:lastRenderedPageBreak/>
        <w:t>Allgemeine Informationen zur Prüfung</w:t>
      </w:r>
      <w:bookmarkEnd w:id="6"/>
    </w:p>
    <w:p w14:paraId="152C96AE" w14:textId="38047BD4" w:rsidR="003D7F06" w:rsidRPr="00E126F9" w:rsidRDefault="0061758D" w:rsidP="00E126F9">
      <w:pPr>
        <w:pStyle w:val="berschrift2"/>
      </w:pPr>
      <w:bookmarkStart w:id="7" w:name="_Toc214626637"/>
      <w:r w:rsidRPr="00E126F9">
        <w:t>Ziele, Umfang und Verantwortung</w:t>
      </w:r>
      <w:bookmarkEnd w:id="7"/>
    </w:p>
    <w:p w14:paraId="6A9D43A3" w14:textId="0D80B09D" w:rsidR="003D7F06" w:rsidRDefault="00E126F9" w:rsidP="003D7F06">
      <w:r w:rsidRPr="00E126F9">
        <w:t xml:space="preserve">Dieser Bericht präsentiert die Ergebnisse einer freiwilligen Selbstprüfung, die durchgeführt </w:t>
      </w:r>
      <w:r>
        <w:br/>
      </w:r>
      <w:r w:rsidRPr="00E126F9">
        <w:t xml:space="preserve">wurde, um den Umfang und die Effektivität der Maßnahmen zur Qualitätssicherung des (Name des KI-Systems) nach dem </w:t>
      </w:r>
      <w:r w:rsidRPr="00083CF1">
        <w:rPr>
          <w:b/>
          <w:bCs/>
        </w:rPr>
        <w:t>MISSION KI</w:t>
      </w:r>
      <w:r w:rsidRPr="00E126F9">
        <w:t xml:space="preserve"> Qualitätsstandard festzustellen. Die Bewertung </w:t>
      </w:r>
      <w:r w:rsidR="00083CF1">
        <w:br/>
      </w:r>
      <w:r w:rsidRPr="00E126F9">
        <w:t xml:space="preserve">des KI-Systems ergibt sich aus der Gegenüberstellung der festgestellten Schutzbedarfe im Kontext </w:t>
      </w:r>
      <w:r>
        <w:br/>
      </w:r>
      <w:r w:rsidRPr="00E126F9">
        <w:t>der spezifischen Zweckbestimmung und den durch Evidenzen belegten, ergriffenen Maßnahmen. Die zu prüfende Organisation trägt die Verantwortung dafür, dass alle relevanten Informationen vollständig und wahrheitsgemäß bereitgestellt werden sowie entsprechend der Vorgaben validiert wurden.</w:t>
      </w:r>
    </w:p>
    <w:p w14:paraId="1149B11D" w14:textId="77777777" w:rsidR="0061758D" w:rsidRDefault="0061758D" w:rsidP="00F44792"/>
    <w:p w14:paraId="1A1A83C5" w14:textId="5A8E80F0" w:rsidR="00202E0B" w:rsidRDefault="00202E0B" w:rsidP="00E126F9">
      <w:pPr>
        <w:pStyle w:val="berschrift2"/>
      </w:pPr>
      <w:bookmarkStart w:id="8" w:name="_Toc214626638"/>
      <w:r w:rsidRPr="00202E0B">
        <w:t>Validierung</w:t>
      </w:r>
      <w:bookmarkEnd w:id="8"/>
    </w:p>
    <w:p w14:paraId="090CECE6" w14:textId="2BD95C7F" w:rsidR="00202E0B" w:rsidRPr="00202E0B" w:rsidRDefault="00202E0B" w:rsidP="00202E0B">
      <w:r w:rsidRPr="00202E0B">
        <w:t>Die Validierung der Ergebnisse geschieht im Regelfall intern. Nur in Fällen, in denen es explizit genannt ist, wurde einen externe Validierung der Ergebnisse zur Erhöhung der Belastbarkeit durchgeführt. Je nach gewählter Einstufung gelten folgende Anforderungen an die Prüfenden:</w:t>
      </w:r>
    </w:p>
    <w:p w14:paraId="57259045" w14:textId="77777777" w:rsidR="00202E0B" w:rsidRDefault="00202E0B" w:rsidP="003D7F06"/>
    <w:p w14:paraId="3113F6E8" w14:textId="77777777" w:rsidR="00940C4F" w:rsidRDefault="00940C4F" w:rsidP="003D7F06"/>
    <w:tbl>
      <w:tblPr>
        <w:tblStyle w:val="Tabellenraster"/>
        <w:tblW w:w="0" w:type="auto"/>
        <w:tblLayout w:type="fixed"/>
        <w:tblLook w:val="04A0" w:firstRow="1" w:lastRow="0" w:firstColumn="1" w:lastColumn="0" w:noHBand="0" w:noVBand="1"/>
      </w:tblPr>
      <w:tblGrid>
        <w:gridCol w:w="1413"/>
        <w:gridCol w:w="1606"/>
        <w:gridCol w:w="2953"/>
        <w:gridCol w:w="2947"/>
      </w:tblGrid>
      <w:tr w:rsidR="002E4924" w14:paraId="58B51E96" w14:textId="77777777" w:rsidTr="00A00AB0">
        <w:trPr>
          <w:cnfStyle w:val="100000000000" w:firstRow="1" w:lastRow="0" w:firstColumn="0" w:lastColumn="0" w:oddVBand="0" w:evenVBand="0" w:oddHBand="0" w:evenHBand="0" w:firstRowFirstColumn="0" w:firstRowLastColumn="0" w:lastRowFirstColumn="0" w:lastRowLastColumn="0"/>
        </w:trPr>
        <w:tc>
          <w:tcPr>
            <w:tcW w:w="1413" w:type="dxa"/>
          </w:tcPr>
          <w:p w14:paraId="5ACCFCC6" w14:textId="45F15ACC" w:rsidR="002E4924" w:rsidRDefault="00E126F9" w:rsidP="004C313A">
            <w:pPr>
              <w:pStyle w:val="Tabellenkopf"/>
              <w:jc w:val="center"/>
            </w:pPr>
            <w:r w:rsidRPr="00E126F9">
              <w:t>Schutzbedarf</w:t>
            </w:r>
          </w:p>
        </w:tc>
        <w:tc>
          <w:tcPr>
            <w:tcW w:w="1606" w:type="dxa"/>
          </w:tcPr>
          <w:p w14:paraId="050A1E5C" w14:textId="72B5A12A" w:rsidR="002E4924" w:rsidRDefault="00E126F9" w:rsidP="004C313A">
            <w:pPr>
              <w:pStyle w:val="Tabellenkopf"/>
              <w:jc w:val="center"/>
            </w:pPr>
            <w:r w:rsidRPr="00E126F9">
              <w:t>Einstufung</w:t>
            </w:r>
          </w:p>
        </w:tc>
        <w:tc>
          <w:tcPr>
            <w:tcW w:w="2953" w:type="dxa"/>
          </w:tcPr>
          <w:p w14:paraId="703B6E82" w14:textId="239E6DAD" w:rsidR="002E4924" w:rsidRDefault="00E126F9" w:rsidP="004C313A">
            <w:pPr>
              <w:pStyle w:val="Tabellenkopf"/>
              <w:jc w:val="center"/>
            </w:pPr>
            <w:r w:rsidRPr="00E126F9">
              <w:t>Beurteilungsansatz</w:t>
            </w:r>
          </w:p>
        </w:tc>
        <w:tc>
          <w:tcPr>
            <w:tcW w:w="2947" w:type="dxa"/>
          </w:tcPr>
          <w:p w14:paraId="330B6F2F" w14:textId="4CDC9421" w:rsidR="002E4924" w:rsidRDefault="00E126F9" w:rsidP="004C313A">
            <w:pPr>
              <w:pStyle w:val="Tabellenkopf"/>
              <w:jc w:val="center"/>
            </w:pPr>
            <w:r w:rsidRPr="00E126F9">
              <w:t>Qualifikationsanforderung</w:t>
            </w:r>
          </w:p>
        </w:tc>
      </w:tr>
      <w:tr w:rsidR="002E4924" w14:paraId="663DFA00" w14:textId="77777777" w:rsidTr="00A00AB0">
        <w:tc>
          <w:tcPr>
            <w:tcW w:w="1413" w:type="dxa"/>
          </w:tcPr>
          <w:p w14:paraId="37634965" w14:textId="50B5DE74" w:rsidR="002E4924" w:rsidRPr="00E126F9" w:rsidRDefault="00E126F9" w:rsidP="004C313A">
            <w:pPr>
              <w:pStyle w:val="Tabellentext"/>
              <w:jc w:val="center"/>
            </w:pPr>
            <w:r w:rsidRPr="00E126F9">
              <w:t>–</w:t>
            </w:r>
          </w:p>
        </w:tc>
        <w:tc>
          <w:tcPr>
            <w:tcW w:w="1606" w:type="dxa"/>
          </w:tcPr>
          <w:p w14:paraId="7703668E" w14:textId="1C7A4D75" w:rsidR="002E4924" w:rsidRPr="00E126F9" w:rsidRDefault="004001C5" w:rsidP="004C313A">
            <w:pPr>
              <w:pStyle w:val="Tabellentext"/>
              <w:jc w:val="center"/>
            </w:pPr>
            <w:r w:rsidRPr="004001C5">
              <w:t>D</w:t>
            </w:r>
          </w:p>
        </w:tc>
        <w:tc>
          <w:tcPr>
            <w:tcW w:w="2953" w:type="dxa"/>
          </w:tcPr>
          <w:p w14:paraId="58823EA2" w14:textId="0F21542F" w:rsidR="002E4924" w:rsidRPr="00E126F9" w:rsidRDefault="004001C5" w:rsidP="004C313A">
            <w:pPr>
              <w:pStyle w:val="Tabellentext"/>
              <w:jc w:val="center"/>
            </w:pPr>
            <w:r w:rsidRPr="004001C5">
              <w:t>Keine spezifische Anforderung.</w:t>
            </w:r>
          </w:p>
        </w:tc>
        <w:tc>
          <w:tcPr>
            <w:tcW w:w="2947" w:type="dxa"/>
          </w:tcPr>
          <w:p w14:paraId="17A9C02B" w14:textId="4CCDDCED" w:rsidR="002E4924" w:rsidRPr="004001C5" w:rsidRDefault="004001C5" w:rsidP="004C313A">
            <w:pPr>
              <w:pStyle w:val="Tabellentext"/>
              <w:jc w:val="center"/>
            </w:pPr>
            <w:r w:rsidRPr="004001C5">
              <w:t>Keine spezifische Qualifikation erforderlich.</w:t>
            </w:r>
          </w:p>
        </w:tc>
      </w:tr>
      <w:tr w:rsidR="002E4924" w14:paraId="7058540B" w14:textId="77777777" w:rsidTr="00A00AB0">
        <w:tc>
          <w:tcPr>
            <w:tcW w:w="1413" w:type="dxa"/>
          </w:tcPr>
          <w:p w14:paraId="72ACBDAB" w14:textId="6C01074F" w:rsidR="002E4924" w:rsidRPr="00E126F9" w:rsidRDefault="00AC4C2C" w:rsidP="004C313A">
            <w:pPr>
              <w:pStyle w:val="Tabellentext"/>
              <w:jc w:val="center"/>
            </w:pPr>
            <w:r>
              <w:t>g</w:t>
            </w:r>
            <w:r w:rsidR="004001C5" w:rsidRPr="004001C5">
              <w:t>ering</w:t>
            </w:r>
          </w:p>
        </w:tc>
        <w:tc>
          <w:tcPr>
            <w:tcW w:w="1606" w:type="dxa"/>
          </w:tcPr>
          <w:p w14:paraId="67F549FF" w14:textId="730F7ED8" w:rsidR="002E4924" w:rsidRPr="00E126F9" w:rsidRDefault="004001C5" w:rsidP="004C313A">
            <w:pPr>
              <w:pStyle w:val="Tabellentext"/>
              <w:jc w:val="center"/>
            </w:pPr>
            <w:r>
              <w:t>C</w:t>
            </w:r>
          </w:p>
        </w:tc>
        <w:tc>
          <w:tcPr>
            <w:tcW w:w="2953" w:type="dxa"/>
          </w:tcPr>
          <w:p w14:paraId="4824A5A9" w14:textId="7F24749C" w:rsidR="002E4924" w:rsidRPr="00E126F9" w:rsidRDefault="004001C5" w:rsidP="004C313A">
            <w:pPr>
              <w:pStyle w:val="Tabellentext"/>
              <w:jc w:val="center"/>
            </w:pPr>
            <w:r w:rsidRPr="004001C5">
              <w:t>Keine Anforderung. Evidenzen und Einstufungen können durch Personen geprüft werden, die an der Entwicklung beteiligt waren.</w:t>
            </w:r>
          </w:p>
        </w:tc>
        <w:tc>
          <w:tcPr>
            <w:tcW w:w="2947" w:type="dxa"/>
          </w:tcPr>
          <w:p w14:paraId="40F41F0F" w14:textId="65290E1E" w:rsidR="002E4924" w:rsidRPr="00E126F9" w:rsidRDefault="004001C5" w:rsidP="004C313A">
            <w:pPr>
              <w:pStyle w:val="Tabellentext"/>
              <w:jc w:val="center"/>
            </w:pPr>
            <w:r w:rsidRPr="004001C5">
              <w:t>(Berufs-)Erfahrung in Entwicklung oder Betrieb von KI-Systemen oder vergleichbare Qualifikation.</w:t>
            </w:r>
          </w:p>
        </w:tc>
      </w:tr>
      <w:tr w:rsidR="004001C5" w14:paraId="53EF0619" w14:textId="77777777" w:rsidTr="00A00AB0">
        <w:tc>
          <w:tcPr>
            <w:tcW w:w="1413" w:type="dxa"/>
          </w:tcPr>
          <w:p w14:paraId="4A9CC711" w14:textId="65E526DC" w:rsidR="004001C5" w:rsidRPr="004001C5" w:rsidRDefault="00AC4C2C" w:rsidP="004C313A">
            <w:pPr>
              <w:pStyle w:val="Tabellentext"/>
              <w:jc w:val="center"/>
            </w:pPr>
            <w:r>
              <w:t>m</w:t>
            </w:r>
            <w:r w:rsidR="004001C5" w:rsidRPr="004001C5">
              <w:t>oderat</w:t>
            </w:r>
          </w:p>
        </w:tc>
        <w:tc>
          <w:tcPr>
            <w:tcW w:w="1606" w:type="dxa"/>
          </w:tcPr>
          <w:p w14:paraId="7B8DA147" w14:textId="608D1BB0" w:rsidR="004001C5" w:rsidRPr="004001C5" w:rsidRDefault="00AC4C2C" w:rsidP="004C313A">
            <w:pPr>
              <w:pStyle w:val="Tabellentext"/>
              <w:jc w:val="center"/>
            </w:pPr>
            <w:r>
              <w:t>B</w:t>
            </w:r>
          </w:p>
        </w:tc>
        <w:tc>
          <w:tcPr>
            <w:tcW w:w="2953" w:type="dxa"/>
          </w:tcPr>
          <w:p w14:paraId="0371134A" w14:textId="1928F62F" w:rsidR="004001C5" w:rsidRPr="004001C5" w:rsidRDefault="004001C5" w:rsidP="004C313A">
            <w:pPr>
              <w:pStyle w:val="Tabellentext"/>
              <w:jc w:val="center"/>
            </w:pPr>
            <w:r w:rsidRPr="004001C5">
              <w:t>Die Personen sind nicht an der Entwicklung des KI-Systems beteiligt.</w:t>
            </w:r>
          </w:p>
        </w:tc>
        <w:tc>
          <w:tcPr>
            <w:tcW w:w="2947" w:type="dxa"/>
          </w:tcPr>
          <w:p w14:paraId="23FD9FFA" w14:textId="3BC4CE4E" w:rsidR="004001C5" w:rsidRPr="004001C5" w:rsidRDefault="004001C5" w:rsidP="004C313A">
            <w:pPr>
              <w:pStyle w:val="Tabellentext"/>
              <w:jc w:val="center"/>
            </w:pPr>
            <w:r w:rsidRPr="004001C5">
              <w:t>(Berufs-)Erfahrung in Entwicklung oder Betrieb von KI-Systemen oder vergleichbare Qualifikation.</w:t>
            </w:r>
          </w:p>
        </w:tc>
      </w:tr>
      <w:tr w:rsidR="004001C5" w14:paraId="2BAD3A54" w14:textId="77777777" w:rsidTr="00A00AB0">
        <w:tc>
          <w:tcPr>
            <w:tcW w:w="1413" w:type="dxa"/>
          </w:tcPr>
          <w:p w14:paraId="2060E8C7" w14:textId="52BEEBA1" w:rsidR="004001C5" w:rsidRPr="004001C5" w:rsidRDefault="00AC4C2C" w:rsidP="004C313A">
            <w:pPr>
              <w:pStyle w:val="Tabellentext"/>
              <w:jc w:val="center"/>
            </w:pPr>
            <w:r>
              <w:t>h</w:t>
            </w:r>
            <w:r w:rsidR="004001C5" w:rsidRPr="004001C5">
              <w:t>och</w:t>
            </w:r>
          </w:p>
        </w:tc>
        <w:tc>
          <w:tcPr>
            <w:tcW w:w="1606" w:type="dxa"/>
          </w:tcPr>
          <w:p w14:paraId="40CEE034" w14:textId="5FF48273" w:rsidR="004001C5" w:rsidRPr="004001C5" w:rsidRDefault="004001C5" w:rsidP="004C313A">
            <w:pPr>
              <w:pStyle w:val="Tabellentext"/>
              <w:jc w:val="center"/>
            </w:pPr>
            <w:r>
              <w:t>A</w:t>
            </w:r>
          </w:p>
        </w:tc>
        <w:tc>
          <w:tcPr>
            <w:tcW w:w="2953" w:type="dxa"/>
          </w:tcPr>
          <w:p w14:paraId="5B7BF06C" w14:textId="349A8014" w:rsidR="004001C5" w:rsidRPr="004001C5" w:rsidRDefault="004001C5" w:rsidP="004C313A">
            <w:pPr>
              <w:pStyle w:val="Tabellentext"/>
              <w:jc w:val="center"/>
            </w:pPr>
            <w:r w:rsidRPr="004001C5">
              <w:t>Das 4-Augen-Prinzip wird angewendet, mit organisatorisch unabhängigen Personen.</w:t>
            </w:r>
          </w:p>
        </w:tc>
        <w:tc>
          <w:tcPr>
            <w:tcW w:w="2947" w:type="dxa"/>
          </w:tcPr>
          <w:p w14:paraId="1CC328B4" w14:textId="34D330E4" w:rsidR="004001C5" w:rsidRDefault="004001C5" w:rsidP="004C313A">
            <w:pPr>
              <w:pStyle w:val="Tabellentext"/>
              <w:jc w:val="center"/>
            </w:pPr>
            <w:r>
              <w:t xml:space="preserve">Mindestens eine Person </w:t>
            </w:r>
            <w:r>
              <w:br/>
              <w:t>mit Auditerfahrung.</w:t>
            </w:r>
          </w:p>
          <w:p w14:paraId="3CC34EA7" w14:textId="7C7C2C76" w:rsidR="004001C5" w:rsidRPr="004001C5" w:rsidRDefault="004001C5" w:rsidP="004C313A">
            <w:pPr>
              <w:pStyle w:val="Tabellentext"/>
              <w:jc w:val="center"/>
            </w:pPr>
            <w:r>
              <w:t xml:space="preserve">Mindestens eine Person mit </w:t>
            </w:r>
            <w:r>
              <w:br/>
              <w:t>(Berufs-)Erfahrung in Entwicklung oder Betrieb von KI-Systemen oder vergleichbare Qualifikation.</w:t>
            </w:r>
          </w:p>
        </w:tc>
      </w:tr>
    </w:tbl>
    <w:p w14:paraId="784BA5C3" w14:textId="77777777" w:rsidR="0061758D" w:rsidRDefault="0061758D" w:rsidP="003D7F06"/>
    <w:p w14:paraId="2E38A76C" w14:textId="333C8E13" w:rsidR="003D7F06" w:rsidRDefault="00061B5D" w:rsidP="00061B5D">
      <w:pPr>
        <w:pStyle w:val="berschrift2"/>
      </w:pPr>
      <w:bookmarkStart w:id="9" w:name="_Toc214626639"/>
      <w:r w:rsidRPr="00061B5D">
        <w:t>Gültigkeit der Prüfung</w:t>
      </w:r>
      <w:bookmarkEnd w:id="9"/>
    </w:p>
    <w:p w14:paraId="2013CBC4" w14:textId="35234226" w:rsidR="00061B5D" w:rsidRDefault="00061B5D" w:rsidP="003D7F06">
      <w:r w:rsidRPr="00061B5D">
        <w:t xml:space="preserve">Die Prüfaussage ist damit grundsätzlich nur gültig für die eindeutig bestimmte Version des </w:t>
      </w:r>
      <w:r>
        <w:br/>
      </w:r>
      <w:r w:rsidRPr="00061B5D">
        <w:t>KI-Systems, die zum Zeitpunkt der Prüfung vorlag. Sie verliert ihre Gültigkeit, sobald wesentliche Änderungen an der Zweckbestimmung, an der technischen Umsetzung oder durch äußere Bedingungen auftreten. Solange keine solche Änderungen vorliegen und dies durch regelmäßige Überprüfungen oder Monitoring sichergestellt wird, bleibt die Prüfaussage gültig.</w:t>
      </w:r>
    </w:p>
    <w:p w14:paraId="258F06DC" w14:textId="77777777" w:rsidR="00DB6368" w:rsidRDefault="00DB6368" w:rsidP="003D7F06"/>
    <w:p w14:paraId="112E07B0" w14:textId="2DE999FE" w:rsidR="00DB6368" w:rsidRDefault="00DB6368">
      <w:pPr>
        <w:spacing w:after="160" w:line="278" w:lineRule="auto"/>
      </w:pPr>
      <w:r>
        <w:br w:type="page"/>
      </w:r>
    </w:p>
    <w:p w14:paraId="3E1B2AD6" w14:textId="78C8C60C" w:rsidR="00DB6368" w:rsidRPr="00DB6368" w:rsidRDefault="00DB6368" w:rsidP="00DB6368">
      <w:pPr>
        <w:pStyle w:val="berschrift1"/>
      </w:pPr>
      <w:bookmarkStart w:id="10" w:name="_Toc214626640"/>
      <w:r w:rsidRPr="00DB6368">
        <w:lastRenderedPageBreak/>
        <w:t>Übersicht des KI-Systems und seiner Komponente(n)</w:t>
      </w:r>
      <w:bookmarkEnd w:id="10"/>
    </w:p>
    <w:tbl>
      <w:tblPr>
        <w:tblStyle w:val="Tabellenraster"/>
        <w:tblW w:w="8930" w:type="dxa"/>
        <w:tblLayout w:type="fixed"/>
        <w:tblLook w:val="0480" w:firstRow="0" w:lastRow="0" w:firstColumn="1" w:lastColumn="0" w:noHBand="0" w:noVBand="1"/>
      </w:tblPr>
      <w:tblGrid>
        <w:gridCol w:w="3539"/>
        <w:gridCol w:w="5391"/>
      </w:tblGrid>
      <w:tr w:rsidR="004C313A" w:rsidRPr="008D32EB" w14:paraId="40AEA848" w14:textId="77777777" w:rsidTr="004C313A">
        <w:tc>
          <w:tcPr>
            <w:tcW w:w="3539" w:type="dxa"/>
            <w:tcBorders>
              <w:top w:val="single" w:sz="4" w:space="0" w:color="3C0483" w:themeColor="text2"/>
              <w:left w:val="single" w:sz="4" w:space="0" w:color="3C0483" w:themeColor="text2"/>
              <w:bottom w:val="single" w:sz="4" w:space="0" w:color="FFFFFF" w:themeColor="background1"/>
              <w:right w:val="single" w:sz="4" w:space="0" w:color="FFFFFF" w:themeColor="background1"/>
            </w:tcBorders>
            <w:shd w:val="clear" w:color="auto" w:fill="3C0483" w:themeFill="text2"/>
          </w:tcPr>
          <w:p w14:paraId="0035A98E" w14:textId="774B2A9A" w:rsidR="004C313A" w:rsidRPr="008D32EB" w:rsidRDefault="004C313A" w:rsidP="004C313A">
            <w:pPr>
              <w:pStyle w:val="Tabellenkopf"/>
              <w:rPr>
                <w:sz w:val="20"/>
                <w:szCs w:val="20"/>
              </w:rPr>
            </w:pPr>
            <w:r w:rsidRPr="008D32EB">
              <w:rPr>
                <w:sz w:val="20"/>
                <w:szCs w:val="20"/>
              </w:rPr>
              <w:t>Branche:</w:t>
            </w:r>
          </w:p>
        </w:tc>
        <w:tc>
          <w:tcPr>
            <w:tcW w:w="5391" w:type="dxa"/>
            <w:tcBorders>
              <w:top w:val="single" w:sz="4" w:space="0" w:color="3C0483" w:themeColor="text2"/>
              <w:left w:val="single" w:sz="4" w:space="0" w:color="FFFFFF" w:themeColor="background1"/>
              <w:bottom w:val="single" w:sz="4" w:space="0" w:color="FFFFFF" w:themeColor="background1"/>
              <w:right w:val="single" w:sz="4" w:space="0" w:color="3C0483" w:themeColor="text2"/>
            </w:tcBorders>
            <w:shd w:val="clear" w:color="auto" w:fill="3C0483" w:themeFill="text2"/>
          </w:tcPr>
          <w:p w14:paraId="271DE388" w14:textId="4D085D5B" w:rsidR="004C313A" w:rsidRPr="008D32EB" w:rsidRDefault="004C313A" w:rsidP="004C313A">
            <w:pPr>
              <w:pStyle w:val="Tabellenkopf"/>
              <w:rPr>
                <w:sz w:val="20"/>
                <w:szCs w:val="20"/>
              </w:rPr>
            </w:pPr>
            <w:r w:rsidRPr="008D32EB">
              <w:rPr>
                <w:sz w:val="20"/>
                <w:szCs w:val="20"/>
              </w:rPr>
              <w:fldChar w:fldCharType="begin">
                <w:ffData>
                  <w:name w:val="Text3"/>
                  <w:enabled/>
                  <w:calcOnExit w:val="0"/>
                  <w:textInput>
                    <w:default w:val="[X]"/>
                  </w:textInput>
                </w:ffData>
              </w:fldChar>
            </w:r>
            <w:bookmarkStart w:id="11" w:name="Text3"/>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[X]</w:t>
            </w:r>
            <w:r w:rsidRPr="008D32EB">
              <w:rPr>
                <w:sz w:val="20"/>
                <w:szCs w:val="20"/>
              </w:rPr>
              <w:fldChar w:fldCharType="end"/>
            </w:r>
            <w:bookmarkEnd w:id="11"/>
          </w:p>
        </w:tc>
      </w:tr>
      <w:tr w:rsidR="004C313A" w:rsidRPr="008D32EB" w14:paraId="12AE7AC6" w14:textId="77777777" w:rsidTr="004C313A">
        <w:tc>
          <w:tcPr>
            <w:tcW w:w="3539" w:type="dxa"/>
            <w:tcBorders>
              <w:top w:val="single" w:sz="4" w:space="0" w:color="FFFFFF" w:themeColor="background1"/>
              <w:left w:val="single" w:sz="4" w:space="0" w:color="3C0483" w:themeColor="text2"/>
              <w:bottom w:val="single" w:sz="4" w:space="0" w:color="FFFFFF" w:themeColor="background1"/>
              <w:right w:val="single" w:sz="4" w:space="0" w:color="FFFFFF" w:themeColor="background1"/>
            </w:tcBorders>
            <w:shd w:val="clear" w:color="auto" w:fill="3C0483" w:themeFill="text2"/>
          </w:tcPr>
          <w:p w14:paraId="077A9DC3" w14:textId="6C9CA991" w:rsidR="004C313A" w:rsidRPr="008D32EB" w:rsidRDefault="004C313A" w:rsidP="004C313A">
            <w:pPr>
              <w:pStyle w:val="Tabellenkopf"/>
              <w:rPr>
                <w:sz w:val="20"/>
                <w:szCs w:val="20"/>
              </w:rPr>
            </w:pPr>
            <w:r w:rsidRPr="008D32EB">
              <w:rPr>
                <w:sz w:val="20"/>
                <w:szCs w:val="20"/>
              </w:rPr>
              <w:t>Rolle:</w:t>
            </w:r>
          </w:p>
        </w:tc>
        <w:tc>
          <w:tcPr>
            <w:tcW w:w="5391" w:type="dxa"/>
            <w:tcBorders>
              <w:top w:val="single" w:sz="4" w:space="0" w:color="FFFFFF" w:themeColor="background1"/>
              <w:left w:val="single" w:sz="4" w:space="0" w:color="FFFFFF" w:themeColor="background1"/>
              <w:bottom w:val="single" w:sz="4" w:space="0" w:color="FFFFFF" w:themeColor="background1"/>
              <w:right w:val="single" w:sz="4" w:space="0" w:color="3C0483" w:themeColor="text2"/>
            </w:tcBorders>
            <w:shd w:val="clear" w:color="auto" w:fill="3C0483" w:themeFill="text2"/>
          </w:tcPr>
          <w:p w14:paraId="167B490F" w14:textId="1A2CC373" w:rsidR="004C313A" w:rsidRPr="008D32EB" w:rsidRDefault="004C313A" w:rsidP="004C313A">
            <w:pPr>
              <w:pStyle w:val="Tabellenkopf"/>
              <w:rPr>
                <w:sz w:val="20"/>
                <w:szCs w:val="20"/>
              </w:rPr>
            </w:pPr>
            <w:r w:rsidRPr="008D32EB">
              <w:rPr>
                <w:sz w:val="20"/>
                <w:szCs w:val="20"/>
              </w:rPr>
              <w:fldChar w:fldCharType="begin">
                <w:ffData>
                  <w:name w:val=""/>
                  <w:enabled/>
                  <w:calcOnExit w:val="0"/>
                  <w:textInput>
                    <w:default w:val="[Anbieter/Betreiber]"/>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[Anbieter/Betreiber]</w:t>
            </w:r>
            <w:r w:rsidRPr="008D32EB">
              <w:rPr>
                <w:sz w:val="20"/>
                <w:szCs w:val="20"/>
              </w:rPr>
              <w:fldChar w:fldCharType="end"/>
            </w:r>
          </w:p>
        </w:tc>
      </w:tr>
      <w:tr w:rsidR="004C313A" w:rsidRPr="008D32EB" w14:paraId="3836F5EF" w14:textId="77777777" w:rsidTr="004C313A">
        <w:tc>
          <w:tcPr>
            <w:tcW w:w="3539" w:type="dxa"/>
            <w:tcBorders>
              <w:top w:val="single" w:sz="4" w:space="0" w:color="FFFFFF" w:themeColor="background1"/>
              <w:left w:val="single" w:sz="4" w:space="0" w:color="3C0483" w:themeColor="text2"/>
              <w:bottom w:val="single" w:sz="4" w:space="0" w:color="FFFFFF" w:themeColor="background1"/>
              <w:right w:val="single" w:sz="4" w:space="0" w:color="FFFFFF" w:themeColor="background1"/>
            </w:tcBorders>
            <w:shd w:val="clear" w:color="auto" w:fill="3C0483" w:themeFill="text2"/>
          </w:tcPr>
          <w:p w14:paraId="4AA8CBDB" w14:textId="7DAFE445" w:rsidR="004C313A" w:rsidRPr="008D32EB" w:rsidRDefault="004C313A" w:rsidP="004C313A">
            <w:pPr>
              <w:pStyle w:val="Tabellenkopf"/>
              <w:rPr>
                <w:sz w:val="20"/>
                <w:szCs w:val="20"/>
              </w:rPr>
            </w:pPr>
            <w:r w:rsidRPr="008D32EB">
              <w:rPr>
                <w:sz w:val="20"/>
                <w:szCs w:val="20"/>
              </w:rPr>
              <w:t>Betriebsort:</w:t>
            </w:r>
          </w:p>
        </w:tc>
        <w:tc>
          <w:tcPr>
            <w:tcW w:w="5391" w:type="dxa"/>
            <w:tcBorders>
              <w:top w:val="single" w:sz="4" w:space="0" w:color="FFFFFF" w:themeColor="background1"/>
              <w:left w:val="single" w:sz="4" w:space="0" w:color="FFFFFF" w:themeColor="background1"/>
              <w:bottom w:val="single" w:sz="4" w:space="0" w:color="FFFFFF" w:themeColor="background1"/>
              <w:right w:val="single" w:sz="4" w:space="0" w:color="3C0483" w:themeColor="text2"/>
            </w:tcBorders>
            <w:shd w:val="clear" w:color="auto" w:fill="3C0483" w:themeFill="text2"/>
          </w:tcPr>
          <w:p w14:paraId="3B048A35" w14:textId="00B40D70" w:rsidR="004C313A" w:rsidRPr="008D32EB" w:rsidRDefault="004C313A" w:rsidP="004C313A">
            <w:pPr>
              <w:pStyle w:val="Tabellenkopf"/>
              <w:rPr>
                <w:sz w:val="20"/>
                <w:szCs w:val="20"/>
              </w:rPr>
            </w:pPr>
            <w:r w:rsidRPr="008D32EB">
              <w:rPr>
                <w:sz w:val="20"/>
                <w:szCs w:val="20"/>
              </w:rPr>
              <w:fldChar w:fldCharType="begin">
                <w:ffData>
                  <w:name w:val=""/>
                  <w:enabled/>
                  <w:calcOnExit w:val="0"/>
                  <w:textInput>
                    <w:default w:val="[X]"/>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[X]</w:t>
            </w:r>
            <w:r w:rsidRPr="008D32EB">
              <w:rPr>
                <w:sz w:val="20"/>
                <w:szCs w:val="20"/>
              </w:rPr>
              <w:fldChar w:fldCharType="end"/>
            </w:r>
          </w:p>
        </w:tc>
      </w:tr>
      <w:tr w:rsidR="004C313A" w:rsidRPr="008D32EB" w14:paraId="5BC5EB2F" w14:textId="77777777" w:rsidTr="004C313A">
        <w:tc>
          <w:tcPr>
            <w:tcW w:w="3539" w:type="dxa"/>
            <w:tcBorders>
              <w:top w:val="single" w:sz="4" w:space="0" w:color="FFFFFF" w:themeColor="background1"/>
              <w:left w:val="single" w:sz="4" w:space="0" w:color="3C0483" w:themeColor="text2"/>
              <w:bottom w:val="single" w:sz="4" w:space="0" w:color="3C0483" w:themeColor="text2"/>
              <w:right w:val="single" w:sz="4" w:space="0" w:color="FFFFFF" w:themeColor="background1"/>
            </w:tcBorders>
            <w:shd w:val="clear" w:color="auto" w:fill="3C0483" w:themeFill="text2"/>
          </w:tcPr>
          <w:p w14:paraId="2F85B422" w14:textId="731DA927" w:rsidR="004C313A" w:rsidRPr="008D32EB" w:rsidRDefault="004C313A" w:rsidP="004C313A">
            <w:pPr>
              <w:pStyle w:val="Tabellenkopf"/>
              <w:rPr>
                <w:sz w:val="20"/>
                <w:szCs w:val="20"/>
              </w:rPr>
            </w:pPr>
            <w:r w:rsidRPr="008D32EB">
              <w:rPr>
                <w:sz w:val="20"/>
                <w:szCs w:val="20"/>
              </w:rPr>
              <w:t>Kontakt:</w:t>
            </w:r>
          </w:p>
        </w:tc>
        <w:tc>
          <w:tcPr>
            <w:tcW w:w="5391" w:type="dxa"/>
            <w:tcBorders>
              <w:top w:val="single" w:sz="4" w:space="0" w:color="FFFFFF" w:themeColor="background1"/>
              <w:left w:val="single" w:sz="4" w:space="0" w:color="FFFFFF" w:themeColor="background1"/>
              <w:bottom w:val="single" w:sz="4" w:space="0" w:color="3C0483" w:themeColor="text2"/>
              <w:right w:val="single" w:sz="4" w:space="0" w:color="3C0483" w:themeColor="text2"/>
            </w:tcBorders>
            <w:shd w:val="clear" w:color="auto" w:fill="3C0483" w:themeFill="text2"/>
          </w:tcPr>
          <w:p w14:paraId="1BB3CCD6" w14:textId="048CCDE6" w:rsidR="004C313A" w:rsidRPr="008D32EB" w:rsidRDefault="004C313A" w:rsidP="004C313A">
            <w:pPr>
              <w:pStyle w:val="Tabellenkopf"/>
              <w:rPr>
                <w:sz w:val="20"/>
                <w:szCs w:val="20"/>
              </w:rPr>
            </w:pPr>
            <w:r w:rsidRPr="008D32EB">
              <w:rPr>
                <w:sz w:val="20"/>
                <w:szCs w:val="20"/>
              </w:rPr>
              <w:fldChar w:fldCharType="begin">
                <w:ffData>
                  <w:name w:val=""/>
                  <w:enabled/>
                  <w:calcOnExit w:val="0"/>
                  <w:textInput>
                    <w:default w:val="[X]"/>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[X]</w:t>
            </w:r>
            <w:r w:rsidRPr="008D32EB">
              <w:rPr>
                <w:sz w:val="20"/>
                <w:szCs w:val="20"/>
              </w:rPr>
              <w:fldChar w:fldCharType="end"/>
            </w:r>
          </w:p>
        </w:tc>
      </w:tr>
      <w:tr w:rsidR="004C313A" w:rsidRPr="008D32EB" w14:paraId="7D035B41" w14:textId="77777777" w:rsidTr="004C313A">
        <w:tc>
          <w:tcPr>
            <w:tcW w:w="3539" w:type="dxa"/>
            <w:tcBorders>
              <w:top w:val="single" w:sz="4" w:space="0" w:color="3C0483" w:themeColor="text2"/>
              <w:left w:val="single" w:sz="4" w:space="0" w:color="D4BBFF" w:themeColor="accent2"/>
              <w:bottom w:val="single" w:sz="4" w:space="0" w:color="D4BBFF" w:themeColor="accent2"/>
              <w:right w:val="single" w:sz="4" w:space="0" w:color="D4BBFF" w:themeColor="accent2"/>
            </w:tcBorders>
          </w:tcPr>
          <w:p w14:paraId="52DC41D0" w14:textId="772275E8" w:rsidR="004C313A" w:rsidRPr="008D32EB" w:rsidRDefault="004C313A" w:rsidP="004C313A">
            <w:pPr>
              <w:pStyle w:val="Tabellentext"/>
              <w:rPr>
                <w:b/>
                <w:bCs/>
                <w:sz w:val="20"/>
                <w:szCs w:val="20"/>
              </w:rPr>
            </w:pPr>
            <w:r w:rsidRPr="008D32EB">
              <w:rPr>
                <w:b/>
                <w:bCs/>
                <w:sz w:val="20"/>
                <w:szCs w:val="20"/>
              </w:rPr>
              <w:t>Anwendungsfall:</w:t>
            </w:r>
          </w:p>
        </w:tc>
        <w:tc>
          <w:tcPr>
            <w:tcW w:w="5391" w:type="dxa"/>
            <w:tcBorders>
              <w:top w:val="single" w:sz="4" w:space="0" w:color="3C0483" w:themeColor="text2"/>
              <w:left w:val="single" w:sz="4" w:space="0" w:color="D4BBFF" w:themeColor="accent2"/>
              <w:bottom w:val="single" w:sz="4" w:space="0" w:color="D4BBFF" w:themeColor="accent2"/>
              <w:right w:val="single" w:sz="4" w:space="0" w:color="D4BBFF" w:themeColor="accent2"/>
            </w:tcBorders>
          </w:tcPr>
          <w:p w14:paraId="0E235869" w14:textId="6833495C" w:rsidR="004C313A" w:rsidRPr="008D32EB" w:rsidRDefault="00783C32" w:rsidP="004C313A">
            <w:pPr>
              <w:pStyle w:val="Tabellentext"/>
              <w:rPr>
                <w:sz w:val="20"/>
                <w:szCs w:val="20"/>
              </w:rPr>
            </w:pPr>
            <w:r w:rsidRPr="008D32EB">
              <w:rPr>
                <w:sz w:val="20"/>
                <w:szCs w:val="20"/>
              </w:rPr>
              <w:fldChar w:fldCharType="begin">
                <w:ffData>
                  <w:name w:val=""/>
                  <w:enabled/>
                  <w:calcOnExit w:val="0"/>
                  <w:textInput>
                    <w:default w:val="1.1 [Titel]"/>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1.1 [Titel]</w:t>
            </w:r>
            <w:r w:rsidRPr="008D32EB">
              <w:rPr>
                <w:sz w:val="20"/>
                <w:szCs w:val="20"/>
              </w:rPr>
              <w:fldChar w:fldCharType="end"/>
            </w:r>
          </w:p>
        </w:tc>
      </w:tr>
      <w:tr w:rsidR="004C313A" w:rsidRPr="008D32EB" w14:paraId="60CFCFA1"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CD6A1F0" w14:textId="76BF6038" w:rsidR="004C313A" w:rsidRPr="008D32EB" w:rsidRDefault="004C313A" w:rsidP="004C313A">
            <w:pPr>
              <w:pStyle w:val="Tabellentext"/>
              <w:rPr>
                <w:b/>
                <w:bCs/>
                <w:sz w:val="20"/>
                <w:szCs w:val="20"/>
              </w:rPr>
            </w:pPr>
            <w:r w:rsidRPr="008D32EB">
              <w:rPr>
                <w:b/>
                <w:bCs/>
                <w:sz w:val="20"/>
                <w:szCs w:val="20"/>
              </w:rPr>
              <w:t>Zweck:</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10F3E25" w14:textId="6E375132" w:rsidR="004C313A" w:rsidRPr="008D32EB" w:rsidRDefault="00783C32" w:rsidP="004C313A">
            <w:pPr>
              <w:pStyle w:val="Tabellentext"/>
              <w:rPr>
                <w:sz w:val="20"/>
                <w:szCs w:val="20"/>
              </w:rPr>
            </w:pPr>
            <w:r w:rsidRPr="008D32EB">
              <w:rPr>
                <w:sz w:val="20"/>
                <w:szCs w:val="20"/>
              </w:rPr>
              <w:fldChar w:fldCharType="begin">
                <w:ffData>
                  <w:name w:val=""/>
                  <w:enabled/>
                  <w:calcOnExit w:val="0"/>
                  <w:textInput>
                    <w:default w:val="1.2 [Wofür wird das System eingesetzt, in welchem Kontext]"/>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1.2 [Wofür wird das System eingesetzt, in welchem Kontext]</w:t>
            </w:r>
            <w:r w:rsidRPr="008D32EB">
              <w:rPr>
                <w:sz w:val="20"/>
                <w:szCs w:val="20"/>
              </w:rPr>
              <w:fldChar w:fldCharType="end"/>
            </w:r>
          </w:p>
        </w:tc>
      </w:tr>
      <w:tr w:rsidR="004C313A" w:rsidRPr="008D32EB" w14:paraId="0530851B"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FEAF39A" w14:textId="6E0403BD" w:rsidR="004C313A" w:rsidRPr="008D32EB" w:rsidRDefault="004C313A" w:rsidP="004C313A">
            <w:pPr>
              <w:pStyle w:val="Tabellentext"/>
              <w:rPr>
                <w:b/>
                <w:bCs/>
                <w:sz w:val="20"/>
                <w:szCs w:val="20"/>
              </w:rPr>
            </w:pPr>
            <w:r w:rsidRPr="008D32EB">
              <w:rPr>
                <w:b/>
                <w:bCs/>
                <w:sz w:val="20"/>
                <w:szCs w:val="20"/>
              </w:rPr>
              <w:t>Aufgabe:</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39062F0" w14:textId="687E3791" w:rsidR="004C313A" w:rsidRPr="008D32EB" w:rsidRDefault="00FA257C" w:rsidP="004C313A">
            <w:pPr>
              <w:pStyle w:val="Tabellentext"/>
              <w:rPr>
                <w:sz w:val="20"/>
                <w:szCs w:val="20"/>
              </w:rPr>
            </w:pPr>
            <w:r w:rsidRPr="008D32EB">
              <w:rPr>
                <w:sz w:val="20"/>
                <w:szCs w:val="20"/>
              </w:rPr>
              <w:fldChar w:fldCharType="begin">
                <w:ffData>
                  <w:name w:val="Text4"/>
                  <w:enabled/>
                  <w:calcOnExit w:val="0"/>
                  <w:textInput>
                    <w:default w:val="1.3 [Welche Entscheidung/Vorhersage/Klassifikation]"/>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1.3 [Welche Entscheidung/Vorhersage/Klassifikation]</w:t>
            </w:r>
            <w:r w:rsidRPr="008D32EB">
              <w:rPr>
                <w:sz w:val="20"/>
                <w:szCs w:val="20"/>
              </w:rPr>
              <w:fldChar w:fldCharType="end"/>
            </w:r>
          </w:p>
        </w:tc>
      </w:tr>
      <w:tr w:rsidR="004C313A" w:rsidRPr="008D32EB" w14:paraId="312DF94C"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8853B31" w14:textId="31332743" w:rsidR="004C313A" w:rsidRPr="008D32EB" w:rsidRDefault="00FA257C" w:rsidP="004C313A">
            <w:pPr>
              <w:pStyle w:val="Tabellentext"/>
              <w:rPr>
                <w:b/>
                <w:bCs/>
                <w:sz w:val="20"/>
                <w:szCs w:val="20"/>
              </w:rPr>
            </w:pPr>
            <w:r w:rsidRPr="008D32EB">
              <w:rPr>
                <w:b/>
                <w:bCs/>
                <w:sz w:val="20"/>
                <w:szCs w:val="20"/>
              </w:rPr>
              <w:t>Eingaben:</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6A3C9506" w14:textId="4FC8EEED" w:rsidR="004C313A" w:rsidRPr="008D32EB" w:rsidRDefault="00FA257C" w:rsidP="004C313A">
            <w:pPr>
              <w:pStyle w:val="Tabellentext"/>
              <w:rPr>
                <w:sz w:val="20"/>
                <w:szCs w:val="20"/>
              </w:rPr>
            </w:pPr>
            <w:r w:rsidRPr="008D32EB">
              <w:rPr>
                <w:sz w:val="20"/>
                <w:szCs w:val="20"/>
              </w:rPr>
              <w:fldChar w:fldCharType="begin">
                <w:ffData>
                  <w:name w:val="Text4"/>
                  <w:enabled/>
                  <w:calcOnExit w:val="0"/>
                  <w:textInput>
                    <w:default w:val="1.4 [Datenarten/Situationen]"/>
                  </w:textInput>
                </w:ffData>
              </w:fldChar>
            </w:r>
            <w:bookmarkStart w:id="12" w:name="Text4"/>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1.4 [Datenarten/Situationen]</w:t>
            </w:r>
            <w:r w:rsidRPr="008D32EB">
              <w:rPr>
                <w:sz w:val="20"/>
                <w:szCs w:val="20"/>
              </w:rPr>
              <w:fldChar w:fldCharType="end"/>
            </w:r>
            <w:bookmarkEnd w:id="12"/>
          </w:p>
        </w:tc>
      </w:tr>
      <w:tr w:rsidR="004C313A" w:rsidRPr="008D32EB" w14:paraId="6DE7A051"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3930A66" w14:textId="0F1F89AC" w:rsidR="004C313A" w:rsidRPr="008D32EB" w:rsidRDefault="00FA257C" w:rsidP="004C313A">
            <w:pPr>
              <w:pStyle w:val="Tabellentext"/>
              <w:rPr>
                <w:b/>
                <w:bCs/>
                <w:sz w:val="20"/>
                <w:szCs w:val="20"/>
              </w:rPr>
            </w:pPr>
            <w:r w:rsidRPr="008D32EB">
              <w:rPr>
                <w:b/>
                <w:bCs/>
                <w:sz w:val="20"/>
                <w:szCs w:val="20"/>
              </w:rPr>
              <w:t>Grenzen:</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B029A56" w14:textId="10A37CEE" w:rsidR="004C313A" w:rsidRPr="008D32EB" w:rsidRDefault="00FA257C" w:rsidP="004C313A">
            <w:pPr>
              <w:pStyle w:val="Tabellentext"/>
              <w:rPr>
                <w:sz w:val="20"/>
                <w:szCs w:val="20"/>
              </w:rPr>
            </w:pPr>
            <w:r w:rsidRPr="008D32EB">
              <w:rPr>
                <w:sz w:val="20"/>
                <w:szCs w:val="20"/>
              </w:rPr>
              <w:fldChar w:fldCharType="begin">
                <w:ffData>
                  <w:name w:val=""/>
                  <w:enabled/>
                  <w:calcOnExit w:val="0"/>
                  <w:textInput>
                    <w:default w:val="1.5 [Nicht-abgedeckte Fälle/Qualitätsgrenzen]"/>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1.5 [Nicht-abgedeckte Fälle/Qualitätsgrenzen]</w:t>
            </w:r>
            <w:r w:rsidRPr="008D32EB">
              <w:rPr>
                <w:sz w:val="20"/>
                <w:szCs w:val="20"/>
              </w:rPr>
              <w:fldChar w:fldCharType="end"/>
            </w:r>
          </w:p>
        </w:tc>
      </w:tr>
      <w:tr w:rsidR="004C313A" w:rsidRPr="008D32EB" w14:paraId="634D4B14"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D1436F0" w14:textId="7E014D7C" w:rsidR="004C313A" w:rsidRPr="008D32EB" w:rsidRDefault="00FA257C" w:rsidP="004C313A">
            <w:pPr>
              <w:pStyle w:val="Tabellentext"/>
              <w:rPr>
                <w:b/>
                <w:bCs/>
                <w:sz w:val="20"/>
                <w:szCs w:val="20"/>
              </w:rPr>
            </w:pPr>
            <w:r w:rsidRPr="008D32EB">
              <w:rPr>
                <w:b/>
                <w:bCs/>
                <w:sz w:val="20"/>
                <w:szCs w:val="20"/>
              </w:rPr>
              <w:t>Ausgaben/Nutzung:</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4B8C600A" w14:textId="0E9492D8" w:rsidR="004C313A" w:rsidRPr="008D32EB" w:rsidRDefault="00FA257C" w:rsidP="004C313A">
            <w:pPr>
              <w:pStyle w:val="Tabellentext"/>
              <w:rPr>
                <w:sz w:val="20"/>
                <w:szCs w:val="20"/>
              </w:rPr>
            </w:pPr>
            <w:r w:rsidRPr="008D32EB">
              <w:rPr>
                <w:sz w:val="20"/>
                <w:szCs w:val="20"/>
              </w:rPr>
              <w:fldChar w:fldCharType="begin">
                <w:ffData>
                  <w:name w:val=""/>
                  <w:enabled/>
                  <w:calcOnExit w:val="0"/>
                  <w:textInput>
                    <w:default w:val="1.6 [Output-Form]"/>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1.6 [Output-Form]</w:t>
            </w:r>
            <w:r w:rsidRPr="008D32EB">
              <w:rPr>
                <w:sz w:val="20"/>
                <w:szCs w:val="20"/>
              </w:rPr>
              <w:fldChar w:fldCharType="end"/>
            </w:r>
          </w:p>
        </w:tc>
      </w:tr>
      <w:tr w:rsidR="00FA257C" w:rsidRPr="008D32EB" w14:paraId="297B73C0"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C4F2612" w14:textId="7EA2EAC9" w:rsidR="00FA257C" w:rsidRPr="008D32EB" w:rsidRDefault="00FA257C" w:rsidP="004C313A">
            <w:pPr>
              <w:pStyle w:val="Tabellentext"/>
              <w:rPr>
                <w:b/>
                <w:bCs/>
                <w:sz w:val="20"/>
                <w:szCs w:val="20"/>
              </w:rPr>
            </w:pPr>
            <w:r w:rsidRPr="008D32EB">
              <w:rPr>
                <w:b/>
                <w:bCs/>
                <w:sz w:val="20"/>
                <w:szCs w:val="20"/>
              </w:rPr>
              <w:t>Nutzer und betroffene Personen</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3748E15" w14:textId="3080C5E5" w:rsidR="00FA257C" w:rsidRPr="008D32EB" w:rsidRDefault="00FA257C" w:rsidP="004C313A">
            <w:pPr>
              <w:pStyle w:val="Tabellentext"/>
              <w:rPr>
                <w:sz w:val="20"/>
                <w:szCs w:val="20"/>
              </w:rPr>
            </w:pPr>
            <w:r w:rsidRPr="008D32EB">
              <w:rPr>
                <w:sz w:val="20"/>
                <w:szCs w:val="20"/>
              </w:rPr>
              <w:fldChar w:fldCharType="begin">
                <w:ffData>
                  <w:name w:val=""/>
                  <w:enabled/>
                  <w:calcOnExit/>
                  <w:textInput>
                    <w:default w:val="1.7 [Nutzergruppe/betroffene Personen]"/>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1.7 [Nutzergruppe/betroffene Personen]</w:t>
            </w:r>
            <w:r w:rsidRPr="008D32EB">
              <w:rPr>
                <w:sz w:val="20"/>
                <w:szCs w:val="20"/>
              </w:rPr>
              <w:fldChar w:fldCharType="end"/>
            </w:r>
          </w:p>
        </w:tc>
      </w:tr>
      <w:tr w:rsidR="00FA257C" w:rsidRPr="008D32EB" w14:paraId="546301A9"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81FEBB4" w14:textId="4B162AF6" w:rsidR="00FA257C" w:rsidRPr="008D32EB" w:rsidRDefault="00FA257C" w:rsidP="004C313A">
            <w:pPr>
              <w:pStyle w:val="Tabellentext"/>
              <w:rPr>
                <w:b/>
                <w:bCs/>
                <w:sz w:val="20"/>
                <w:szCs w:val="20"/>
              </w:rPr>
            </w:pPr>
            <w:r w:rsidRPr="008D32EB">
              <w:rPr>
                <w:b/>
                <w:bCs/>
                <w:sz w:val="20"/>
                <w:szCs w:val="20"/>
              </w:rPr>
              <w:t>Maß menschlicher Kontrolle</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BA21742" w14:textId="18607B2E" w:rsidR="00FA257C" w:rsidRPr="008D32EB" w:rsidRDefault="00FA257C" w:rsidP="004C313A">
            <w:pPr>
              <w:pStyle w:val="Tabellentext"/>
              <w:rPr>
                <w:sz w:val="20"/>
                <w:szCs w:val="20"/>
              </w:rPr>
            </w:pPr>
            <w:r w:rsidRPr="008D32EB">
              <w:rPr>
                <w:sz w:val="20"/>
                <w:szCs w:val="20"/>
              </w:rPr>
              <w:fldChar w:fldCharType="begin">
                <w:ffData>
                  <w:name w:val=""/>
                  <w:enabled/>
                  <w:calcOnExit/>
                  <w:textInput>
                    <w:default w:val="1.8. [Beteiligung an Betrieb/Aufsicht des KI-Systems, z. B.  HIC, HITL, HOTL]"/>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1.8. [Beteiligung an Betrieb/Aufsicht des KI-Systems, z. B.  HIC, HITL, HOTL]</w:t>
            </w:r>
            <w:r w:rsidRPr="008D32EB">
              <w:rPr>
                <w:sz w:val="20"/>
                <w:szCs w:val="20"/>
              </w:rPr>
              <w:fldChar w:fldCharType="end"/>
            </w:r>
          </w:p>
        </w:tc>
      </w:tr>
      <w:tr w:rsidR="00FA257C" w:rsidRPr="008D32EB" w14:paraId="4EF2A867"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CA63107" w14:textId="2C7B08A5" w:rsidR="00FA257C" w:rsidRPr="008D32EB" w:rsidRDefault="00FA257C" w:rsidP="004C313A">
            <w:pPr>
              <w:pStyle w:val="Tabellentext"/>
              <w:rPr>
                <w:b/>
                <w:bCs/>
                <w:sz w:val="20"/>
                <w:szCs w:val="20"/>
              </w:rPr>
            </w:pPr>
            <w:r w:rsidRPr="008D32EB">
              <w:rPr>
                <w:b/>
                <w:bCs/>
                <w:sz w:val="20"/>
                <w:szCs w:val="20"/>
              </w:rPr>
              <w:t>Betrieb</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EB3B34E" w14:textId="61D405C8" w:rsidR="00FA257C" w:rsidRPr="008D32EB" w:rsidRDefault="00FA257C" w:rsidP="004C313A">
            <w:pPr>
              <w:pStyle w:val="Tabellentext"/>
              <w:rPr>
                <w:sz w:val="20"/>
                <w:szCs w:val="20"/>
              </w:rPr>
            </w:pPr>
            <w:r w:rsidRPr="008D32EB">
              <w:rPr>
                <w:sz w:val="20"/>
                <w:szCs w:val="20"/>
              </w:rPr>
              <w:fldChar w:fldCharType="begin">
                <w:ffData>
                  <w:name w:val=""/>
                  <w:enabled/>
                  <w:calcOnExit/>
                  <w:textInput>
                    <w:default w:val="1.9 [Cloud/on-prem/hybrid]"/>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1.9 [Cloud/on-prem/hybrid]</w:t>
            </w:r>
            <w:r w:rsidRPr="008D32EB">
              <w:rPr>
                <w:sz w:val="20"/>
                <w:szCs w:val="20"/>
              </w:rPr>
              <w:fldChar w:fldCharType="end"/>
            </w:r>
          </w:p>
        </w:tc>
      </w:tr>
      <w:tr w:rsidR="00FA257C" w:rsidRPr="008D32EB" w14:paraId="62954407"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131BC23B" w14:textId="07075D4A" w:rsidR="00FA257C" w:rsidRPr="008D32EB" w:rsidRDefault="00FA257C" w:rsidP="004C313A">
            <w:pPr>
              <w:pStyle w:val="Tabellentext"/>
              <w:rPr>
                <w:b/>
                <w:bCs/>
                <w:sz w:val="20"/>
                <w:szCs w:val="20"/>
              </w:rPr>
            </w:pPr>
            <w:r w:rsidRPr="008D32EB">
              <w:rPr>
                <w:b/>
                <w:bCs/>
                <w:sz w:val="20"/>
                <w:szCs w:val="20"/>
              </w:rPr>
              <w:t>Regulatorische Anforderungen</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AF70C07" w14:textId="7F68ECB6" w:rsidR="00FA257C" w:rsidRPr="008D32EB" w:rsidRDefault="00FA257C" w:rsidP="004C313A">
            <w:pPr>
              <w:pStyle w:val="Tabellentext"/>
              <w:rPr>
                <w:sz w:val="20"/>
                <w:szCs w:val="20"/>
              </w:rPr>
            </w:pPr>
            <w:r w:rsidRPr="008D32EB">
              <w:rPr>
                <w:sz w:val="20"/>
                <w:szCs w:val="20"/>
              </w:rPr>
              <w:fldChar w:fldCharType="begin">
                <w:ffData>
                  <w:name w:val=""/>
                  <w:enabled/>
                  <w:calcOnExit/>
                  <w:textInput>
                    <w:default w:val="1.10 [Besondere Anforderungen für den Einsatzkontext]"/>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1.10 [Besondere Anforderungen für den Einsatzkontext]</w:t>
            </w:r>
            <w:r w:rsidRPr="008D32EB">
              <w:rPr>
                <w:sz w:val="20"/>
                <w:szCs w:val="20"/>
              </w:rPr>
              <w:fldChar w:fldCharType="end"/>
            </w:r>
          </w:p>
        </w:tc>
      </w:tr>
      <w:tr w:rsidR="00FA257C" w:rsidRPr="008D32EB" w14:paraId="6133B4D8"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1AC8F35" w14:textId="40928DF7" w:rsidR="00FA257C" w:rsidRPr="008D32EB" w:rsidRDefault="00FA257C" w:rsidP="004C313A">
            <w:pPr>
              <w:pStyle w:val="Tabellentext"/>
              <w:rPr>
                <w:b/>
                <w:bCs/>
                <w:sz w:val="20"/>
                <w:szCs w:val="20"/>
              </w:rPr>
            </w:pPr>
            <w:r w:rsidRPr="008D32EB">
              <w:rPr>
                <w:b/>
                <w:bCs/>
                <w:sz w:val="20"/>
                <w:szCs w:val="20"/>
              </w:rPr>
              <w:t>Veränderungen im Betrieb</w:t>
            </w:r>
            <w:r w:rsidR="00B65DFA" w:rsidRPr="008D32EB">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3FECE0F" w14:textId="2C9C5BA0" w:rsidR="00FA257C" w:rsidRPr="008D32EB" w:rsidRDefault="00FA257C" w:rsidP="004C313A">
            <w:pPr>
              <w:pStyle w:val="Tabellentext"/>
              <w:rPr>
                <w:sz w:val="20"/>
                <w:szCs w:val="20"/>
              </w:rPr>
            </w:pPr>
            <w:r w:rsidRPr="008D32EB">
              <w:rPr>
                <w:sz w:val="20"/>
                <w:szCs w:val="20"/>
              </w:rPr>
              <w:fldChar w:fldCharType="begin">
                <w:ffData>
                  <w:name w:val=""/>
                  <w:enabled/>
                  <w:calcOnExit/>
                  <w:textInput>
                    <w:default w:val="1.11 [Weiteres Training im Betrieb]"/>
                  </w:textInput>
                </w:ffData>
              </w:fldChar>
            </w:r>
            <w:r w:rsidRPr="008D32EB">
              <w:rPr>
                <w:sz w:val="20"/>
                <w:szCs w:val="20"/>
              </w:rPr>
              <w:instrText xml:space="preserve"> FORMTEXT </w:instrText>
            </w:r>
            <w:r w:rsidRPr="008D32EB">
              <w:rPr>
                <w:sz w:val="20"/>
                <w:szCs w:val="20"/>
              </w:rPr>
            </w:r>
            <w:r w:rsidRPr="008D32EB">
              <w:rPr>
                <w:sz w:val="20"/>
                <w:szCs w:val="20"/>
              </w:rPr>
              <w:fldChar w:fldCharType="separate"/>
            </w:r>
            <w:r w:rsidRPr="008D32EB">
              <w:rPr>
                <w:noProof/>
                <w:sz w:val="20"/>
                <w:szCs w:val="20"/>
              </w:rPr>
              <w:t>1.11 [Weiteres Training im Betrieb]</w:t>
            </w:r>
            <w:r w:rsidRPr="008D32EB">
              <w:rPr>
                <w:sz w:val="20"/>
                <w:szCs w:val="20"/>
              </w:rPr>
              <w:fldChar w:fldCharType="end"/>
            </w:r>
          </w:p>
        </w:tc>
      </w:tr>
    </w:tbl>
    <w:p w14:paraId="75C581CF" w14:textId="77777777" w:rsidR="00DB6368" w:rsidRDefault="00DB6368" w:rsidP="003D7F06"/>
    <w:p w14:paraId="5A657B60" w14:textId="045A9A08" w:rsidR="00A957D3" w:rsidRDefault="00A957D3">
      <w:pPr>
        <w:spacing w:after="160" w:line="278" w:lineRule="auto"/>
      </w:pPr>
      <w:r>
        <w:br w:type="page"/>
      </w:r>
    </w:p>
    <w:p w14:paraId="22D3E233" w14:textId="64BDC975" w:rsidR="00DB6368" w:rsidRDefault="00A957D3" w:rsidP="00A957D3">
      <w:pPr>
        <w:pStyle w:val="berschrift1"/>
      </w:pPr>
      <w:bookmarkStart w:id="13" w:name="_Toc214626641"/>
      <w:r w:rsidRPr="00A957D3">
        <w:lastRenderedPageBreak/>
        <w:t>Bewertung der Qualitäts</w:t>
      </w:r>
      <w:r w:rsidR="00937E0E">
        <w:softHyphen/>
      </w:r>
      <w:r w:rsidRPr="00A957D3">
        <w:t>maßnahmen und Vorkehrungen</w:t>
      </w:r>
      <w:r w:rsidR="00937E0E">
        <w:t xml:space="preserve"> </w:t>
      </w:r>
      <w:r w:rsidR="00937E0E">
        <w:br/>
      </w:r>
      <w:r w:rsidRPr="00A957D3">
        <w:t>zur Absicherung des KI-Systems</w:t>
      </w:r>
      <w:bookmarkEnd w:id="13"/>
    </w:p>
    <w:p w14:paraId="104BA207" w14:textId="144F6261" w:rsidR="00EA3918" w:rsidRDefault="00EA3918" w:rsidP="00EA3918">
      <w:r>
        <w:t xml:space="preserve">Das Prüfverfahren für KI-Systeme beginnt mit einer detaillierten Beschreibung des Anwendungsfalls, gefolgt von einer Schutzbedarfsanalyse, die ermittelt, welche Qualitätsdimensionen und Kriterien </w:t>
      </w:r>
      <w:r w:rsidR="00183C04">
        <w:br/>
      </w:r>
      <w:r>
        <w:t>am relevantesten sind und wie kritisch ihr Schutz in Abhängigkeit vom beabsichtigten Zweck und Kontext des Systems ist.</w:t>
      </w:r>
    </w:p>
    <w:p w14:paraId="4093A662" w14:textId="77777777" w:rsidR="00EA3918" w:rsidRDefault="00EA3918" w:rsidP="00EA3918"/>
    <w:p w14:paraId="7B62CE25" w14:textId="77777777" w:rsidR="00EA3918" w:rsidRDefault="00EA3918" w:rsidP="00EA3918">
      <w:r>
        <w:t xml:space="preserve">Jedes Kriterium wird zunächst auf seine Anwendbarkeit geprüft – wird ein Kriterium als nicht anwendbar eingestuft, muss im Feld </w:t>
      </w:r>
      <w:r w:rsidRPr="002E38FE">
        <w:rPr>
          <w:i/>
          <w:iCs/>
        </w:rPr>
        <w:t>„Kommentar zum Schutzbedarf“</w:t>
      </w:r>
      <w:r>
        <w:t xml:space="preserve"> eine Begründung angegeben werden, warum es nicht zutrifft; die weitere Bewertung dieses Kriteriums entfällt. Für anwendbare Kriterien wird der Schutzbedarf in drei Stufen eingeteilt: gering, moderat oder hoch, die den Schweregrad potenzieller Schäden widerspiegeln.</w:t>
      </w:r>
    </w:p>
    <w:p w14:paraId="188B6BC3" w14:textId="77777777" w:rsidR="00EA3918" w:rsidRDefault="00EA3918" w:rsidP="00EA3918"/>
    <w:p w14:paraId="37B1D74E" w14:textId="447DE746" w:rsidR="00EA3918" w:rsidRDefault="00EA3918" w:rsidP="00EA3918">
      <w:r>
        <w:t xml:space="preserve">Anschließend wird das System eingestuft, wobei jedes anwendbare Kriterium anhand der umgesetzten Maßnahmen und Schutzvorkehrungen beurteilt wird. Diese Bewertung wird durch Evidenzen wie technische Tests, Dokumentationen und Zertifizierungen unterstützt. Der dabei umgesetzte Grad der Validierung der Evidenzen muss aufgeführt werden. Maßnahmen, die bei </w:t>
      </w:r>
      <w:r w:rsidR="00183C04">
        <w:br/>
      </w:r>
      <w:r>
        <w:t>der Güte des KI-Systems besonders hervorzuheben sind, können in diesem Prüfbericht ebenfalls aufgeführt werden.</w:t>
      </w:r>
    </w:p>
    <w:p w14:paraId="3C9D9F68" w14:textId="77777777" w:rsidR="00EA3918" w:rsidRDefault="00EA3918" w:rsidP="00EA3918"/>
    <w:p w14:paraId="3737E046" w14:textId="5514829F" w:rsidR="0061758D" w:rsidRDefault="00EA3918" w:rsidP="00EA3918">
      <w:r>
        <w:t>Die Ergebnisse der Schutzbedarfsanalyse legen die jeweils pro Kriterium erforderliche Mindest</w:t>
      </w:r>
      <w:r w:rsidR="00A00AB0">
        <w:t>-</w:t>
      </w:r>
      <w:r w:rsidR="00A00AB0">
        <w:br/>
      </w:r>
      <w:r>
        <w:t xml:space="preserve">stufe fest und werden systematisch mit der tatsächlichen Einstufung des Systems verglichen. </w:t>
      </w:r>
      <w:r w:rsidR="00A00AB0">
        <w:br/>
      </w:r>
      <w:r>
        <w:t xml:space="preserve">Die Bewertung prüft damit, ob die umgesetzten Maßnahmen die geforderten Schutzbedarfe </w:t>
      </w:r>
      <w:r w:rsidR="00A00AB0">
        <w:br/>
      </w:r>
      <w:r>
        <w:t>erfüllen.</w:t>
      </w:r>
    </w:p>
    <w:p w14:paraId="1736C29F" w14:textId="77777777" w:rsidR="00183C04" w:rsidRDefault="00183C04" w:rsidP="00EA3918"/>
    <w:p w14:paraId="43066F51" w14:textId="77777777" w:rsidR="00A00AB0" w:rsidRDefault="00A00AB0" w:rsidP="00EA3918"/>
    <w:tbl>
      <w:tblPr>
        <w:tblStyle w:val="Tabellenraster"/>
        <w:tblW w:w="0" w:type="auto"/>
        <w:tblLayout w:type="fixed"/>
        <w:tblLook w:val="04A0" w:firstRow="1" w:lastRow="0" w:firstColumn="1" w:lastColumn="0" w:noHBand="0" w:noVBand="1"/>
      </w:tblPr>
      <w:tblGrid>
        <w:gridCol w:w="1557"/>
        <w:gridCol w:w="1557"/>
        <w:gridCol w:w="5805"/>
      </w:tblGrid>
      <w:tr w:rsidR="00A00AB0" w14:paraId="17D3A0A3" w14:textId="77777777" w:rsidTr="00A52938">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1642B2D7" w14:textId="6675D135" w:rsidR="00A00AB0" w:rsidRPr="008D32EB" w:rsidRDefault="00A00AB0" w:rsidP="00EE73F8">
            <w:pPr>
              <w:pStyle w:val="berschrift3"/>
              <w:rPr>
                <w:sz w:val="20"/>
                <w:szCs w:val="20"/>
              </w:rPr>
            </w:pPr>
            <w:bookmarkStart w:id="14" w:name="_Toc214626642"/>
            <w:r w:rsidRPr="008D32EB">
              <w:rPr>
                <w:sz w:val="20"/>
                <w:szCs w:val="20"/>
              </w:rPr>
              <w:t xml:space="preserve">DA: Datenqualität, -schutz und </w:t>
            </w:r>
            <w:r w:rsidR="007D19CA" w:rsidRPr="008D32EB">
              <w:rPr>
                <w:sz w:val="20"/>
                <w:szCs w:val="20"/>
              </w:rPr>
              <w:t>-</w:t>
            </w:r>
            <w:r w:rsidRPr="008D32EB">
              <w:rPr>
                <w:sz w:val="20"/>
                <w:szCs w:val="20"/>
              </w:rPr>
              <w:t>Governance</w:t>
            </w:r>
            <w:bookmarkEnd w:id="14"/>
          </w:p>
        </w:tc>
      </w:tr>
      <w:tr w:rsidR="00262D4F" w14:paraId="7C0C773A" w14:textId="77777777" w:rsidTr="00DF2F6D">
        <w:tc>
          <w:tcPr>
            <w:tcW w:w="8919" w:type="dxa"/>
            <w:gridSpan w:val="3"/>
            <w:shd w:val="clear" w:color="auto" w:fill="D4BBFF" w:themeFill="accent2"/>
          </w:tcPr>
          <w:p w14:paraId="0672C56C" w14:textId="14FE52E3" w:rsidR="00262D4F" w:rsidRDefault="00262D4F" w:rsidP="00A00AB0">
            <w:pPr>
              <w:pStyle w:val="Tabellentext"/>
            </w:pPr>
            <w:r w:rsidRPr="003D587F">
              <w:rPr>
                <w:b/>
                <w:bCs/>
              </w:rPr>
              <w:t>Datenqualität</w:t>
            </w:r>
          </w:p>
        </w:tc>
      </w:tr>
      <w:tr w:rsidR="00342800" w14:paraId="709AF484" w14:textId="77777777" w:rsidTr="00A52938">
        <w:tc>
          <w:tcPr>
            <w:tcW w:w="3114" w:type="dxa"/>
            <w:gridSpan w:val="2"/>
            <w:vMerge w:val="restart"/>
          </w:tcPr>
          <w:p w14:paraId="0EC035B6" w14:textId="573289AA" w:rsidR="00342800" w:rsidRDefault="00342800" w:rsidP="00342800">
            <w:pPr>
              <w:pStyle w:val="Tabellentext"/>
            </w:pPr>
            <w:r w:rsidRPr="003D587F">
              <w:rPr>
                <w:b/>
                <w:bCs/>
              </w:rPr>
              <w:t>Schutzbedarf:</w:t>
            </w:r>
          </w:p>
        </w:tc>
        <w:sdt>
          <w:sdtPr>
            <w:rPr>
              <w:b/>
              <w:bCs/>
            </w:rPr>
            <w:alias w:val="Schutzbedarf"/>
            <w:tag w:val="Schutzbedarf"/>
            <w:id w:val="-1720574958"/>
            <w:placeholder>
              <w:docPart w:val="11D3FE24B2AB41299461C0BD759716ED"/>
            </w:placeholde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7ED9478D" w14:textId="2B15E2D0" w:rsidR="00342800" w:rsidRPr="003D587F" w:rsidRDefault="00342800" w:rsidP="00342800">
                <w:pPr>
                  <w:pStyle w:val="Tabellentext"/>
                  <w:rPr>
                    <w:b/>
                    <w:bCs/>
                  </w:rPr>
                </w:pPr>
                <w:r w:rsidRPr="00C44270">
                  <w:rPr>
                    <w:b/>
                    <w:bCs/>
                  </w:rPr>
                  <w:t>Gering</w:t>
                </w:r>
              </w:p>
            </w:tc>
          </w:sdtContent>
        </w:sdt>
      </w:tr>
      <w:tr w:rsidR="00342800" w14:paraId="1E3A838B" w14:textId="77777777" w:rsidTr="00A52938">
        <w:tc>
          <w:tcPr>
            <w:tcW w:w="3114" w:type="dxa"/>
            <w:gridSpan w:val="2"/>
            <w:vMerge/>
          </w:tcPr>
          <w:p w14:paraId="1D760EF7" w14:textId="77777777" w:rsidR="00342800" w:rsidRDefault="00342800" w:rsidP="00342800">
            <w:pPr>
              <w:pStyle w:val="Tabellentext"/>
            </w:pPr>
          </w:p>
        </w:tc>
        <w:tc>
          <w:tcPr>
            <w:tcW w:w="5805" w:type="dxa"/>
          </w:tcPr>
          <w:sdt>
            <w:sdtPr>
              <w:alias w:val="Kommentar zum Schutzbedarf"/>
              <w:tag w:val="Kommentar zum Schutzbedarf"/>
              <w:id w:val="1837117008"/>
              <w:placeholder>
                <w:docPart w:val="8E42662509944D569C1C8E35E107F0DA"/>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5528EDE0" w14:textId="3B459586" w:rsidR="00342800" w:rsidRPr="003D587F" w:rsidRDefault="00AC4C2C" w:rsidP="00342800">
                <w:pPr>
                  <w:pStyle w:val="Tabellentext"/>
                </w:pPr>
                <w:r w:rsidRPr="00BC49BD">
                  <w:rPr>
                    <w:rStyle w:val="Platzhaltertext"/>
                  </w:rPr>
                  <w:t>Choose an item.</w:t>
                </w:r>
              </w:p>
            </w:sdtContent>
          </w:sdt>
        </w:tc>
      </w:tr>
      <w:tr w:rsidR="00342800" w14:paraId="562B5A8E" w14:textId="77777777" w:rsidTr="00A52938">
        <w:tc>
          <w:tcPr>
            <w:tcW w:w="3114" w:type="dxa"/>
            <w:gridSpan w:val="2"/>
            <w:vMerge w:val="restart"/>
          </w:tcPr>
          <w:p w14:paraId="51EAADEE" w14:textId="17A5C4E9" w:rsidR="00342800" w:rsidRDefault="00342800" w:rsidP="00342800">
            <w:pPr>
              <w:pStyle w:val="Tabellentext"/>
            </w:pPr>
            <w:r w:rsidRPr="003D587F">
              <w:rPr>
                <w:b/>
                <w:bCs/>
              </w:rPr>
              <w:t>Erreichte Stufe:</w:t>
            </w:r>
          </w:p>
        </w:tc>
        <w:tc>
          <w:tcPr>
            <w:tcW w:w="5805" w:type="dxa"/>
            <w:vAlign w:val="center"/>
          </w:tcPr>
          <w:p w14:paraId="331F6325" w14:textId="2FB153F4" w:rsidR="00342800" w:rsidRPr="003D587F" w:rsidRDefault="00000000" w:rsidP="00342800">
            <w:pPr>
              <w:pStyle w:val="Tabellentext"/>
              <w:rPr>
                <w:b/>
                <w:bCs/>
              </w:rPr>
            </w:pPr>
            <w:sdt>
              <w:sdtPr>
                <w:rPr>
                  <w:b/>
                  <w:bCs/>
                </w:rPr>
                <w:alias w:val="Erreichte Stufe"/>
                <w:tag w:val="Erreichte Stufe"/>
                <w:id w:val="-723211858"/>
                <w:placeholder>
                  <w:docPart w:val="E8C61A7A8EFF49D6A441BB84E24E2EC4"/>
                </w:placeholder>
                <w:comboBox>
                  <w:listItem w:value="Choose an item."/>
                  <w:listItem w:displayText="D" w:value="D"/>
                  <w:listItem w:displayText="C" w:value="C"/>
                  <w:listItem w:displayText="B" w:value="B"/>
                  <w:listItem w:displayText="A" w:value="A"/>
                </w:comboBox>
              </w:sdtPr>
              <w:sdtContent>
                <w:r w:rsidR="00342800" w:rsidRPr="00C44270">
                  <w:rPr>
                    <w:b/>
                    <w:bCs/>
                  </w:rPr>
                  <w:t>C</w:t>
                </w:r>
              </w:sdtContent>
            </w:sdt>
          </w:p>
        </w:tc>
      </w:tr>
      <w:tr w:rsidR="00342800" w14:paraId="3A906E3B" w14:textId="77777777" w:rsidTr="00A52938">
        <w:tc>
          <w:tcPr>
            <w:tcW w:w="3114" w:type="dxa"/>
            <w:gridSpan w:val="2"/>
            <w:vMerge/>
          </w:tcPr>
          <w:p w14:paraId="7B0540CF" w14:textId="77777777" w:rsidR="00342800" w:rsidRDefault="00342800" w:rsidP="00342800">
            <w:pPr>
              <w:pStyle w:val="Tabellentext"/>
            </w:pPr>
          </w:p>
        </w:tc>
        <w:sdt>
          <w:sdtPr>
            <w:alias w:val="Kommentar zur erreichten Stufe"/>
            <w:tag w:val="Kommentar zur erreichten Stufe"/>
            <w:id w:val="-339538202"/>
            <w:placeholder>
              <w:docPart w:val="1B4155E00B81497BA96018DADD2A1B65"/>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139447BA" w14:textId="03BF645C" w:rsidR="00342800" w:rsidRPr="003D587F" w:rsidRDefault="00AC4C2C" w:rsidP="00342800">
                <w:pPr>
                  <w:pStyle w:val="Tabellentext"/>
                </w:pPr>
                <w:r w:rsidRPr="009341EE">
                  <w:rPr>
                    <w:rStyle w:val="Platzhaltertext"/>
                  </w:rPr>
                  <w:t>Choose an item.</w:t>
                </w:r>
              </w:p>
            </w:tc>
          </w:sdtContent>
        </w:sdt>
      </w:tr>
      <w:tr w:rsidR="00342800" w14:paraId="7C077FC7" w14:textId="77777777" w:rsidTr="00A52938">
        <w:tc>
          <w:tcPr>
            <w:tcW w:w="1557" w:type="dxa"/>
            <w:vMerge w:val="restart"/>
          </w:tcPr>
          <w:p w14:paraId="5ACF9955" w14:textId="77777777" w:rsidR="00342800" w:rsidRPr="003D587F" w:rsidRDefault="00342800" w:rsidP="00342800">
            <w:pPr>
              <w:pStyle w:val="Tabellentext"/>
            </w:pPr>
            <w:r w:rsidRPr="003D587F">
              <w:t xml:space="preserve">Ausgewählte </w:t>
            </w:r>
          </w:p>
          <w:p w14:paraId="053DA234" w14:textId="693A4125" w:rsidR="00342800" w:rsidRPr="003D587F" w:rsidRDefault="00342800" w:rsidP="00342800">
            <w:pPr>
              <w:pStyle w:val="Tabellentext"/>
            </w:pPr>
            <w:r w:rsidRPr="003D587F">
              <w:t>Maßnahmen</w:t>
            </w:r>
          </w:p>
        </w:tc>
        <w:tc>
          <w:tcPr>
            <w:tcW w:w="1557" w:type="dxa"/>
            <w:vAlign w:val="center"/>
          </w:tcPr>
          <w:p w14:paraId="288449E8" w14:textId="24EF958C" w:rsidR="00342800" w:rsidRPr="003D587F" w:rsidRDefault="00000000" w:rsidP="00342800">
            <w:pPr>
              <w:pStyle w:val="Tabellentext"/>
            </w:pPr>
            <w:sdt>
              <w:sdtPr>
                <w:id w:val="1396702692"/>
                <w:placeholder>
                  <w:docPart w:val="EE6C1C58C7DA4C7682B9646471A274F2"/>
                </w:placeholder>
                <w:comboBox>
                  <w:listItem w:value="Choose an item."/>
                  <w:listItem w:displayText="Organisatorische Maßnahmen" w:value="Organisatorische Maßnahmen"/>
                  <w:listItem w:displayText="Technische Maßnahmen" w:value="Technische Maßnahmen"/>
                </w:comboBox>
              </w:sdtPr>
              <w:sdtContent>
                <w:r w:rsidR="00342800">
                  <w:t>Organisatorische Maßnahmen</w:t>
                </w:r>
              </w:sdtContent>
            </w:sdt>
            <w:r w:rsidR="00342800">
              <w:t>:</w:t>
            </w:r>
          </w:p>
        </w:tc>
        <w:tc>
          <w:tcPr>
            <w:tcW w:w="5805" w:type="dxa"/>
          </w:tcPr>
          <w:p w14:paraId="761418C7" w14:textId="68AC99F7" w:rsidR="00342800" w:rsidRPr="003D587F" w:rsidRDefault="00BC2CA5" w:rsidP="00342800">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342800" w14:paraId="2CDD3605" w14:textId="77777777" w:rsidTr="00A52938">
        <w:tc>
          <w:tcPr>
            <w:tcW w:w="1557" w:type="dxa"/>
            <w:vMerge/>
          </w:tcPr>
          <w:p w14:paraId="654D1385" w14:textId="77777777" w:rsidR="00342800" w:rsidRPr="003D587F" w:rsidRDefault="00342800" w:rsidP="00342800">
            <w:pPr>
              <w:pStyle w:val="Tabellentext"/>
            </w:pPr>
          </w:p>
        </w:tc>
        <w:tc>
          <w:tcPr>
            <w:tcW w:w="1557" w:type="dxa"/>
            <w:vAlign w:val="center"/>
          </w:tcPr>
          <w:p w14:paraId="58F2B6DF" w14:textId="211F31E2" w:rsidR="00342800" w:rsidRPr="003D587F" w:rsidRDefault="00000000" w:rsidP="00342800">
            <w:pPr>
              <w:pStyle w:val="Tabellentext"/>
            </w:pPr>
            <w:sdt>
              <w:sdtPr>
                <w:id w:val="-2126839341"/>
                <w:placeholder>
                  <w:docPart w:val="8A88389EAEAD47BB8BB6306600B33AB6"/>
                </w:placeholder>
                <w:comboBox>
                  <w:listItem w:value="Choose an item."/>
                  <w:listItem w:displayText="Organisatorische Maßnahmen" w:value="Organisatorische Maßnahmen"/>
                  <w:listItem w:displayText="Technische Maßnahmen" w:value="Technische Maßnahmen"/>
                </w:comboBox>
              </w:sdtPr>
              <w:sdtContent>
                <w:r w:rsidR="00342800">
                  <w:t>Technische Maßnahmen</w:t>
                </w:r>
              </w:sdtContent>
            </w:sdt>
            <w:r w:rsidR="00342800">
              <w:t>:</w:t>
            </w:r>
          </w:p>
        </w:tc>
        <w:tc>
          <w:tcPr>
            <w:tcW w:w="5805" w:type="dxa"/>
          </w:tcPr>
          <w:p w14:paraId="725E75E1" w14:textId="09A90BC1" w:rsidR="00342800" w:rsidRPr="003D587F" w:rsidRDefault="00BC2CA5" w:rsidP="00342800">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7D19CA" w14:paraId="6EC7C00B" w14:textId="77777777" w:rsidTr="00A52938">
        <w:tc>
          <w:tcPr>
            <w:tcW w:w="3114" w:type="dxa"/>
            <w:gridSpan w:val="2"/>
          </w:tcPr>
          <w:p w14:paraId="393476C4" w14:textId="590FBB53" w:rsidR="007D19CA" w:rsidRPr="003D587F" w:rsidRDefault="007D19CA" w:rsidP="003D587F">
            <w:pPr>
              <w:pStyle w:val="Tabellentext"/>
            </w:pPr>
            <w:r w:rsidRPr="003D587F">
              <w:t>Kommentar:</w:t>
            </w:r>
          </w:p>
        </w:tc>
        <w:tc>
          <w:tcPr>
            <w:tcW w:w="5805" w:type="dxa"/>
          </w:tcPr>
          <w:p w14:paraId="2CBD21D5" w14:textId="77777777" w:rsidR="007D19CA" w:rsidRPr="003D587F" w:rsidRDefault="007D19CA" w:rsidP="00A00AB0">
            <w:pPr>
              <w:pStyle w:val="Tabellentext"/>
            </w:pPr>
          </w:p>
        </w:tc>
      </w:tr>
      <w:tr w:rsidR="003D587F" w14:paraId="5AD22E59" w14:textId="77777777" w:rsidTr="00A52938">
        <w:tc>
          <w:tcPr>
            <w:tcW w:w="8919" w:type="dxa"/>
            <w:gridSpan w:val="3"/>
            <w:shd w:val="clear" w:color="auto" w:fill="D4BBFF" w:themeFill="accent2"/>
          </w:tcPr>
          <w:p w14:paraId="61AD924B" w14:textId="21C8423B" w:rsidR="003D587F" w:rsidRPr="003D587F" w:rsidRDefault="003D587F" w:rsidP="003D587F">
            <w:pPr>
              <w:pStyle w:val="Tabellentext"/>
              <w:jc w:val="center"/>
              <w:rPr>
                <w:b/>
                <w:bCs/>
              </w:rPr>
            </w:pPr>
            <w:r w:rsidRPr="003D587F">
              <w:rPr>
                <w:b/>
                <w:bCs/>
              </w:rPr>
              <w:t xml:space="preserve">Kriterium </w:t>
            </w:r>
            <w:sdt>
              <w:sdtPr>
                <w:rPr>
                  <w:b/>
                  <w:bCs/>
                </w:rPr>
                <w:id w:val="1348145306"/>
                <w:placeholder>
                  <w:docPart w:val="2AA7D6490C1849AAADB50AB455E43FDD"/>
                </w:placeholder>
                <w:comboBox>
                  <w:listItem w:value="Choose an item."/>
                  <w:listItem w:displayText="erfüllt" w:value="erfüllt"/>
                  <w:listItem w:displayText="nicht erfüllt" w:value="nicht erfüllt"/>
                  <w:listItem w:displayText="übertroffen" w:value="übertroffen"/>
                </w:comboBox>
              </w:sdtPr>
              <w:sdtContent>
                <w:r w:rsidR="00846F07">
                  <w:rPr>
                    <w:b/>
                    <w:bCs/>
                  </w:rPr>
                  <w:t>erfüllt</w:t>
                </w:r>
              </w:sdtContent>
            </w:sdt>
          </w:p>
        </w:tc>
      </w:tr>
    </w:tbl>
    <w:p w14:paraId="5B87DD8D" w14:textId="77777777" w:rsidR="00A00AB0" w:rsidRDefault="00A00AB0" w:rsidP="00EA3918"/>
    <w:p w14:paraId="50F69E6D" w14:textId="77777777" w:rsidR="0061758D" w:rsidRDefault="0061758D" w:rsidP="003D7F06"/>
    <w:p w14:paraId="0D9499B2" w14:textId="18D8FA76" w:rsidR="007D19CA" w:rsidRDefault="007D19CA">
      <w:pPr>
        <w:spacing w:after="160" w:line="278" w:lineRule="auto"/>
      </w:pPr>
      <w:r>
        <w:br w:type="page"/>
      </w:r>
    </w:p>
    <w:tbl>
      <w:tblPr>
        <w:tblStyle w:val="Tabellenraster"/>
        <w:tblW w:w="0" w:type="auto"/>
        <w:tblLayout w:type="fixed"/>
        <w:tblLook w:val="0480" w:firstRow="0" w:lastRow="0" w:firstColumn="1" w:lastColumn="0" w:noHBand="0" w:noVBand="1"/>
      </w:tblPr>
      <w:tblGrid>
        <w:gridCol w:w="1557"/>
        <w:gridCol w:w="1557"/>
        <w:gridCol w:w="5805"/>
      </w:tblGrid>
      <w:tr w:rsidR="00262D4F" w14:paraId="5B482EAE" w14:textId="77777777" w:rsidTr="00A52938">
        <w:tc>
          <w:tcPr>
            <w:tcW w:w="8919" w:type="dxa"/>
            <w:gridSpan w:val="3"/>
            <w:shd w:val="clear" w:color="auto" w:fill="D4BBFF" w:themeFill="accent2"/>
          </w:tcPr>
          <w:p w14:paraId="0EAB4379" w14:textId="663F1978" w:rsidR="00262D4F" w:rsidRDefault="00262D4F" w:rsidP="000D4DAB">
            <w:pPr>
              <w:pStyle w:val="Tabellentext"/>
            </w:pPr>
            <w:r w:rsidRPr="00CA12B1">
              <w:rPr>
                <w:b/>
                <w:bCs/>
              </w:rPr>
              <w:lastRenderedPageBreak/>
              <w:t xml:space="preserve">Schutz </w:t>
            </w:r>
            <w:r w:rsidRPr="00EB0DB1">
              <w:rPr>
                <w:b/>
                <w:bCs/>
              </w:rPr>
              <w:t>personenbezogener Daten</w:t>
            </w:r>
          </w:p>
        </w:tc>
      </w:tr>
      <w:tr w:rsidR="00342800" w14:paraId="245D5B43" w14:textId="77777777" w:rsidTr="00A52938">
        <w:tc>
          <w:tcPr>
            <w:tcW w:w="3114" w:type="dxa"/>
            <w:gridSpan w:val="2"/>
            <w:vMerge w:val="restart"/>
          </w:tcPr>
          <w:p w14:paraId="085ECBC0" w14:textId="786012E7" w:rsidR="00342800" w:rsidRDefault="00342800" w:rsidP="000D4DAB">
            <w:pPr>
              <w:pStyle w:val="Tabellentext"/>
            </w:pPr>
            <w:r w:rsidRPr="003D587F">
              <w:rPr>
                <w:b/>
                <w:bCs/>
              </w:rPr>
              <w:t>Schutzbedarf:</w:t>
            </w:r>
          </w:p>
        </w:tc>
        <w:sdt>
          <w:sdtPr>
            <w:alias w:val="Schutzbedarf"/>
            <w:tag w:val="Schutzbedarf"/>
            <w:id w:val="-416324125"/>
            <w:placeholder>
              <w:docPart w:val="2841BBDAA9F44E3E8A7DCC643BD5653E"/>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37BB37ED" w14:textId="51BE5251" w:rsidR="00342800" w:rsidRPr="00342800" w:rsidRDefault="00342800" w:rsidP="00342800">
                <w:pPr>
                  <w:pStyle w:val="Tabellentext"/>
                </w:pPr>
                <w:r w:rsidRPr="00E20891">
                  <w:rPr>
                    <w:rStyle w:val="Platzhaltertext"/>
                    <w:b/>
                    <w:bCs/>
                  </w:rPr>
                  <w:t>Choose an item.</w:t>
                </w:r>
              </w:p>
            </w:tc>
          </w:sdtContent>
        </w:sdt>
      </w:tr>
      <w:tr w:rsidR="00342800" w14:paraId="42CC8F13" w14:textId="77777777" w:rsidTr="00A52938">
        <w:tc>
          <w:tcPr>
            <w:tcW w:w="3114" w:type="dxa"/>
            <w:gridSpan w:val="2"/>
            <w:vMerge/>
          </w:tcPr>
          <w:p w14:paraId="335F63EC" w14:textId="77777777" w:rsidR="00342800" w:rsidRDefault="00342800" w:rsidP="000D4DAB">
            <w:pPr>
              <w:pStyle w:val="Tabellentext"/>
            </w:pPr>
          </w:p>
        </w:tc>
        <w:tc>
          <w:tcPr>
            <w:tcW w:w="5805" w:type="dxa"/>
          </w:tcPr>
          <w:sdt>
            <w:sdtPr>
              <w:alias w:val="Kommentar zum Schutzbedarf"/>
              <w:tag w:val="Kommentar zum Schutzbedarf"/>
              <w:id w:val="-1522552198"/>
              <w:placeholder>
                <w:docPart w:val="993A5D4E4247476FAEED23BCCD66C712"/>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6D892E92" w14:textId="01B3FC3C" w:rsidR="00342800" w:rsidRPr="00342800" w:rsidRDefault="00342800" w:rsidP="00342800">
                <w:pPr>
                  <w:pStyle w:val="Tabellentext"/>
                </w:pPr>
                <w:r w:rsidRPr="00BC49BD">
                  <w:rPr>
                    <w:rStyle w:val="Platzhaltertext"/>
                  </w:rPr>
                  <w:t>Choose an item.</w:t>
                </w:r>
              </w:p>
            </w:sdtContent>
          </w:sdt>
        </w:tc>
      </w:tr>
      <w:tr w:rsidR="00342800" w14:paraId="0512A794" w14:textId="77777777" w:rsidTr="00A52938">
        <w:tc>
          <w:tcPr>
            <w:tcW w:w="3114" w:type="dxa"/>
            <w:gridSpan w:val="2"/>
            <w:vMerge w:val="restart"/>
          </w:tcPr>
          <w:p w14:paraId="6D6CBC36" w14:textId="18C82446" w:rsidR="00342800" w:rsidRDefault="00342800" w:rsidP="00C44270">
            <w:pPr>
              <w:pStyle w:val="Tabellentext"/>
            </w:pPr>
            <w:r w:rsidRPr="003D587F">
              <w:rPr>
                <w:b/>
                <w:bCs/>
              </w:rPr>
              <w:t>Erreichte Stufe:</w:t>
            </w:r>
          </w:p>
        </w:tc>
        <w:tc>
          <w:tcPr>
            <w:tcW w:w="5805" w:type="dxa"/>
            <w:vAlign w:val="center"/>
          </w:tcPr>
          <w:p w14:paraId="7F7D4D7D" w14:textId="2FBB15A6" w:rsidR="00342800" w:rsidRPr="00E20891" w:rsidRDefault="00000000" w:rsidP="00342800">
            <w:pPr>
              <w:pStyle w:val="Tabellentext"/>
              <w:rPr>
                <w:b/>
                <w:bCs/>
              </w:rPr>
            </w:pPr>
            <w:sdt>
              <w:sdtPr>
                <w:rPr>
                  <w:b/>
                  <w:bCs/>
                </w:rPr>
                <w:alias w:val="Erreichte Stufe"/>
                <w:tag w:val="Erreichte Stufe"/>
                <w:id w:val="1966696784"/>
                <w:placeholder>
                  <w:docPart w:val="04E28312BA234152AF150C2B4FE26776"/>
                </w:placeholder>
                <w:showingPlcHdr/>
                <w:comboBox>
                  <w:listItem w:value="Choose an item."/>
                  <w:listItem w:displayText="D" w:value="D"/>
                  <w:listItem w:displayText="C" w:value="C"/>
                  <w:listItem w:displayText="B" w:value="B"/>
                  <w:listItem w:displayText="A" w:value="A"/>
                </w:comboBox>
              </w:sdtPr>
              <w:sdtContent>
                <w:r w:rsidR="00342800" w:rsidRPr="00E20891">
                  <w:rPr>
                    <w:rStyle w:val="Platzhaltertext"/>
                    <w:b/>
                    <w:bCs/>
                  </w:rPr>
                  <w:t>Choose an item.</w:t>
                </w:r>
              </w:sdtContent>
            </w:sdt>
          </w:p>
        </w:tc>
      </w:tr>
      <w:tr w:rsidR="00342800" w14:paraId="675EDBF2" w14:textId="77777777" w:rsidTr="00A52938">
        <w:tc>
          <w:tcPr>
            <w:tcW w:w="3114" w:type="dxa"/>
            <w:gridSpan w:val="2"/>
            <w:vMerge/>
          </w:tcPr>
          <w:p w14:paraId="7F262C09" w14:textId="77777777" w:rsidR="00342800" w:rsidRDefault="00342800" w:rsidP="006D5F1D">
            <w:pPr>
              <w:pStyle w:val="Tabellentext"/>
            </w:pPr>
          </w:p>
        </w:tc>
        <w:sdt>
          <w:sdtPr>
            <w:alias w:val="Kommentar zur erreichten Stufe"/>
            <w:tag w:val="Kommentar zur erreichten Stufe"/>
            <w:id w:val="-328366901"/>
            <w:placeholder>
              <w:docPart w:val="B97076EAA4E74A05A2232CF91F2B0091"/>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76745146" w14:textId="49A487DB" w:rsidR="00342800" w:rsidRPr="003D587F" w:rsidRDefault="00342800" w:rsidP="006D5F1D">
                <w:pPr>
                  <w:pStyle w:val="Tabellentext"/>
                </w:pPr>
                <w:r w:rsidRPr="009341EE">
                  <w:rPr>
                    <w:rStyle w:val="Platzhaltertext"/>
                  </w:rPr>
                  <w:t>Choose an item.</w:t>
                </w:r>
              </w:p>
            </w:tc>
          </w:sdtContent>
        </w:sdt>
      </w:tr>
      <w:tr w:rsidR="006D5F1D" w14:paraId="78FBC2AF" w14:textId="77777777" w:rsidTr="00A52938">
        <w:tc>
          <w:tcPr>
            <w:tcW w:w="1557" w:type="dxa"/>
            <w:vMerge w:val="restart"/>
          </w:tcPr>
          <w:p w14:paraId="3D28B3F2" w14:textId="77777777" w:rsidR="006D5F1D" w:rsidRPr="003D587F" w:rsidRDefault="006D5F1D" w:rsidP="006D5F1D">
            <w:pPr>
              <w:pStyle w:val="Tabellentext"/>
            </w:pPr>
            <w:r w:rsidRPr="003D587F">
              <w:t xml:space="preserve">Ausgewählte </w:t>
            </w:r>
          </w:p>
          <w:p w14:paraId="5D8C2D5E" w14:textId="77777777" w:rsidR="006D5F1D" w:rsidRPr="003D587F" w:rsidRDefault="006D5F1D" w:rsidP="006D5F1D">
            <w:pPr>
              <w:pStyle w:val="Tabellentext"/>
            </w:pPr>
            <w:r w:rsidRPr="003D587F">
              <w:t>Maßnahmen</w:t>
            </w:r>
          </w:p>
        </w:tc>
        <w:tc>
          <w:tcPr>
            <w:tcW w:w="1557" w:type="dxa"/>
            <w:vAlign w:val="center"/>
          </w:tcPr>
          <w:p w14:paraId="65B562E9" w14:textId="6B1DE8B7" w:rsidR="006D5F1D" w:rsidRPr="003D587F" w:rsidRDefault="00000000" w:rsidP="006D5F1D">
            <w:pPr>
              <w:pStyle w:val="Tabellentext"/>
            </w:pPr>
            <w:sdt>
              <w:sdtPr>
                <w:id w:val="142168495"/>
                <w:placeholder>
                  <w:docPart w:val="C127D8085D18454B8807C372AF995DA2"/>
                </w:placeholder>
                <w:comboBox>
                  <w:listItem w:value="Choose an item."/>
                  <w:listItem w:displayText="Organisatorische Maßnahmen" w:value="Organisatorische Maßnahmen"/>
                  <w:listItem w:displayText="Technische Maßnahmen" w:value="Technische Maßnahmen"/>
                </w:comboBox>
              </w:sdtPr>
              <w:sdtContent>
                <w:r w:rsidR="006D5F1D">
                  <w:t>Organisatorische Maßnahmen</w:t>
                </w:r>
              </w:sdtContent>
            </w:sdt>
            <w:r w:rsidR="006D5F1D">
              <w:t>:</w:t>
            </w:r>
          </w:p>
        </w:tc>
        <w:tc>
          <w:tcPr>
            <w:tcW w:w="5805" w:type="dxa"/>
          </w:tcPr>
          <w:p w14:paraId="7AA076D5" w14:textId="22AF59AE" w:rsidR="006D5F1D" w:rsidRPr="003D587F" w:rsidRDefault="00BC2CA5" w:rsidP="006D5F1D">
            <w:pPr>
              <w:pStyle w:val="Tabellentext"/>
            </w:pPr>
            <w:r>
              <w:fldChar w:fldCharType="begin">
                <w:ffData>
                  <w:name w:val="Text5"/>
                  <w:enabled/>
                  <w:calcOnExit w:val="0"/>
                  <w:textInput>
                    <w:default w:val="z.B. Benutzerinstruktion, Schulung, Fachliche und technische Dokumentation, Berichte"/>
                  </w:textInput>
                </w:ffData>
              </w:fldChar>
            </w:r>
            <w:bookmarkStart w:id="15" w:name="Text5"/>
            <w:r>
              <w:instrText xml:space="preserve"> FORMTEXT </w:instrText>
            </w:r>
            <w:r>
              <w:fldChar w:fldCharType="separate"/>
            </w:r>
            <w:r>
              <w:rPr>
                <w:noProof/>
              </w:rPr>
              <w:t>z.B. Benutzerinstruktion, Schulung, Fachliche und technische Dokumentation, Berichte</w:t>
            </w:r>
            <w:r>
              <w:fldChar w:fldCharType="end"/>
            </w:r>
            <w:bookmarkEnd w:id="15"/>
          </w:p>
        </w:tc>
      </w:tr>
      <w:tr w:rsidR="006D5F1D" w14:paraId="38E7085C" w14:textId="77777777" w:rsidTr="00A52938">
        <w:tc>
          <w:tcPr>
            <w:tcW w:w="1557" w:type="dxa"/>
            <w:vMerge/>
          </w:tcPr>
          <w:p w14:paraId="6D68B6C5" w14:textId="77777777" w:rsidR="006D5F1D" w:rsidRPr="003D587F" w:rsidRDefault="006D5F1D" w:rsidP="006D5F1D">
            <w:pPr>
              <w:pStyle w:val="Tabellentext"/>
            </w:pPr>
          </w:p>
        </w:tc>
        <w:tc>
          <w:tcPr>
            <w:tcW w:w="1557" w:type="dxa"/>
            <w:vAlign w:val="center"/>
          </w:tcPr>
          <w:p w14:paraId="6538A5DD" w14:textId="15306CA7" w:rsidR="006D5F1D" w:rsidRPr="003D587F" w:rsidRDefault="00000000" w:rsidP="006D5F1D">
            <w:pPr>
              <w:pStyle w:val="Tabellentext"/>
            </w:pPr>
            <w:sdt>
              <w:sdtPr>
                <w:id w:val="1540322622"/>
                <w:placeholder>
                  <w:docPart w:val="6E47EAE39DC149A48949F98D863B7263"/>
                </w:placeholder>
                <w:comboBox>
                  <w:listItem w:value="Choose an item."/>
                  <w:listItem w:displayText="Organisatorische Maßnahmen" w:value="Organisatorische Maßnahmen"/>
                  <w:listItem w:displayText="Technische Maßnahmen" w:value="Technische Maßnahmen"/>
                </w:comboBox>
              </w:sdtPr>
              <w:sdtContent>
                <w:r w:rsidR="006D5F1D">
                  <w:t>Technische Maßnahmen</w:t>
                </w:r>
              </w:sdtContent>
            </w:sdt>
            <w:r w:rsidR="006D5F1D">
              <w:t>:</w:t>
            </w:r>
          </w:p>
        </w:tc>
        <w:tc>
          <w:tcPr>
            <w:tcW w:w="5805" w:type="dxa"/>
          </w:tcPr>
          <w:p w14:paraId="49400AB1" w14:textId="7807FF96" w:rsidR="006D5F1D" w:rsidRPr="003D587F" w:rsidRDefault="00BC2CA5" w:rsidP="006D5F1D">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342800" w14:paraId="636F5DB7" w14:textId="77777777" w:rsidTr="00A52938">
        <w:tc>
          <w:tcPr>
            <w:tcW w:w="3114" w:type="dxa"/>
            <w:gridSpan w:val="2"/>
          </w:tcPr>
          <w:p w14:paraId="1D7A2411" w14:textId="49CD48A0" w:rsidR="00342800" w:rsidRPr="003D587F" w:rsidRDefault="00342800" w:rsidP="00C44270">
            <w:pPr>
              <w:pStyle w:val="Tabellentext"/>
            </w:pPr>
            <w:r w:rsidRPr="003D587F">
              <w:t>Kommentar:</w:t>
            </w:r>
          </w:p>
        </w:tc>
        <w:tc>
          <w:tcPr>
            <w:tcW w:w="5805" w:type="dxa"/>
          </w:tcPr>
          <w:p w14:paraId="71C66721" w14:textId="77777777" w:rsidR="00342800" w:rsidRPr="003D587F" w:rsidRDefault="00342800" w:rsidP="00C44270">
            <w:pPr>
              <w:pStyle w:val="Tabellentext"/>
            </w:pPr>
          </w:p>
        </w:tc>
      </w:tr>
      <w:tr w:rsidR="00846F07" w14:paraId="20938A53" w14:textId="77777777" w:rsidTr="00A52938">
        <w:tc>
          <w:tcPr>
            <w:tcW w:w="8919" w:type="dxa"/>
            <w:gridSpan w:val="3"/>
            <w:shd w:val="clear" w:color="auto" w:fill="D4BBFF" w:themeFill="accent2"/>
          </w:tcPr>
          <w:p w14:paraId="426B11B8" w14:textId="43C61EEB" w:rsidR="00846F07" w:rsidRPr="003D587F" w:rsidRDefault="00846F07" w:rsidP="00846F07">
            <w:pPr>
              <w:pStyle w:val="Tabellentext"/>
              <w:jc w:val="center"/>
              <w:rPr>
                <w:b/>
                <w:bCs/>
              </w:rPr>
            </w:pPr>
            <w:r w:rsidRPr="003D587F">
              <w:rPr>
                <w:b/>
                <w:bCs/>
              </w:rPr>
              <w:t xml:space="preserve">Kriterium </w:t>
            </w:r>
            <w:sdt>
              <w:sdtPr>
                <w:rPr>
                  <w:b/>
                  <w:bCs/>
                </w:rPr>
                <w:id w:val="-1144503624"/>
                <w:placeholder>
                  <w:docPart w:val="AC5CFE6C6864498D8FE96CEECE08A743"/>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570D4E91" w14:textId="77777777" w:rsidR="007D19CA" w:rsidRDefault="007D19CA" w:rsidP="003D7F06"/>
    <w:p w14:paraId="4C1ECA34" w14:textId="77777777" w:rsidR="00EB0DB1" w:rsidRDefault="00EB0DB1" w:rsidP="003D7F06"/>
    <w:tbl>
      <w:tblPr>
        <w:tblStyle w:val="Tabellenraster"/>
        <w:tblW w:w="0" w:type="auto"/>
        <w:tblLayout w:type="fixed"/>
        <w:tblLook w:val="0480" w:firstRow="0" w:lastRow="0" w:firstColumn="1" w:lastColumn="0" w:noHBand="0" w:noVBand="1"/>
      </w:tblPr>
      <w:tblGrid>
        <w:gridCol w:w="1557"/>
        <w:gridCol w:w="1557"/>
        <w:gridCol w:w="5805"/>
      </w:tblGrid>
      <w:tr w:rsidR="00262D4F" w14:paraId="18FC4A3A" w14:textId="77777777" w:rsidTr="00A52938">
        <w:tc>
          <w:tcPr>
            <w:tcW w:w="8919" w:type="dxa"/>
            <w:gridSpan w:val="3"/>
            <w:shd w:val="clear" w:color="auto" w:fill="D4BBFF" w:themeFill="accent2"/>
          </w:tcPr>
          <w:p w14:paraId="28BDEB65" w14:textId="77777777" w:rsidR="00262D4F" w:rsidRDefault="00262D4F" w:rsidP="000D4DAB">
            <w:pPr>
              <w:pStyle w:val="Tabellentext"/>
            </w:pPr>
            <w:r w:rsidRPr="00CA12B1">
              <w:rPr>
                <w:b/>
                <w:bCs/>
              </w:rPr>
              <w:t>Schutz proprietärer Daten</w:t>
            </w:r>
          </w:p>
        </w:tc>
      </w:tr>
      <w:tr w:rsidR="00EB0DB1" w14:paraId="51D8E66B" w14:textId="77777777" w:rsidTr="00A52938">
        <w:tc>
          <w:tcPr>
            <w:tcW w:w="3114" w:type="dxa"/>
            <w:gridSpan w:val="2"/>
            <w:vMerge w:val="restart"/>
          </w:tcPr>
          <w:p w14:paraId="21B83FF4" w14:textId="77777777" w:rsidR="00EB0DB1" w:rsidRDefault="00EB0DB1" w:rsidP="000D4DAB">
            <w:pPr>
              <w:pStyle w:val="Tabellentext"/>
            </w:pPr>
            <w:r w:rsidRPr="003D587F">
              <w:rPr>
                <w:b/>
                <w:bCs/>
              </w:rPr>
              <w:t>Schutzbedarf:</w:t>
            </w:r>
          </w:p>
        </w:tc>
        <w:sdt>
          <w:sdtPr>
            <w:rPr>
              <w:b/>
              <w:bCs/>
            </w:rPr>
            <w:alias w:val="Schutzbedarf"/>
            <w:tag w:val="Schutzbedarf"/>
            <w:id w:val="797882656"/>
            <w:placeholder>
              <w:docPart w:val="48AA2DA281714E92AD26029E033B3FA1"/>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347A45EA" w14:textId="77777777" w:rsidR="00EB0DB1" w:rsidRPr="00A52938" w:rsidRDefault="00EB0DB1" w:rsidP="000D4DAB">
                <w:pPr>
                  <w:pStyle w:val="Tabellentext"/>
                  <w:rPr>
                    <w:b/>
                    <w:bCs/>
                  </w:rPr>
                </w:pPr>
                <w:r w:rsidRPr="00A52938">
                  <w:rPr>
                    <w:rStyle w:val="Platzhaltertext"/>
                    <w:b/>
                    <w:bCs/>
                  </w:rPr>
                  <w:t>Choose an item.</w:t>
                </w:r>
              </w:p>
            </w:tc>
          </w:sdtContent>
        </w:sdt>
      </w:tr>
      <w:tr w:rsidR="00EB0DB1" w14:paraId="04C514DA" w14:textId="77777777" w:rsidTr="00A52938">
        <w:tc>
          <w:tcPr>
            <w:tcW w:w="3114" w:type="dxa"/>
            <w:gridSpan w:val="2"/>
            <w:vMerge/>
          </w:tcPr>
          <w:p w14:paraId="090C6A7F" w14:textId="77777777" w:rsidR="00EB0DB1" w:rsidRDefault="00EB0DB1" w:rsidP="000D4DAB">
            <w:pPr>
              <w:pStyle w:val="Tabellentext"/>
            </w:pPr>
          </w:p>
        </w:tc>
        <w:tc>
          <w:tcPr>
            <w:tcW w:w="5805" w:type="dxa"/>
          </w:tcPr>
          <w:sdt>
            <w:sdtPr>
              <w:alias w:val="Kommentar zum Schutzbedarf"/>
              <w:tag w:val="Kommentar zum Schutzbedarf"/>
              <w:id w:val="1601681928"/>
              <w:placeholder>
                <w:docPart w:val="5EDA5B2773B2424D8A9280810C80F3DC"/>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3C5E3286" w14:textId="77777777" w:rsidR="00EB0DB1" w:rsidRPr="00342800" w:rsidRDefault="00EB0DB1" w:rsidP="000D4DAB">
                <w:pPr>
                  <w:pStyle w:val="Tabellentext"/>
                </w:pPr>
                <w:r w:rsidRPr="00BC49BD">
                  <w:rPr>
                    <w:rStyle w:val="Platzhaltertext"/>
                  </w:rPr>
                  <w:t>Choose an item.</w:t>
                </w:r>
              </w:p>
            </w:sdtContent>
          </w:sdt>
        </w:tc>
      </w:tr>
      <w:tr w:rsidR="00EB0DB1" w14:paraId="39324443" w14:textId="77777777" w:rsidTr="00A52938">
        <w:tc>
          <w:tcPr>
            <w:tcW w:w="3114" w:type="dxa"/>
            <w:gridSpan w:val="2"/>
            <w:vMerge w:val="restart"/>
          </w:tcPr>
          <w:p w14:paraId="17BD9E54" w14:textId="77777777" w:rsidR="00EB0DB1" w:rsidRDefault="00EB0DB1" w:rsidP="000D4DAB">
            <w:pPr>
              <w:pStyle w:val="Tabellentext"/>
            </w:pPr>
            <w:r w:rsidRPr="003D587F">
              <w:rPr>
                <w:b/>
                <w:bCs/>
              </w:rPr>
              <w:t>Erreichte Stufe:</w:t>
            </w:r>
          </w:p>
        </w:tc>
        <w:tc>
          <w:tcPr>
            <w:tcW w:w="5805" w:type="dxa"/>
            <w:vAlign w:val="center"/>
          </w:tcPr>
          <w:p w14:paraId="606FB9A8" w14:textId="77777777" w:rsidR="00EB0DB1" w:rsidRPr="00A52938" w:rsidRDefault="00000000" w:rsidP="000D4DAB">
            <w:pPr>
              <w:pStyle w:val="Tabellentext"/>
              <w:rPr>
                <w:b/>
                <w:bCs/>
              </w:rPr>
            </w:pPr>
            <w:sdt>
              <w:sdtPr>
                <w:rPr>
                  <w:b/>
                  <w:bCs/>
                </w:rPr>
                <w:alias w:val="Erreichte Stufe"/>
                <w:tag w:val="Erreichte Stufe"/>
                <w:id w:val="787934486"/>
                <w:placeholder>
                  <w:docPart w:val="A198D4992F974BE78CF93A3F139497B1"/>
                </w:placeholder>
                <w:showingPlcHdr/>
                <w:comboBox>
                  <w:listItem w:value="Choose an item."/>
                  <w:listItem w:displayText="D" w:value="D"/>
                  <w:listItem w:displayText="C" w:value="C"/>
                  <w:listItem w:displayText="B" w:value="B"/>
                  <w:listItem w:displayText="A" w:value="A"/>
                </w:comboBox>
              </w:sdtPr>
              <w:sdtContent>
                <w:r w:rsidR="00EB0DB1" w:rsidRPr="00A52938">
                  <w:rPr>
                    <w:rStyle w:val="Platzhaltertext"/>
                    <w:b/>
                    <w:bCs/>
                  </w:rPr>
                  <w:t>Choose an item.</w:t>
                </w:r>
              </w:sdtContent>
            </w:sdt>
          </w:p>
        </w:tc>
      </w:tr>
      <w:tr w:rsidR="00EB0DB1" w14:paraId="711EB5AA" w14:textId="77777777" w:rsidTr="00A52938">
        <w:tc>
          <w:tcPr>
            <w:tcW w:w="3114" w:type="dxa"/>
            <w:gridSpan w:val="2"/>
            <w:vMerge/>
          </w:tcPr>
          <w:p w14:paraId="58719D33" w14:textId="77777777" w:rsidR="00EB0DB1" w:rsidRDefault="00EB0DB1" w:rsidP="000D4DAB">
            <w:pPr>
              <w:pStyle w:val="Tabellentext"/>
            </w:pPr>
          </w:p>
        </w:tc>
        <w:sdt>
          <w:sdtPr>
            <w:alias w:val="Kommentar zur erreichten Stufe"/>
            <w:tag w:val="Kommentar zur erreichten Stufe"/>
            <w:id w:val="-479540006"/>
            <w:placeholder>
              <w:docPart w:val="137EC3FCD425456282A8C710B139DAB7"/>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19A885B8" w14:textId="77777777" w:rsidR="00EB0DB1" w:rsidRPr="003D587F" w:rsidRDefault="00EB0DB1" w:rsidP="000D4DAB">
                <w:pPr>
                  <w:pStyle w:val="Tabellentext"/>
                </w:pPr>
                <w:r w:rsidRPr="009341EE">
                  <w:rPr>
                    <w:rStyle w:val="Platzhaltertext"/>
                  </w:rPr>
                  <w:t>Choose an item.</w:t>
                </w:r>
              </w:p>
            </w:tc>
          </w:sdtContent>
        </w:sdt>
      </w:tr>
      <w:tr w:rsidR="00EB0DB1" w14:paraId="469E6D3B" w14:textId="77777777" w:rsidTr="00A52938">
        <w:tc>
          <w:tcPr>
            <w:tcW w:w="1557" w:type="dxa"/>
            <w:vMerge w:val="restart"/>
          </w:tcPr>
          <w:p w14:paraId="422C2216" w14:textId="77777777" w:rsidR="00EB0DB1" w:rsidRPr="003D587F" w:rsidRDefault="00EB0DB1" w:rsidP="000D4DAB">
            <w:pPr>
              <w:pStyle w:val="Tabellentext"/>
            </w:pPr>
            <w:r w:rsidRPr="003D587F">
              <w:t xml:space="preserve">Ausgewählte </w:t>
            </w:r>
          </w:p>
          <w:p w14:paraId="32246C0D" w14:textId="77777777" w:rsidR="00EB0DB1" w:rsidRPr="003D587F" w:rsidRDefault="00EB0DB1" w:rsidP="000D4DAB">
            <w:pPr>
              <w:pStyle w:val="Tabellentext"/>
            </w:pPr>
            <w:r w:rsidRPr="003D587F">
              <w:t>Maßnahmen</w:t>
            </w:r>
          </w:p>
        </w:tc>
        <w:tc>
          <w:tcPr>
            <w:tcW w:w="1557" w:type="dxa"/>
            <w:vAlign w:val="center"/>
          </w:tcPr>
          <w:p w14:paraId="3A520232" w14:textId="77777777" w:rsidR="00EB0DB1" w:rsidRPr="003D587F" w:rsidRDefault="00000000" w:rsidP="000D4DAB">
            <w:pPr>
              <w:pStyle w:val="Tabellentext"/>
            </w:pPr>
            <w:sdt>
              <w:sdtPr>
                <w:id w:val="529770494"/>
                <w:placeholder>
                  <w:docPart w:val="45F310A8152741F4B9D53BE613AD3500"/>
                </w:placeholder>
                <w:comboBox>
                  <w:listItem w:value="Choose an item."/>
                  <w:listItem w:displayText="Organisatorische Maßnahmen" w:value="Organisatorische Maßnahmen"/>
                  <w:listItem w:displayText="Technische Maßnahmen" w:value="Technische Maßnahmen"/>
                </w:comboBox>
              </w:sdtPr>
              <w:sdtContent>
                <w:r w:rsidR="00EB0DB1">
                  <w:t>Organisatorische Maßnahmen</w:t>
                </w:r>
              </w:sdtContent>
            </w:sdt>
            <w:r w:rsidR="00EB0DB1">
              <w:t>:</w:t>
            </w:r>
          </w:p>
        </w:tc>
        <w:tc>
          <w:tcPr>
            <w:tcW w:w="5805" w:type="dxa"/>
          </w:tcPr>
          <w:p w14:paraId="772AF8F9" w14:textId="316D8A40" w:rsidR="00EB0DB1" w:rsidRPr="003D587F" w:rsidRDefault="00BC2CA5"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EB0DB1" w14:paraId="59B7112E" w14:textId="77777777" w:rsidTr="00A52938">
        <w:tc>
          <w:tcPr>
            <w:tcW w:w="1557" w:type="dxa"/>
            <w:vMerge/>
          </w:tcPr>
          <w:p w14:paraId="46D1452D" w14:textId="77777777" w:rsidR="00EB0DB1" w:rsidRPr="003D587F" w:rsidRDefault="00EB0DB1" w:rsidP="000D4DAB">
            <w:pPr>
              <w:pStyle w:val="Tabellentext"/>
            </w:pPr>
          </w:p>
        </w:tc>
        <w:tc>
          <w:tcPr>
            <w:tcW w:w="1557" w:type="dxa"/>
            <w:vAlign w:val="center"/>
          </w:tcPr>
          <w:p w14:paraId="6557B9E5" w14:textId="77777777" w:rsidR="00EB0DB1" w:rsidRPr="003D587F" w:rsidRDefault="00000000" w:rsidP="000D4DAB">
            <w:pPr>
              <w:pStyle w:val="Tabellentext"/>
            </w:pPr>
            <w:sdt>
              <w:sdtPr>
                <w:id w:val="617109724"/>
                <w:placeholder>
                  <w:docPart w:val="589021E584C043579FC081349F0A6C85"/>
                </w:placeholder>
                <w:comboBox>
                  <w:listItem w:value="Choose an item."/>
                  <w:listItem w:displayText="Organisatorische Maßnahmen" w:value="Organisatorische Maßnahmen"/>
                  <w:listItem w:displayText="Technische Maßnahmen" w:value="Technische Maßnahmen"/>
                </w:comboBox>
              </w:sdtPr>
              <w:sdtContent>
                <w:r w:rsidR="00EB0DB1">
                  <w:t>Technische Maßnahmen</w:t>
                </w:r>
              </w:sdtContent>
            </w:sdt>
            <w:r w:rsidR="00EB0DB1">
              <w:t>:</w:t>
            </w:r>
          </w:p>
        </w:tc>
        <w:tc>
          <w:tcPr>
            <w:tcW w:w="5805" w:type="dxa"/>
          </w:tcPr>
          <w:p w14:paraId="71836B44" w14:textId="2329968C" w:rsidR="00EB0DB1" w:rsidRPr="003D587F" w:rsidRDefault="00BC2CA5"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EB0DB1" w14:paraId="4F771E94" w14:textId="77777777" w:rsidTr="00A52938">
        <w:tc>
          <w:tcPr>
            <w:tcW w:w="3114" w:type="dxa"/>
            <w:gridSpan w:val="2"/>
          </w:tcPr>
          <w:p w14:paraId="5F1AE6C1" w14:textId="77777777" w:rsidR="00EB0DB1" w:rsidRPr="003D587F" w:rsidRDefault="00EB0DB1" w:rsidP="000D4DAB">
            <w:pPr>
              <w:pStyle w:val="Tabellentext"/>
            </w:pPr>
            <w:r w:rsidRPr="003D587F">
              <w:t>Kommentar:</w:t>
            </w:r>
          </w:p>
        </w:tc>
        <w:tc>
          <w:tcPr>
            <w:tcW w:w="5805" w:type="dxa"/>
          </w:tcPr>
          <w:p w14:paraId="26135A2C" w14:textId="77777777" w:rsidR="00EB0DB1" w:rsidRPr="003D587F" w:rsidRDefault="00EB0DB1" w:rsidP="000D4DAB">
            <w:pPr>
              <w:pStyle w:val="Tabellentext"/>
            </w:pPr>
          </w:p>
        </w:tc>
      </w:tr>
      <w:tr w:rsidR="00846F07" w14:paraId="61FE8032" w14:textId="77777777" w:rsidTr="00A52938">
        <w:tc>
          <w:tcPr>
            <w:tcW w:w="8919" w:type="dxa"/>
            <w:gridSpan w:val="3"/>
            <w:shd w:val="clear" w:color="auto" w:fill="D4BBFF" w:themeFill="accent2"/>
          </w:tcPr>
          <w:p w14:paraId="27DCF061" w14:textId="035BCF0F" w:rsidR="00846F07" w:rsidRPr="003D587F" w:rsidRDefault="00846F07" w:rsidP="00846F07">
            <w:pPr>
              <w:pStyle w:val="Tabellentext"/>
              <w:jc w:val="center"/>
              <w:rPr>
                <w:b/>
                <w:bCs/>
              </w:rPr>
            </w:pPr>
            <w:r w:rsidRPr="003D587F">
              <w:rPr>
                <w:b/>
                <w:bCs/>
              </w:rPr>
              <w:t xml:space="preserve">Kriterium </w:t>
            </w:r>
            <w:sdt>
              <w:sdtPr>
                <w:rPr>
                  <w:b/>
                  <w:bCs/>
                </w:rPr>
                <w:id w:val="19125642"/>
                <w:placeholder>
                  <w:docPart w:val="0CDA13913D314DE2B8CD95F79192C71B"/>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1569D2C5" w14:textId="77777777" w:rsidR="00EB0DB1" w:rsidRDefault="00EB0DB1">
      <w:pPr>
        <w:spacing w:after="160" w:line="278" w:lineRule="auto"/>
      </w:pPr>
    </w:p>
    <w:p w14:paraId="13D146BC" w14:textId="77777777" w:rsidR="00BC2CA5" w:rsidRDefault="00BC2CA5">
      <w:pPr>
        <w:spacing w:after="160" w:line="278" w:lineRule="auto"/>
      </w:pPr>
    </w:p>
    <w:p w14:paraId="528628D6" w14:textId="7FD978BF" w:rsidR="00BC2CA5" w:rsidRDefault="00BC2CA5">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A52938" w14:paraId="2C067214" w14:textId="77777777" w:rsidTr="00A52938">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21E0115A" w14:textId="3E4AB3E8" w:rsidR="00A52938" w:rsidRPr="00B6743D" w:rsidRDefault="00A52938" w:rsidP="00EE73F8">
            <w:pPr>
              <w:pStyle w:val="berschrift3"/>
              <w:rPr>
                <w:sz w:val="20"/>
                <w:szCs w:val="32"/>
              </w:rPr>
            </w:pPr>
            <w:bookmarkStart w:id="16" w:name="_Toc214626643"/>
            <w:r w:rsidRPr="00B6743D">
              <w:rPr>
                <w:sz w:val="20"/>
                <w:szCs w:val="32"/>
              </w:rPr>
              <w:lastRenderedPageBreak/>
              <w:t>ND: Nicht-Diskriminierung (inkl. Bias)</w:t>
            </w:r>
            <w:bookmarkEnd w:id="16"/>
          </w:p>
        </w:tc>
      </w:tr>
      <w:tr w:rsidR="00A52938" w14:paraId="35CDCB92" w14:textId="77777777" w:rsidTr="00932F8F">
        <w:tc>
          <w:tcPr>
            <w:tcW w:w="8919" w:type="dxa"/>
            <w:gridSpan w:val="3"/>
            <w:shd w:val="clear" w:color="auto" w:fill="D4BBFF" w:themeFill="accent2"/>
          </w:tcPr>
          <w:p w14:paraId="1E86D609" w14:textId="38ADFF40" w:rsidR="00A52938" w:rsidRDefault="00A52938" w:rsidP="000D4DAB">
            <w:pPr>
              <w:pStyle w:val="Tabellentext"/>
            </w:pPr>
            <w:r w:rsidRPr="00A52938">
              <w:rPr>
                <w:b/>
                <w:bCs/>
              </w:rPr>
              <w:t>Vermeidung von ungerechtfertigter Diskriminierung und Verzerrung</w:t>
            </w:r>
          </w:p>
        </w:tc>
      </w:tr>
      <w:tr w:rsidR="00A52938" w14:paraId="5D4BDB8F" w14:textId="77777777" w:rsidTr="00A52938">
        <w:tc>
          <w:tcPr>
            <w:tcW w:w="3114" w:type="dxa"/>
            <w:gridSpan w:val="2"/>
            <w:vMerge w:val="restart"/>
          </w:tcPr>
          <w:p w14:paraId="330771A3" w14:textId="77777777" w:rsidR="00A52938" w:rsidRDefault="00A52938" w:rsidP="000D4DAB">
            <w:pPr>
              <w:pStyle w:val="Tabellentext"/>
            </w:pPr>
            <w:r w:rsidRPr="003D587F">
              <w:rPr>
                <w:b/>
                <w:bCs/>
              </w:rPr>
              <w:t>Schutzbedarf:</w:t>
            </w:r>
          </w:p>
        </w:tc>
        <w:sdt>
          <w:sdtPr>
            <w:rPr>
              <w:b/>
              <w:bCs/>
            </w:rPr>
            <w:alias w:val="Schutzbedarf"/>
            <w:tag w:val="Schutzbedarf"/>
            <w:id w:val="220879074"/>
            <w:placeholder>
              <w:docPart w:val="939FDB62C402459A80763CC58CA2DE8F"/>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3F9F4CA3" w14:textId="7A4B7126" w:rsidR="00A52938" w:rsidRPr="00A52938" w:rsidRDefault="00A52938" w:rsidP="000D4DAB">
                <w:pPr>
                  <w:pStyle w:val="Tabellentext"/>
                  <w:rPr>
                    <w:b/>
                    <w:bCs/>
                  </w:rPr>
                </w:pPr>
                <w:r w:rsidRPr="00A52938">
                  <w:rPr>
                    <w:rStyle w:val="Platzhaltertext"/>
                    <w:b/>
                    <w:bCs/>
                  </w:rPr>
                  <w:t>Choose an item.</w:t>
                </w:r>
              </w:p>
            </w:tc>
          </w:sdtContent>
        </w:sdt>
      </w:tr>
      <w:tr w:rsidR="00A52938" w14:paraId="74C64698" w14:textId="77777777" w:rsidTr="00A52938">
        <w:tc>
          <w:tcPr>
            <w:tcW w:w="3114" w:type="dxa"/>
            <w:gridSpan w:val="2"/>
            <w:vMerge/>
          </w:tcPr>
          <w:p w14:paraId="4232EEB1" w14:textId="77777777" w:rsidR="00A52938" w:rsidRDefault="00A52938" w:rsidP="000D4DAB">
            <w:pPr>
              <w:pStyle w:val="Tabellentext"/>
            </w:pPr>
          </w:p>
        </w:tc>
        <w:tc>
          <w:tcPr>
            <w:tcW w:w="5805" w:type="dxa"/>
          </w:tcPr>
          <w:sdt>
            <w:sdtPr>
              <w:alias w:val="Kommentar zum Schutzbedarf"/>
              <w:tag w:val="Kommentar zum Schutzbedarf"/>
              <w:id w:val="1058516852"/>
              <w:placeholder>
                <w:docPart w:val="21019C1D332A45C8B238F56CB9F0919E"/>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36FBCBCD" w14:textId="1AE62DFC" w:rsidR="00A52938" w:rsidRPr="003D587F" w:rsidRDefault="00A52938" w:rsidP="000D4DAB">
                <w:pPr>
                  <w:pStyle w:val="Tabellentext"/>
                </w:pPr>
                <w:r w:rsidRPr="00BC49BD">
                  <w:rPr>
                    <w:rStyle w:val="Platzhaltertext"/>
                  </w:rPr>
                  <w:t>Choose an item.</w:t>
                </w:r>
              </w:p>
            </w:sdtContent>
          </w:sdt>
        </w:tc>
      </w:tr>
      <w:tr w:rsidR="00A52938" w14:paraId="7AE5651C" w14:textId="77777777" w:rsidTr="00A52938">
        <w:tc>
          <w:tcPr>
            <w:tcW w:w="3114" w:type="dxa"/>
            <w:gridSpan w:val="2"/>
            <w:vMerge w:val="restart"/>
          </w:tcPr>
          <w:p w14:paraId="758F2E3A" w14:textId="77777777" w:rsidR="00A52938" w:rsidRDefault="00A52938" w:rsidP="000D4DAB">
            <w:pPr>
              <w:pStyle w:val="Tabellentext"/>
            </w:pPr>
            <w:r w:rsidRPr="003D587F">
              <w:rPr>
                <w:b/>
                <w:bCs/>
              </w:rPr>
              <w:t>Erreichte Stufe:</w:t>
            </w:r>
          </w:p>
        </w:tc>
        <w:tc>
          <w:tcPr>
            <w:tcW w:w="5805" w:type="dxa"/>
            <w:vAlign w:val="center"/>
          </w:tcPr>
          <w:p w14:paraId="10ED4E66" w14:textId="10D4DEAF" w:rsidR="00A52938" w:rsidRPr="00A52938" w:rsidRDefault="00000000" w:rsidP="000D4DAB">
            <w:pPr>
              <w:pStyle w:val="Tabellentext"/>
              <w:rPr>
                <w:b/>
                <w:bCs/>
              </w:rPr>
            </w:pPr>
            <w:sdt>
              <w:sdtPr>
                <w:rPr>
                  <w:b/>
                  <w:bCs/>
                </w:rPr>
                <w:alias w:val="Erreichte Stufe"/>
                <w:tag w:val="Erreichte Stufe"/>
                <w:id w:val="1752927083"/>
                <w:placeholder>
                  <w:docPart w:val="8ED99AAD7B1D4DDAA5A6599F7E5E029D"/>
                </w:placeholder>
                <w:showingPlcHdr/>
                <w:comboBox>
                  <w:listItem w:value="Choose an item."/>
                  <w:listItem w:displayText="D" w:value="D"/>
                  <w:listItem w:displayText="C" w:value="C"/>
                  <w:listItem w:displayText="B" w:value="B"/>
                  <w:listItem w:displayText="A" w:value="A"/>
                </w:comboBox>
              </w:sdtPr>
              <w:sdtContent>
                <w:r w:rsidR="00A52938" w:rsidRPr="00A52938">
                  <w:rPr>
                    <w:rStyle w:val="Platzhaltertext"/>
                    <w:b/>
                    <w:bCs/>
                  </w:rPr>
                  <w:t>Choose an item.</w:t>
                </w:r>
              </w:sdtContent>
            </w:sdt>
          </w:p>
        </w:tc>
      </w:tr>
      <w:tr w:rsidR="00A52938" w14:paraId="7D2D8A48" w14:textId="77777777" w:rsidTr="00A52938">
        <w:tc>
          <w:tcPr>
            <w:tcW w:w="3114" w:type="dxa"/>
            <w:gridSpan w:val="2"/>
            <w:vMerge/>
          </w:tcPr>
          <w:p w14:paraId="4D64DD01" w14:textId="77777777" w:rsidR="00A52938" w:rsidRDefault="00A52938" w:rsidP="000D4DAB">
            <w:pPr>
              <w:pStyle w:val="Tabellentext"/>
            </w:pPr>
          </w:p>
        </w:tc>
        <w:sdt>
          <w:sdtPr>
            <w:alias w:val="Kommentar zur erreichten Stufe"/>
            <w:tag w:val="Kommentar zur erreichten Stufe"/>
            <w:id w:val="-113992069"/>
            <w:placeholder>
              <w:docPart w:val="217B3357D73444C9BBB3A56AB4F83612"/>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317F56B1" w14:textId="625D29BD" w:rsidR="00A52938" w:rsidRPr="003D587F" w:rsidRDefault="00A52938" w:rsidP="000D4DAB">
                <w:pPr>
                  <w:pStyle w:val="Tabellentext"/>
                </w:pPr>
                <w:r w:rsidRPr="009341EE">
                  <w:rPr>
                    <w:rStyle w:val="Platzhaltertext"/>
                  </w:rPr>
                  <w:t>Choose an item.</w:t>
                </w:r>
              </w:p>
            </w:tc>
          </w:sdtContent>
        </w:sdt>
      </w:tr>
      <w:tr w:rsidR="00A52938" w14:paraId="72A2DA53" w14:textId="77777777" w:rsidTr="00A52938">
        <w:tc>
          <w:tcPr>
            <w:tcW w:w="1557" w:type="dxa"/>
            <w:vMerge w:val="restart"/>
          </w:tcPr>
          <w:p w14:paraId="571EDF05" w14:textId="77777777" w:rsidR="00A52938" w:rsidRPr="003D587F" w:rsidRDefault="00A52938" w:rsidP="000D4DAB">
            <w:pPr>
              <w:pStyle w:val="Tabellentext"/>
            </w:pPr>
            <w:r w:rsidRPr="003D587F">
              <w:t xml:space="preserve">Ausgewählte </w:t>
            </w:r>
          </w:p>
          <w:p w14:paraId="565EAE30" w14:textId="77777777" w:rsidR="00A52938" w:rsidRPr="003D587F" w:rsidRDefault="00A52938" w:rsidP="000D4DAB">
            <w:pPr>
              <w:pStyle w:val="Tabellentext"/>
            </w:pPr>
            <w:r w:rsidRPr="003D587F">
              <w:t>Maßnahmen</w:t>
            </w:r>
          </w:p>
        </w:tc>
        <w:tc>
          <w:tcPr>
            <w:tcW w:w="1557" w:type="dxa"/>
            <w:vAlign w:val="center"/>
          </w:tcPr>
          <w:p w14:paraId="094D4C72" w14:textId="77777777" w:rsidR="00A52938" w:rsidRPr="003D587F" w:rsidRDefault="00000000" w:rsidP="000D4DAB">
            <w:pPr>
              <w:pStyle w:val="Tabellentext"/>
            </w:pPr>
            <w:sdt>
              <w:sdtPr>
                <w:id w:val="912742784"/>
                <w:placeholder>
                  <w:docPart w:val="ECEBF592FD824B02930D9C9CD74BA76D"/>
                </w:placeholder>
                <w:comboBox>
                  <w:listItem w:value="Choose an item."/>
                  <w:listItem w:displayText="Organisatorische Maßnahmen" w:value="Organisatorische Maßnahmen"/>
                  <w:listItem w:displayText="Technische Maßnahmen" w:value="Technische Maßnahmen"/>
                </w:comboBox>
              </w:sdtPr>
              <w:sdtContent>
                <w:r w:rsidR="00A52938">
                  <w:t>Organisatorische Maßnahmen</w:t>
                </w:r>
              </w:sdtContent>
            </w:sdt>
            <w:r w:rsidR="00A52938">
              <w:t>:</w:t>
            </w:r>
          </w:p>
        </w:tc>
        <w:tc>
          <w:tcPr>
            <w:tcW w:w="5805" w:type="dxa"/>
          </w:tcPr>
          <w:p w14:paraId="757A5F31" w14:textId="77777777" w:rsidR="00A52938" w:rsidRPr="003D587F" w:rsidRDefault="00A52938"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A52938" w14:paraId="6F40D95C" w14:textId="77777777" w:rsidTr="00A52938">
        <w:tc>
          <w:tcPr>
            <w:tcW w:w="1557" w:type="dxa"/>
            <w:vMerge/>
          </w:tcPr>
          <w:p w14:paraId="6C9EA859" w14:textId="77777777" w:rsidR="00A52938" w:rsidRPr="003D587F" w:rsidRDefault="00A52938" w:rsidP="000D4DAB">
            <w:pPr>
              <w:pStyle w:val="Tabellentext"/>
            </w:pPr>
          </w:p>
        </w:tc>
        <w:tc>
          <w:tcPr>
            <w:tcW w:w="1557" w:type="dxa"/>
            <w:vAlign w:val="center"/>
          </w:tcPr>
          <w:p w14:paraId="1DAD4476" w14:textId="77777777" w:rsidR="00A52938" w:rsidRPr="003D587F" w:rsidRDefault="00000000" w:rsidP="000D4DAB">
            <w:pPr>
              <w:pStyle w:val="Tabellentext"/>
            </w:pPr>
            <w:sdt>
              <w:sdtPr>
                <w:id w:val="-683592764"/>
                <w:placeholder>
                  <w:docPart w:val="BB02FBCD54214537AD2C83B35EB761AF"/>
                </w:placeholder>
                <w:comboBox>
                  <w:listItem w:value="Choose an item."/>
                  <w:listItem w:displayText="Organisatorische Maßnahmen" w:value="Organisatorische Maßnahmen"/>
                  <w:listItem w:displayText="Technische Maßnahmen" w:value="Technische Maßnahmen"/>
                </w:comboBox>
              </w:sdtPr>
              <w:sdtContent>
                <w:r w:rsidR="00A52938">
                  <w:t>Technische Maßnahmen</w:t>
                </w:r>
              </w:sdtContent>
            </w:sdt>
            <w:r w:rsidR="00A52938">
              <w:t>:</w:t>
            </w:r>
          </w:p>
        </w:tc>
        <w:tc>
          <w:tcPr>
            <w:tcW w:w="5805" w:type="dxa"/>
          </w:tcPr>
          <w:p w14:paraId="1B282C86" w14:textId="77777777" w:rsidR="00A52938" w:rsidRPr="003D587F" w:rsidRDefault="00A52938"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A52938" w14:paraId="4E07D9A2" w14:textId="77777777" w:rsidTr="00A52938">
        <w:tc>
          <w:tcPr>
            <w:tcW w:w="3114" w:type="dxa"/>
            <w:gridSpan w:val="2"/>
          </w:tcPr>
          <w:p w14:paraId="25DF7F9B" w14:textId="77777777" w:rsidR="00A52938" w:rsidRPr="003D587F" w:rsidRDefault="00A52938" w:rsidP="000D4DAB">
            <w:pPr>
              <w:pStyle w:val="Tabellentext"/>
            </w:pPr>
            <w:r w:rsidRPr="003D587F">
              <w:t>Kommentar:</w:t>
            </w:r>
          </w:p>
        </w:tc>
        <w:tc>
          <w:tcPr>
            <w:tcW w:w="5805" w:type="dxa"/>
          </w:tcPr>
          <w:p w14:paraId="0A2F276B" w14:textId="77777777" w:rsidR="00A52938" w:rsidRPr="003D587F" w:rsidRDefault="00A52938" w:rsidP="000D4DAB">
            <w:pPr>
              <w:pStyle w:val="Tabellentext"/>
            </w:pPr>
          </w:p>
        </w:tc>
      </w:tr>
      <w:tr w:rsidR="00846F07" w14:paraId="73E734C2" w14:textId="77777777" w:rsidTr="00A52938">
        <w:tc>
          <w:tcPr>
            <w:tcW w:w="8919" w:type="dxa"/>
            <w:gridSpan w:val="3"/>
            <w:shd w:val="clear" w:color="auto" w:fill="D4BBFF" w:themeFill="accent2"/>
          </w:tcPr>
          <w:p w14:paraId="1E350AAC" w14:textId="432EBDBF" w:rsidR="00846F07" w:rsidRPr="003D587F" w:rsidRDefault="00846F07" w:rsidP="00846F07">
            <w:pPr>
              <w:pStyle w:val="Tabellentext"/>
              <w:jc w:val="center"/>
              <w:rPr>
                <w:b/>
                <w:bCs/>
              </w:rPr>
            </w:pPr>
            <w:r w:rsidRPr="003D587F">
              <w:rPr>
                <w:b/>
                <w:bCs/>
              </w:rPr>
              <w:t xml:space="preserve">Kriterium </w:t>
            </w:r>
            <w:sdt>
              <w:sdtPr>
                <w:rPr>
                  <w:b/>
                  <w:bCs/>
                </w:rPr>
                <w:id w:val="458153637"/>
                <w:placeholder>
                  <w:docPart w:val="ABEBD070B1F84275A130331E501D486A"/>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54FA43E0" w14:textId="77777777" w:rsidR="00BC2CA5" w:rsidRDefault="00BC2CA5">
      <w:pPr>
        <w:spacing w:after="160" w:line="278" w:lineRule="auto"/>
      </w:pPr>
    </w:p>
    <w:p w14:paraId="4D7E2C27" w14:textId="7C70B192" w:rsidR="00262D4F" w:rsidRDefault="00262D4F">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262D4F" w14:paraId="72A6086F"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3E984544" w14:textId="435ECDD3" w:rsidR="00262D4F" w:rsidRPr="00B6743D" w:rsidRDefault="00262D4F" w:rsidP="00EE73F8">
            <w:pPr>
              <w:pStyle w:val="berschrift3"/>
              <w:rPr>
                <w:sz w:val="20"/>
                <w:szCs w:val="32"/>
              </w:rPr>
            </w:pPr>
            <w:bookmarkStart w:id="17" w:name="_Toc214626644"/>
            <w:r w:rsidRPr="00B6743D">
              <w:rPr>
                <w:sz w:val="20"/>
                <w:szCs w:val="32"/>
              </w:rPr>
              <w:lastRenderedPageBreak/>
              <w:t>TR: Transparenz</w:t>
            </w:r>
            <w:bookmarkEnd w:id="17"/>
          </w:p>
        </w:tc>
      </w:tr>
      <w:tr w:rsidR="00262D4F" w14:paraId="682751F7" w14:textId="77777777" w:rsidTr="000D4DAB">
        <w:tc>
          <w:tcPr>
            <w:tcW w:w="8919" w:type="dxa"/>
            <w:gridSpan w:val="3"/>
            <w:shd w:val="clear" w:color="auto" w:fill="D4BBFF" w:themeFill="accent2"/>
          </w:tcPr>
          <w:p w14:paraId="669E7625" w14:textId="182086F4" w:rsidR="00262D4F" w:rsidRDefault="00262D4F" w:rsidP="000D4DAB">
            <w:pPr>
              <w:pStyle w:val="Tabellentext"/>
            </w:pPr>
            <w:r w:rsidRPr="00262D4F">
              <w:rPr>
                <w:b/>
                <w:bCs/>
              </w:rPr>
              <w:t>Rückverfolgbarkeit und Dokumentation</w:t>
            </w:r>
          </w:p>
        </w:tc>
      </w:tr>
      <w:tr w:rsidR="00262D4F" w14:paraId="664733BF" w14:textId="77777777" w:rsidTr="000D4DAB">
        <w:tc>
          <w:tcPr>
            <w:tcW w:w="3114" w:type="dxa"/>
            <w:gridSpan w:val="2"/>
            <w:vMerge w:val="restart"/>
          </w:tcPr>
          <w:p w14:paraId="4780597B" w14:textId="77777777" w:rsidR="00262D4F" w:rsidRDefault="00262D4F" w:rsidP="000D4DAB">
            <w:pPr>
              <w:pStyle w:val="Tabellentext"/>
            </w:pPr>
            <w:r w:rsidRPr="003D587F">
              <w:rPr>
                <w:b/>
                <w:bCs/>
              </w:rPr>
              <w:t>Schutzbedarf:</w:t>
            </w:r>
          </w:p>
        </w:tc>
        <w:sdt>
          <w:sdtPr>
            <w:rPr>
              <w:b/>
              <w:bCs/>
            </w:rPr>
            <w:alias w:val="Schutzbedarf"/>
            <w:tag w:val="Schutzbedarf"/>
            <w:id w:val="943185544"/>
            <w:placeholder>
              <w:docPart w:val="BDB4292A42FE4D8789BFAC00844D9919"/>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21F59AFA" w14:textId="77777777" w:rsidR="00262D4F" w:rsidRPr="00A52938" w:rsidRDefault="00262D4F" w:rsidP="000D4DAB">
                <w:pPr>
                  <w:pStyle w:val="Tabellentext"/>
                  <w:rPr>
                    <w:b/>
                    <w:bCs/>
                  </w:rPr>
                </w:pPr>
                <w:r w:rsidRPr="00A52938">
                  <w:rPr>
                    <w:rStyle w:val="Platzhaltertext"/>
                    <w:b/>
                    <w:bCs/>
                  </w:rPr>
                  <w:t>Choose an item.</w:t>
                </w:r>
              </w:p>
            </w:tc>
          </w:sdtContent>
        </w:sdt>
      </w:tr>
      <w:tr w:rsidR="00262D4F" w14:paraId="4E9E388D" w14:textId="77777777" w:rsidTr="000D4DAB">
        <w:tc>
          <w:tcPr>
            <w:tcW w:w="3114" w:type="dxa"/>
            <w:gridSpan w:val="2"/>
            <w:vMerge/>
          </w:tcPr>
          <w:p w14:paraId="549918CD" w14:textId="77777777" w:rsidR="00262D4F" w:rsidRDefault="00262D4F" w:rsidP="000D4DAB">
            <w:pPr>
              <w:pStyle w:val="Tabellentext"/>
            </w:pPr>
          </w:p>
        </w:tc>
        <w:tc>
          <w:tcPr>
            <w:tcW w:w="5805" w:type="dxa"/>
          </w:tcPr>
          <w:sdt>
            <w:sdtPr>
              <w:alias w:val="Kommentar zum Schutzbedarf"/>
              <w:tag w:val="Kommentar zum Schutzbedarf"/>
              <w:id w:val="1916511905"/>
              <w:placeholder>
                <w:docPart w:val="C9F538A3E92C4A959B1B1FF08363BCF9"/>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10595854" w14:textId="77777777" w:rsidR="00262D4F" w:rsidRPr="003D587F" w:rsidRDefault="00262D4F" w:rsidP="000D4DAB">
                <w:pPr>
                  <w:pStyle w:val="Tabellentext"/>
                </w:pPr>
                <w:r w:rsidRPr="00BC49BD">
                  <w:rPr>
                    <w:rStyle w:val="Platzhaltertext"/>
                  </w:rPr>
                  <w:t>Choose an item.</w:t>
                </w:r>
              </w:p>
            </w:sdtContent>
          </w:sdt>
        </w:tc>
      </w:tr>
      <w:tr w:rsidR="00262D4F" w14:paraId="2F9D7C04" w14:textId="77777777" w:rsidTr="000D4DAB">
        <w:tc>
          <w:tcPr>
            <w:tcW w:w="3114" w:type="dxa"/>
            <w:gridSpan w:val="2"/>
            <w:vMerge w:val="restart"/>
          </w:tcPr>
          <w:p w14:paraId="26EC4F3E" w14:textId="77777777" w:rsidR="00262D4F" w:rsidRDefault="00262D4F" w:rsidP="000D4DAB">
            <w:pPr>
              <w:pStyle w:val="Tabellentext"/>
            </w:pPr>
            <w:r w:rsidRPr="003D587F">
              <w:rPr>
                <w:b/>
                <w:bCs/>
              </w:rPr>
              <w:t>Erreichte Stufe:</w:t>
            </w:r>
          </w:p>
        </w:tc>
        <w:tc>
          <w:tcPr>
            <w:tcW w:w="5805" w:type="dxa"/>
            <w:vAlign w:val="center"/>
          </w:tcPr>
          <w:p w14:paraId="52A8C514" w14:textId="77777777" w:rsidR="00262D4F" w:rsidRPr="00A52938" w:rsidRDefault="00000000" w:rsidP="000D4DAB">
            <w:pPr>
              <w:pStyle w:val="Tabellentext"/>
              <w:rPr>
                <w:b/>
                <w:bCs/>
              </w:rPr>
            </w:pPr>
            <w:sdt>
              <w:sdtPr>
                <w:rPr>
                  <w:b/>
                  <w:bCs/>
                </w:rPr>
                <w:alias w:val="Erreichte Stufe"/>
                <w:tag w:val="Erreichte Stufe"/>
                <w:id w:val="-987468822"/>
                <w:placeholder>
                  <w:docPart w:val="E2CE115175F649529E1F34B496147A68"/>
                </w:placeholder>
                <w:showingPlcHdr/>
                <w:comboBox>
                  <w:listItem w:value="Choose an item."/>
                  <w:listItem w:displayText="D" w:value="D"/>
                  <w:listItem w:displayText="C" w:value="C"/>
                  <w:listItem w:displayText="B" w:value="B"/>
                  <w:listItem w:displayText="A" w:value="A"/>
                </w:comboBox>
              </w:sdtPr>
              <w:sdtContent>
                <w:r w:rsidR="00262D4F" w:rsidRPr="00A52938">
                  <w:rPr>
                    <w:rStyle w:val="Platzhaltertext"/>
                    <w:b/>
                    <w:bCs/>
                  </w:rPr>
                  <w:t>Choose an item.</w:t>
                </w:r>
              </w:sdtContent>
            </w:sdt>
          </w:p>
        </w:tc>
      </w:tr>
      <w:tr w:rsidR="00262D4F" w14:paraId="0BA54698" w14:textId="77777777" w:rsidTr="000D4DAB">
        <w:tc>
          <w:tcPr>
            <w:tcW w:w="3114" w:type="dxa"/>
            <w:gridSpan w:val="2"/>
            <w:vMerge/>
          </w:tcPr>
          <w:p w14:paraId="47AB6092" w14:textId="77777777" w:rsidR="00262D4F" w:rsidRDefault="00262D4F" w:rsidP="000D4DAB">
            <w:pPr>
              <w:pStyle w:val="Tabellentext"/>
            </w:pPr>
          </w:p>
        </w:tc>
        <w:sdt>
          <w:sdtPr>
            <w:alias w:val="Kommentar zur erreichten Stufe"/>
            <w:tag w:val="Kommentar zur erreichten Stufe"/>
            <w:id w:val="1533452517"/>
            <w:placeholder>
              <w:docPart w:val="EF7D1159384B460BA0D6616BA740F3B5"/>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14A4A6F2" w14:textId="77777777" w:rsidR="00262D4F" w:rsidRPr="003D587F" w:rsidRDefault="00262D4F" w:rsidP="000D4DAB">
                <w:pPr>
                  <w:pStyle w:val="Tabellentext"/>
                </w:pPr>
                <w:r w:rsidRPr="009341EE">
                  <w:rPr>
                    <w:rStyle w:val="Platzhaltertext"/>
                  </w:rPr>
                  <w:t>Choose an item.</w:t>
                </w:r>
              </w:p>
            </w:tc>
          </w:sdtContent>
        </w:sdt>
      </w:tr>
      <w:tr w:rsidR="00262D4F" w14:paraId="18AED117" w14:textId="77777777" w:rsidTr="000D4DAB">
        <w:tc>
          <w:tcPr>
            <w:tcW w:w="1557" w:type="dxa"/>
            <w:vMerge w:val="restart"/>
          </w:tcPr>
          <w:p w14:paraId="5E91DCEE" w14:textId="77777777" w:rsidR="00262D4F" w:rsidRPr="003D587F" w:rsidRDefault="00262D4F" w:rsidP="000D4DAB">
            <w:pPr>
              <w:pStyle w:val="Tabellentext"/>
            </w:pPr>
            <w:r w:rsidRPr="003D587F">
              <w:t xml:space="preserve">Ausgewählte </w:t>
            </w:r>
          </w:p>
          <w:p w14:paraId="1CD57AA4" w14:textId="77777777" w:rsidR="00262D4F" w:rsidRPr="003D587F" w:rsidRDefault="00262D4F" w:rsidP="000D4DAB">
            <w:pPr>
              <w:pStyle w:val="Tabellentext"/>
            </w:pPr>
            <w:r w:rsidRPr="003D587F">
              <w:t>Maßnahmen</w:t>
            </w:r>
          </w:p>
        </w:tc>
        <w:tc>
          <w:tcPr>
            <w:tcW w:w="1557" w:type="dxa"/>
            <w:vAlign w:val="center"/>
          </w:tcPr>
          <w:p w14:paraId="44CEB9CC" w14:textId="77777777" w:rsidR="00262D4F" w:rsidRPr="003D587F" w:rsidRDefault="00000000" w:rsidP="000D4DAB">
            <w:pPr>
              <w:pStyle w:val="Tabellentext"/>
            </w:pPr>
            <w:sdt>
              <w:sdtPr>
                <w:id w:val="-455716888"/>
                <w:placeholder>
                  <w:docPart w:val="771ABB9B6707420696782E9D88C5642C"/>
                </w:placeholder>
                <w:comboBox>
                  <w:listItem w:value="Choose an item."/>
                  <w:listItem w:displayText="Organisatorische Maßnahmen" w:value="Organisatorische Maßnahmen"/>
                  <w:listItem w:displayText="Technische Maßnahmen" w:value="Technische Maßnahmen"/>
                </w:comboBox>
              </w:sdtPr>
              <w:sdtContent>
                <w:r w:rsidR="00262D4F">
                  <w:t>Organisatorische Maßnahmen</w:t>
                </w:r>
              </w:sdtContent>
            </w:sdt>
            <w:r w:rsidR="00262D4F">
              <w:t>:</w:t>
            </w:r>
          </w:p>
        </w:tc>
        <w:tc>
          <w:tcPr>
            <w:tcW w:w="5805" w:type="dxa"/>
          </w:tcPr>
          <w:p w14:paraId="49BAA73E" w14:textId="77777777" w:rsidR="00262D4F" w:rsidRPr="003D587F" w:rsidRDefault="00262D4F"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262D4F" w14:paraId="070D5E1D" w14:textId="77777777" w:rsidTr="000D4DAB">
        <w:tc>
          <w:tcPr>
            <w:tcW w:w="1557" w:type="dxa"/>
            <w:vMerge/>
          </w:tcPr>
          <w:p w14:paraId="0598117D" w14:textId="77777777" w:rsidR="00262D4F" w:rsidRPr="003D587F" w:rsidRDefault="00262D4F" w:rsidP="000D4DAB">
            <w:pPr>
              <w:pStyle w:val="Tabellentext"/>
            </w:pPr>
          </w:p>
        </w:tc>
        <w:tc>
          <w:tcPr>
            <w:tcW w:w="1557" w:type="dxa"/>
            <w:vAlign w:val="center"/>
          </w:tcPr>
          <w:p w14:paraId="35E38961" w14:textId="77777777" w:rsidR="00262D4F" w:rsidRPr="003D587F" w:rsidRDefault="00000000" w:rsidP="000D4DAB">
            <w:pPr>
              <w:pStyle w:val="Tabellentext"/>
            </w:pPr>
            <w:sdt>
              <w:sdtPr>
                <w:id w:val="-1014683624"/>
                <w:placeholder>
                  <w:docPart w:val="DAE57FD966AC470B8A451A221073EF4D"/>
                </w:placeholder>
                <w:comboBox>
                  <w:listItem w:value="Choose an item."/>
                  <w:listItem w:displayText="Organisatorische Maßnahmen" w:value="Organisatorische Maßnahmen"/>
                  <w:listItem w:displayText="Technische Maßnahmen" w:value="Technische Maßnahmen"/>
                </w:comboBox>
              </w:sdtPr>
              <w:sdtContent>
                <w:r w:rsidR="00262D4F">
                  <w:t>Technische Maßnahmen</w:t>
                </w:r>
              </w:sdtContent>
            </w:sdt>
            <w:r w:rsidR="00262D4F">
              <w:t>:</w:t>
            </w:r>
          </w:p>
        </w:tc>
        <w:tc>
          <w:tcPr>
            <w:tcW w:w="5805" w:type="dxa"/>
          </w:tcPr>
          <w:p w14:paraId="751A2514" w14:textId="77777777" w:rsidR="00262D4F" w:rsidRPr="003D587F" w:rsidRDefault="00262D4F"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262D4F" w14:paraId="00BA400D" w14:textId="77777777" w:rsidTr="000D4DAB">
        <w:tc>
          <w:tcPr>
            <w:tcW w:w="3114" w:type="dxa"/>
            <w:gridSpan w:val="2"/>
          </w:tcPr>
          <w:p w14:paraId="26E03D1A" w14:textId="77777777" w:rsidR="00262D4F" w:rsidRPr="003D587F" w:rsidRDefault="00262D4F" w:rsidP="000D4DAB">
            <w:pPr>
              <w:pStyle w:val="Tabellentext"/>
            </w:pPr>
            <w:r w:rsidRPr="003D587F">
              <w:t>Kommentar:</w:t>
            </w:r>
          </w:p>
        </w:tc>
        <w:tc>
          <w:tcPr>
            <w:tcW w:w="5805" w:type="dxa"/>
          </w:tcPr>
          <w:p w14:paraId="0394DBA0" w14:textId="77777777" w:rsidR="00262D4F" w:rsidRPr="003D587F" w:rsidRDefault="00262D4F" w:rsidP="000D4DAB">
            <w:pPr>
              <w:pStyle w:val="Tabellentext"/>
            </w:pPr>
          </w:p>
        </w:tc>
      </w:tr>
      <w:tr w:rsidR="00846F07" w14:paraId="7058DAC2" w14:textId="77777777" w:rsidTr="000D4DAB">
        <w:tc>
          <w:tcPr>
            <w:tcW w:w="8919" w:type="dxa"/>
            <w:gridSpan w:val="3"/>
            <w:shd w:val="clear" w:color="auto" w:fill="D4BBFF" w:themeFill="accent2"/>
          </w:tcPr>
          <w:p w14:paraId="0437EBAC" w14:textId="7BBAB92A" w:rsidR="00846F07" w:rsidRPr="003D587F" w:rsidRDefault="00846F07" w:rsidP="00846F07">
            <w:pPr>
              <w:pStyle w:val="Tabellentext"/>
              <w:jc w:val="center"/>
              <w:rPr>
                <w:b/>
                <w:bCs/>
              </w:rPr>
            </w:pPr>
            <w:r w:rsidRPr="003D587F">
              <w:rPr>
                <w:b/>
                <w:bCs/>
              </w:rPr>
              <w:t xml:space="preserve">Kriterium </w:t>
            </w:r>
            <w:sdt>
              <w:sdtPr>
                <w:rPr>
                  <w:b/>
                  <w:bCs/>
                </w:rPr>
                <w:id w:val="73712517"/>
                <w:placeholder>
                  <w:docPart w:val="D811D1721DEF4DFC8025EDA28AD1EE6F"/>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3DDA54FC" w14:textId="77777777" w:rsidR="00262D4F" w:rsidRDefault="00262D4F" w:rsidP="00262D4F"/>
    <w:p w14:paraId="5D61704C" w14:textId="77777777" w:rsidR="00262D4F" w:rsidRDefault="00262D4F" w:rsidP="00262D4F"/>
    <w:tbl>
      <w:tblPr>
        <w:tblStyle w:val="Tabellenraster"/>
        <w:tblW w:w="0" w:type="auto"/>
        <w:tblLayout w:type="fixed"/>
        <w:tblLook w:val="0480" w:firstRow="0" w:lastRow="0" w:firstColumn="1" w:lastColumn="0" w:noHBand="0" w:noVBand="1"/>
      </w:tblPr>
      <w:tblGrid>
        <w:gridCol w:w="1557"/>
        <w:gridCol w:w="1557"/>
        <w:gridCol w:w="5805"/>
      </w:tblGrid>
      <w:tr w:rsidR="00262D4F" w14:paraId="1B58976F" w14:textId="77777777" w:rsidTr="000D4DAB">
        <w:tc>
          <w:tcPr>
            <w:tcW w:w="8919" w:type="dxa"/>
            <w:gridSpan w:val="3"/>
            <w:shd w:val="clear" w:color="auto" w:fill="D4BBFF" w:themeFill="accent2"/>
          </w:tcPr>
          <w:p w14:paraId="5AB98CBA" w14:textId="12D7C5BC" w:rsidR="00262D4F" w:rsidRDefault="00262D4F" w:rsidP="000D4DAB">
            <w:pPr>
              <w:pStyle w:val="Tabellentext"/>
            </w:pPr>
            <w:r w:rsidRPr="00262D4F">
              <w:rPr>
                <w:b/>
                <w:bCs/>
              </w:rPr>
              <w:t>Erklärbarkeit &amp; Interpretierbarkeit</w:t>
            </w:r>
          </w:p>
        </w:tc>
      </w:tr>
      <w:tr w:rsidR="00262D4F" w14:paraId="7E39A41F" w14:textId="77777777" w:rsidTr="000D4DAB">
        <w:tc>
          <w:tcPr>
            <w:tcW w:w="3114" w:type="dxa"/>
            <w:gridSpan w:val="2"/>
            <w:vMerge w:val="restart"/>
          </w:tcPr>
          <w:p w14:paraId="30B64B53" w14:textId="77777777" w:rsidR="00262D4F" w:rsidRDefault="00262D4F" w:rsidP="000D4DAB">
            <w:pPr>
              <w:pStyle w:val="Tabellentext"/>
            </w:pPr>
            <w:r w:rsidRPr="003D587F">
              <w:rPr>
                <w:b/>
                <w:bCs/>
              </w:rPr>
              <w:t>Schutzbedarf:</w:t>
            </w:r>
          </w:p>
        </w:tc>
        <w:sdt>
          <w:sdtPr>
            <w:rPr>
              <w:b/>
              <w:bCs/>
            </w:rPr>
            <w:alias w:val="Schutzbedarf"/>
            <w:tag w:val="Schutzbedarf"/>
            <w:id w:val="-1682038364"/>
            <w:placeholder>
              <w:docPart w:val="9A69F9D759934C88ACB39EDBD101A9D0"/>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5C748C5D" w14:textId="77777777" w:rsidR="00262D4F" w:rsidRPr="00A52938" w:rsidRDefault="00262D4F" w:rsidP="000D4DAB">
                <w:pPr>
                  <w:pStyle w:val="Tabellentext"/>
                  <w:rPr>
                    <w:b/>
                    <w:bCs/>
                  </w:rPr>
                </w:pPr>
                <w:r w:rsidRPr="00A52938">
                  <w:rPr>
                    <w:rStyle w:val="Platzhaltertext"/>
                    <w:b/>
                    <w:bCs/>
                  </w:rPr>
                  <w:t>Choose an item.</w:t>
                </w:r>
              </w:p>
            </w:tc>
          </w:sdtContent>
        </w:sdt>
      </w:tr>
      <w:tr w:rsidR="00262D4F" w14:paraId="17A1F36A" w14:textId="77777777" w:rsidTr="000D4DAB">
        <w:tc>
          <w:tcPr>
            <w:tcW w:w="3114" w:type="dxa"/>
            <w:gridSpan w:val="2"/>
            <w:vMerge/>
          </w:tcPr>
          <w:p w14:paraId="045A3F63" w14:textId="77777777" w:rsidR="00262D4F" w:rsidRDefault="00262D4F" w:rsidP="000D4DAB">
            <w:pPr>
              <w:pStyle w:val="Tabellentext"/>
            </w:pPr>
          </w:p>
        </w:tc>
        <w:tc>
          <w:tcPr>
            <w:tcW w:w="5805" w:type="dxa"/>
          </w:tcPr>
          <w:sdt>
            <w:sdtPr>
              <w:alias w:val="Kommentar zum Schutzbedarf"/>
              <w:tag w:val="Kommentar zum Schutzbedarf"/>
              <w:id w:val="-430669060"/>
              <w:placeholder>
                <w:docPart w:val="A65A4901450E47A18354C820C7DF16F3"/>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153E71D7" w14:textId="77777777" w:rsidR="00262D4F" w:rsidRPr="00342800" w:rsidRDefault="00262D4F" w:rsidP="000D4DAB">
                <w:pPr>
                  <w:pStyle w:val="Tabellentext"/>
                </w:pPr>
                <w:r w:rsidRPr="00BC49BD">
                  <w:rPr>
                    <w:rStyle w:val="Platzhaltertext"/>
                  </w:rPr>
                  <w:t>Choose an item.</w:t>
                </w:r>
              </w:p>
            </w:sdtContent>
          </w:sdt>
        </w:tc>
      </w:tr>
      <w:tr w:rsidR="00262D4F" w14:paraId="51C8E085" w14:textId="77777777" w:rsidTr="000D4DAB">
        <w:tc>
          <w:tcPr>
            <w:tcW w:w="3114" w:type="dxa"/>
            <w:gridSpan w:val="2"/>
            <w:vMerge w:val="restart"/>
          </w:tcPr>
          <w:p w14:paraId="3B03E6BA" w14:textId="77777777" w:rsidR="00262D4F" w:rsidRDefault="00262D4F" w:rsidP="000D4DAB">
            <w:pPr>
              <w:pStyle w:val="Tabellentext"/>
            </w:pPr>
            <w:r w:rsidRPr="003D587F">
              <w:rPr>
                <w:b/>
                <w:bCs/>
              </w:rPr>
              <w:t>Erreichte Stufe:</w:t>
            </w:r>
          </w:p>
        </w:tc>
        <w:tc>
          <w:tcPr>
            <w:tcW w:w="5805" w:type="dxa"/>
            <w:vAlign w:val="center"/>
          </w:tcPr>
          <w:p w14:paraId="1FB73069" w14:textId="77777777" w:rsidR="00262D4F" w:rsidRPr="00A52938" w:rsidRDefault="00000000" w:rsidP="000D4DAB">
            <w:pPr>
              <w:pStyle w:val="Tabellentext"/>
              <w:rPr>
                <w:b/>
                <w:bCs/>
              </w:rPr>
            </w:pPr>
            <w:sdt>
              <w:sdtPr>
                <w:rPr>
                  <w:b/>
                  <w:bCs/>
                </w:rPr>
                <w:alias w:val="Erreichte Stufe"/>
                <w:tag w:val="Erreichte Stufe"/>
                <w:id w:val="1281922309"/>
                <w:placeholder>
                  <w:docPart w:val="61AC22B68818484381B32E37F962D86D"/>
                </w:placeholder>
                <w:showingPlcHdr/>
                <w:comboBox>
                  <w:listItem w:value="Choose an item."/>
                  <w:listItem w:displayText="D" w:value="D"/>
                  <w:listItem w:displayText="C" w:value="C"/>
                  <w:listItem w:displayText="B" w:value="B"/>
                  <w:listItem w:displayText="A" w:value="A"/>
                </w:comboBox>
              </w:sdtPr>
              <w:sdtContent>
                <w:r w:rsidR="00262D4F" w:rsidRPr="00A52938">
                  <w:rPr>
                    <w:rStyle w:val="Platzhaltertext"/>
                    <w:b/>
                    <w:bCs/>
                  </w:rPr>
                  <w:t>Choose an item.</w:t>
                </w:r>
              </w:sdtContent>
            </w:sdt>
          </w:p>
        </w:tc>
      </w:tr>
      <w:tr w:rsidR="00262D4F" w14:paraId="496E9423" w14:textId="77777777" w:rsidTr="000D4DAB">
        <w:tc>
          <w:tcPr>
            <w:tcW w:w="3114" w:type="dxa"/>
            <w:gridSpan w:val="2"/>
            <w:vMerge/>
          </w:tcPr>
          <w:p w14:paraId="225A26E2" w14:textId="77777777" w:rsidR="00262D4F" w:rsidRDefault="00262D4F" w:rsidP="000D4DAB">
            <w:pPr>
              <w:pStyle w:val="Tabellentext"/>
            </w:pPr>
          </w:p>
        </w:tc>
        <w:sdt>
          <w:sdtPr>
            <w:alias w:val="Kommentar zur erreichten Stufe"/>
            <w:tag w:val="Kommentar zur erreichten Stufe"/>
            <w:id w:val="1244686326"/>
            <w:placeholder>
              <w:docPart w:val="8FEB48C859CA45028ABE66B3F2E75744"/>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77927A66" w14:textId="77777777" w:rsidR="00262D4F" w:rsidRPr="003D587F" w:rsidRDefault="00262D4F" w:rsidP="000D4DAB">
                <w:pPr>
                  <w:pStyle w:val="Tabellentext"/>
                </w:pPr>
                <w:r w:rsidRPr="009341EE">
                  <w:rPr>
                    <w:rStyle w:val="Platzhaltertext"/>
                  </w:rPr>
                  <w:t>Choose an item.</w:t>
                </w:r>
              </w:p>
            </w:tc>
          </w:sdtContent>
        </w:sdt>
      </w:tr>
      <w:tr w:rsidR="00262D4F" w14:paraId="7DAF54FE" w14:textId="77777777" w:rsidTr="000D4DAB">
        <w:tc>
          <w:tcPr>
            <w:tcW w:w="1557" w:type="dxa"/>
            <w:vMerge w:val="restart"/>
          </w:tcPr>
          <w:p w14:paraId="3235F0EF" w14:textId="77777777" w:rsidR="00262D4F" w:rsidRPr="003D587F" w:rsidRDefault="00262D4F" w:rsidP="000D4DAB">
            <w:pPr>
              <w:pStyle w:val="Tabellentext"/>
            </w:pPr>
            <w:r w:rsidRPr="003D587F">
              <w:t xml:space="preserve">Ausgewählte </w:t>
            </w:r>
          </w:p>
          <w:p w14:paraId="5A68E214" w14:textId="77777777" w:rsidR="00262D4F" w:rsidRPr="003D587F" w:rsidRDefault="00262D4F" w:rsidP="000D4DAB">
            <w:pPr>
              <w:pStyle w:val="Tabellentext"/>
            </w:pPr>
            <w:r w:rsidRPr="003D587F">
              <w:t>Maßnahmen</w:t>
            </w:r>
          </w:p>
        </w:tc>
        <w:tc>
          <w:tcPr>
            <w:tcW w:w="1557" w:type="dxa"/>
            <w:vAlign w:val="center"/>
          </w:tcPr>
          <w:p w14:paraId="04B610A1" w14:textId="77777777" w:rsidR="00262D4F" w:rsidRPr="003D587F" w:rsidRDefault="00000000" w:rsidP="000D4DAB">
            <w:pPr>
              <w:pStyle w:val="Tabellentext"/>
            </w:pPr>
            <w:sdt>
              <w:sdtPr>
                <w:id w:val="-1421247585"/>
                <w:placeholder>
                  <w:docPart w:val="D67CCB0C3C5E40EF9277957206FA4E3A"/>
                </w:placeholder>
                <w:comboBox>
                  <w:listItem w:value="Choose an item."/>
                  <w:listItem w:displayText="Organisatorische Maßnahmen" w:value="Organisatorische Maßnahmen"/>
                  <w:listItem w:displayText="Technische Maßnahmen" w:value="Technische Maßnahmen"/>
                </w:comboBox>
              </w:sdtPr>
              <w:sdtContent>
                <w:r w:rsidR="00262D4F">
                  <w:t>Organisatorische Maßnahmen</w:t>
                </w:r>
              </w:sdtContent>
            </w:sdt>
            <w:r w:rsidR="00262D4F">
              <w:t>:</w:t>
            </w:r>
          </w:p>
        </w:tc>
        <w:tc>
          <w:tcPr>
            <w:tcW w:w="5805" w:type="dxa"/>
          </w:tcPr>
          <w:p w14:paraId="57A8B186" w14:textId="77777777" w:rsidR="00262D4F" w:rsidRPr="003D587F" w:rsidRDefault="00262D4F"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262D4F" w14:paraId="12A14686" w14:textId="77777777" w:rsidTr="000D4DAB">
        <w:tc>
          <w:tcPr>
            <w:tcW w:w="1557" w:type="dxa"/>
            <w:vMerge/>
          </w:tcPr>
          <w:p w14:paraId="4A5C8304" w14:textId="77777777" w:rsidR="00262D4F" w:rsidRPr="003D587F" w:rsidRDefault="00262D4F" w:rsidP="000D4DAB">
            <w:pPr>
              <w:pStyle w:val="Tabellentext"/>
            </w:pPr>
          </w:p>
        </w:tc>
        <w:tc>
          <w:tcPr>
            <w:tcW w:w="1557" w:type="dxa"/>
            <w:vAlign w:val="center"/>
          </w:tcPr>
          <w:p w14:paraId="5A1B1C46" w14:textId="77777777" w:rsidR="00262D4F" w:rsidRPr="003D587F" w:rsidRDefault="00000000" w:rsidP="000D4DAB">
            <w:pPr>
              <w:pStyle w:val="Tabellentext"/>
            </w:pPr>
            <w:sdt>
              <w:sdtPr>
                <w:id w:val="-580907264"/>
                <w:placeholder>
                  <w:docPart w:val="0AC188156E6C4AE1A7EE6433B5A486C2"/>
                </w:placeholder>
                <w:comboBox>
                  <w:listItem w:value="Choose an item."/>
                  <w:listItem w:displayText="Organisatorische Maßnahmen" w:value="Organisatorische Maßnahmen"/>
                  <w:listItem w:displayText="Technische Maßnahmen" w:value="Technische Maßnahmen"/>
                </w:comboBox>
              </w:sdtPr>
              <w:sdtContent>
                <w:r w:rsidR="00262D4F">
                  <w:t>Technische Maßnahmen</w:t>
                </w:r>
              </w:sdtContent>
            </w:sdt>
            <w:r w:rsidR="00262D4F">
              <w:t>:</w:t>
            </w:r>
          </w:p>
        </w:tc>
        <w:tc>
          <w:tcPr>
            <w:tcW w:w="5805" w:type="dxa"/>
          </w:tcPr>
          <w:p w14:paraId="5D1891E1" w14:textId="77777777" w:rsidR="00262D4F" w:rsidRPr="003D587F" w:rsidRDefault="00262D4F"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262D4F" w14:paraId="0DCC49FD" w14:textId="77777777" w:rsidTr="000D4DAB">
        <w:tc>
          <w:tcPr>
            <w:tcW w:w="3114" w:type="dxa"/>
            <w:gridSpan w:val="2"/>
          </w:tcPr>
          <w:p w14:paraId="501B37BA" w14:textId="77777777" w:rsidR="00262D4F" w:rsidRPr="003D587F" w:rsidRDefault="00262D4F" w:rsidP="000D4DAB">
            <w:pPr>
              <w:pStyle w:val="Tabellentext"/>
            </w:pPr>
            <w:r w:rsidRPr="003D587F">
              <w:t>Kommentar:</w:t>
            </w:r>
          </w:p>
        </w:tc>
        <w:tc>
          <w:tcPr>
            <w:tcW w:w="5805" w:type="dxa"/>
          </w:tcPr>
          <w:p w14:paraId="3F35CB7D" w14:textId="77777777" w:rsidR="00262D4F" w:rsidRPr="003D587F" w:rsidRDefault="00262D4F" w:rsidP="000D4DAB">
            <w:pPr>
              <w:pStyle w:val="Tabellentext"/>
            </w:pPr>
          </w:p>
        </w:tc>
      </w:tr>
      <w:tr w:rsidR="00846F07" w14:paraId="1D87481B" w14:textId="77777777" w:rsidTr="000D4DAB">
        <w:tc>
          <w:tcPr>
            <w:tcW w:w="8919" w:type="dxa"/>
            <w:gridSpan w:val="3"/>
            <w:shd w:val="clear" w:color="auto" w:fill="D4BBFF" w:themeFill="accent2"/>
          </w:tcPr>
          <w:p w14:paraId="713F1EA3" w14:textId="24557F4B" w:rsidR="00846F07" w:rsidRPr="003D587F" w:rsidRDefault="00846F07" w:rsidP="00846F07">
            <w:pPr>
              <w:pStyle w:val="Tabellentext"/>
              <w:jc w:val="center"/>
              <w:rPr>
                <w:b/>
                <w:bCs/>
              </w:rPr>
            </w:pPr>
            <w:r w:rsidRPr="003D587F">
              <w:rPr>
                <w:b/>
                <w:bCs/>
              </w:rPr>
              <w:t xml:space="preserve">Kriterium </w:t>
            </w:r>
            <w:sdt>
              <w:sdtPr>
                <w:rPr>
                  <w:b/>
                  <w:bCs/>
                </w:rPr>
                <w:id w:val="-1451547302"/>
                <w:placeholder>
                  <w:docPart w:val="4E2F8ABEEA6A483B94CAEF84838D1084"/>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6D115B10" w14:textId="77777777" w:rsidR="00262D4F" w:rsidRDefault="00262D4F">
      <w:pPr>
        <w:spacing w:after="160" w:line="278" w:lineRule="auto"/>
      </w:pPr>
    </w:p>
    <w:p w14:paraId="1D5D7B52" w14:textId="2650AEE4" w:rsidR="00483EC7" w:rsidRDefault="00483EC7">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483EC7" w14:paraId="0DF15B34"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625FBD63" w14:textId="097CAACD" w:rsidR="00483EC7" w:rsidRPr="00B6743D" w:rsidRDefault="00483EC7" w:rsidP="00EE73F8">
            <w:pPr>
              <w:pStyle w:val="berschrift3"/>
              <w:rPr>
                <w:sz w:val="20"/>
                <w:szCs w:val="32"/>
              </w:rPr>
            </w:pPr>
            <w:bookmarkStart w:id="18" w:name="_Toc214626645"/>
            <w:r w:rsidRPr="00B6743D">
              <w:rPr>
                <w:sz w:val="20"/>
                <w:szCs w:val="32"/>
              </w:rPr>
              <w:lastRenderedPageBreak/>
              <w:t>MA: Menschliche Aufsicht und Kontrolle</w:t>
            </w:r>
            <w:bookmarkEnd w:id="18"/>
          </w:p>
        </w:tc>
      </w:tr>
      <w:tr w:rsidR="00483EC7" w14:paraId="0762991F" w14:textId="77777777" w:rsidTr="000D4DAB">
        <w:tc>
          <w:tcPr>
            <w:tcW w:w="8919" w:type="dxa"/>
            <w:gridSpan w:val="3"/>
            <w:shd w:val="clear" w:color="auto" w:fill="D4BBFF" w:themeFill="accent2"/>
          </w:tcPr>
          <w:p w14:paraId="7F44A45E" w14:textId="1F41A67D" w:rsidR="00483EC7" w:rsidRDefault="00483EC7" w:rsidP="000D4DAB">
            <w:pPr>
              <w:pStyle w:val="Tabellentext"/>
            </w:pPr>
            <w:r w:rsidRPr="00483EC7">
              <w:rPr>
                <w:b/>
                <w:bCs/>
              </w:rPr>
              <w:t>Menschliche Handlungsfähigkeit</w:t>
            </w:r>
          </w:p>
        </w:tc>
      </w:tr>
      <w:tr w:rsidR="00483EC7" w14:paraId="28153A9D" w14:textId="77777777" w:rsidTr="000D4DAB">
        <w:tc>
          <w:tcPr>
            <w:tcW w:w="3114" w:type="dxa"/>
            <w:gridSpan w:val="2"/>
            <w:vMerge w:val="restart"/>
          </w:tcPr>
          <w:p w14:paraId="6C98EE2F" w14:textId="77777777" w:rsidR="00483EC7" w:rsidRDefault="00483EC7" w:rsidP="000D4DAB">
            <w:pPr>
              <w:pStyle w:val="Tabellentext"/>
            </w:pPr>
            <w:r w:rsidRPr="003D587F">
              <w:rPr>
                <w:b/>
                <w:bCs/>
              </w:rPr>
              <w:t>Schutzbedarf:</w:t>
            </w:r>
          </w:p>
        </w:tc>
        <w:sdt>
          <w:sdtPr>
            <w:rPr>
              <w:b/>
              <w:bCs/>
            </w:rPr>
            <w:alias w:val="Schutzbedarf"/>
            <w:tag w:val="Schutzbedarf"/>
            <w:id w:val="-781420640"/>
            <w:placeholder>
              <w:docPart w:val="45E234E73A964E239B3248910B298B02"/>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41F67C8E" w14:textId="77777777" w:rsidR="00483EC7" w:rsidRPr="00A52938" w:rsidRDefault="00483EC7" w:rsidP="000D4DAB">
                <w:pPr>
                  <w:pStyle w:val="Tabellentext"/>
                  <w:rPr>
                    <w:b/>
                    <w:bCs/>
                  </w:rPr>
                </w:pPr>
                <w:r w:rsidRPr="00A52938">
                  <w:rPr>
                    <w:rStyle w:val="Platzhaltertext"/>
                    <w:b/>
                    <w:bCs/>
                  </w:rPr>
                  <w:t>Choose an item.</w:t>
                </w:r>
              </w:p>
            </w:tc>
          </w:sdtContent>
        </w:sdt>
      </w:tr>
      <w:tr w:rsidR="00483EC7" w14:paraId="7B626A6A" w14:textId="77777777" w:rsidTr="000D4DAB">
        <w:tc>
          <w:tcPr>
            <w:tcW w:w="3114" w:type="dxa"/>
            <w:gridSpan w:val="2"/>
            <w:vMerge/>
          </w:tcPr>
          <w:p w14:paraId="51766982" w14:textId="77777777" w:rsidR="00483EC7" w:rsidRDefault="00483EC7" w:rsidP="000D4DAB">
            <w:pPr>
              <w:pStyle w:val="Tabellentext"/>
            </w:pPr>
          </w:p>
        </w:tc>
        <w:tc>
          <w:tcPr>
            <w:tcW w:w="5805" w:type="dxa"/>
          </w:tcPr>
          <w:sdt>
            <w:sdtPr>
              <w:alias w:val="Kommentar zum Schutzbedarf"/>
              <w:tag w:val="Kommentar zum Schutzbedarf"/>
              <w:id w:val="-1610961456"/>
              <w:placeholder>
                <w:docPart w:val="6A9142114A514494832568B7718C91BF"/>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46BA7D36" w14:textId="77777777" w:rsidR="00483EC7" w:rsidRPr="003D587F" w:rsidRDefault="00483EC7" w:rsidP="000D4DAB">
                <w:pPr>
                  <w:pStyle w:val="Tabellentext"/>
                </w:pPr>
                <w:r w:rsidRPr="00BC49BD">
                  <w:rPr>
                    <w:rStyle w:val="Platzhaltertext"/>
                  </w:rPr>
                  <w:t>Choose an item.</w:t>
                </w:r>
              </w:p>
            </w:sdtContent>
          </w:sdt>
        </w:tc>
      </w:tr>
      <w:tr w:rsidR="00483EC7" w14:paraId="5EB502F2" w14:textId="77777777" w:rsidTr="000D4DAB">
        <w:tc>
          <w:tcPr>
            <w:tcW w:w="3114" w:type="dxa"/>
            <w:gridSpan w:val="2"/>
            <w:vMerge w:val="restart"/>
          </w:tcPr>
          <w:p w14:paraId="099950A2" w14:textId="77777777" w:rsidR="00483EC7" w:rsidRDefault="00483EC7" w:rsidP="000D4DAB">
            <w:pPr>
              <w:pStyle w:val="Tabellentext"/>
            </w:pPr>
            <w:r w:rsidRPr="003D587F">
              <w:rPr>
                <w:b/>
                <w:bCs/>
              </w:rPr>
              <w:t>Erreichte Stufe:</w:t>
            </w:r>
          </w:p>
        </w:tc>
        <w:tc>
          <w:tcPr>
            <w:tcW w:w="5805" w:type="dxa"/>
            <w:vAlign w:val="center"/>
          </w:tcPr>
          <w:p w14:paraId="59B70E86" w14:textId="77777777" w:rsidR="00483EC7" w:rsidRPr="00A52938" w:rsidRDefault="00000000" w:rsidP="000D4DAB">
            <w:pPr>
              <w:pStyle w:val="Tabellentext"/>
              <w:rPr>
                <w:b/>
                <w:bCs/>
              </w:rPr>
            </w:pPr>
            <w:sdt>
              <w:sdtPr>
                <w:rPr>
                  <w:b/>
                  <w:bCs/>
                </w:rPr>
                <w:alias w:val="Erreichte Stufe"/>
                <w:tag w:val="Erreichte Stufe"/>
                <w:id w:val="1531530287"/>
                <w:placeholder>
                  <w:docPart w:val="229F29FFE607422EBDA6615B5F5D3707"/>
                </w:placeholder>
                <w:showingPlcHdr/>
                <w:comboBox>
                  <w:listItem w:value="Choose an item."/>
                  <w:listItem w:displayText="D" w:value="D"/>
                  <w:listItem w:displayText="C" w:value="C"/>
                  <w:listItem w:displayText="B" w:value="B"/>
                  <w:listItem w:displayText="A" w:value="A"/>
                </w:comboBox>
              </w:sdtPr>
              <w:sdtContent>
                <w:r w:rsidR="00483EC7" w:rsidRPr="00A52938">
                  <w:rPr>
                    <w:rStyle w:val="Platzhaltertext"/>
                    <w:b/>
                    <w:bCs/>
                  </w:rPr>
                  <w:t>Choose an item.</w:t>
                </w:r>
              </w:sdtContent>
            </w:sdt>
          </w:p>
        </w:tc>
      </w:tr>
      <w:tr w:rsidR="00483EC7" w14:paraId="4B9AA5F0" w14:textId="77777777" w:rsidTr="000D4DAB">
        <w:tc>
          <w:tcPr>
            <w:tcW w:w="3114" w:type="dxa"/>
            <w:gridSpan w:val="2"/>
            <w:vMerge/>
          </w:tcPr>
          <w:p w14:paraId="613ED6B4" w14:textId="77777777" w:rsidR="00483EC7" w:rsidRDefault="00483EC7" w:rsidP="000D4DAB">
            <w:pPr>
              <w:pStyle w:val="Tabellentext"/>
            </w:pPr>
          </w:p>
        </w:tc>
        <w:sdt>
          <w:sdtPr>
            <w:alias w:val="Kommentar zur erreichten Stufe"/>
            <w:tag w:val="Kommentar zur erreichten Stufe"/>
            <w:id w:val="171079403"/>
            <w:placeholder>
              <w:docPart w:val="FA66670CB89446ED9F3D576478B27E16"/>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42BF9A99" w14:textId="77777777" w:rsidR="00483EC7" w:rsidRPr="003D587F" w:rsidRDefault="00483EC7" w:rsidP="000D4DAB">
                <w:pPr>
                  <w:pStyle w:val="Tabellentext"/>
                </w:pPr>
                <w:r w:rsidRPr="009341EE">
                  <w:rPr>
                    <w:rStyle w:val="Platzhaltertext"/>
                  </w:rPr>
                  <w:t>Choose an item.</w:t>
                </w:r>
              </w:p>
            </w:tc>
          </w:sdtContent>
        </w:sdt>
      </w:tr>
      <w:tr w:rsidR="00483EC7" w14:paraId="6750FA50" w14:textId="77777777" w:rsidTr="000D4DAB">
        <w:tc>
          <w:tcPr>
            <w:tcW w:w="1557" w:type="dxa"/>
            <w:vMerge w:val="restart"/>
          </w:tcPr>
          <w:p w14:paraId="06DCD789" w14:textId="77777777" w:rsidR="00483EC7" w:rsidRPr="003D587F" w:rsidRDefault="00483EC7" w:rsidP="000D4DAB">
            <w:pPr>
              <w:pStyle w:val="Tabellentext"/>
            </w:pPr>
            <w:r w:rsidRPr="003D587F">
              <w:t xml:space="preserve">Ausgewählte </w:t>
            </w:r>
          </w:p>
          <w:p w14:paraId="61455319" w14:textId="77777777" w:rsidR="00483EC7" w:rsidRPr="003D587F" w:rsidRDefault="00483EC7" w:rsidP="000D4DAB">
            <w:pPr>
              <w:pStyle w:val="Tabellentext"/>
            </w:pPr>
            <w:r w:rsidRPr="003D587F">
              <w:t>Maßnahmen</w:t>
            </w:r>
          </w:p>
        </w:tc>
        <w:tc>
          <w:tcPr>
            <w:tcW w:w="1557" w:type="dxa"/>
            <w:vAlign w:val="center"/>
          </w:tcPr>
          <w:p w14:paraId="3B91C5FE" w14:textId="77777777" w:rsidR="00483EC7" w:rsidRPr="003D587F" w:rsidRDefault="00000000" w:rsidP="000D4DAB">
            <w:pPr>
              <w:pStyle w:val="Tabellentext"/>
            </w:pPr>
            <w:sdt>
              <w:sdtPr>
                <w:id w:val="1852289273"/>
                <w:placeholder>
                  <w:docPart w:val="01D30E0CD78C4D938BE2F945FCB042DB"/>
                </w:placeholder>
                <w:comboBox>
                  <w:listItem w:value="Choose an item."/>
                  <w:listItem w:displayText="Organisatorische Maßnahmen" w:value="Organisatorische Maßnahmen"/>
                  <w:listItem w:displayText="Technische Maßnahmen" w:value="Technische Maßnahmen"/>
                </w:comboBox>
              </w:sdtPr>
              <w:sdtContent>
                <w:r w:rsidR="00483EC7">
                  <w:t>Organisatorische Maßnahmen</w:t>
                </w:r>
              </w:sdtContent>
            </w:sdt>
            <w:r w:rsidR="00483EC7">
              <w:t>:</w:t>
            </w:r>
          </w:p>
        </w:tc>
        <w:tc>
          <w:tcPr>
            <w:tcW w:w="5805" w:type="dxa"/>
          </w:tcPr>
          <w:p w14:paraId="626567EE" w14:textId="77777777" w:rsidR="00483EC7" w:rsidRPr="003D587F" w:rsidRDefault="00483EC7"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83EC7" w14:paraId="202B52CE" w14:textId="77777777" w:rsidTr="000D4DAB">
        <w:tc>
          <w:tcPr>
            <w:tcW w:w="1557" w:type="dxa"/>
            <w:vMerge/>
          </w:tcPr>
          <w:p w14:paraId="289FBBA3" w14:textId="77777777" w:rsidR="00483EC7" w:rsidRPr="003D587F" w:rsidRDefault="00483EC7" w:rsidP="000D4DAB">
            <w:pPr>
              <w:pStyle w:val="Tabellentext"/>
            </w:pPr>
          </w:p>
        </w:tc>
        <w:tc>
          <w:tcPr>
            <w:tcW w:w="1557" w:type="dxa"/>
            <w:vAlign w:val="center"/>
          </w:tcPr>
          <w:p w14:paraId="12EE1743" w14:textId="77777777" w:rsidR="00483EC7" w:rsidRPr="003D587F" w:rsidRDefault="00000000" w:rsidP="000D4DAB">
            <w:pPr>
              <w:pStyle w:val="Tabellentext"/>
            </w:pPr>
            <w:sdt>
              <w:sdtPr>
                <w:id w:val="-1559158318"/>
                <w:placeholder>
                  <w:docPart w:val="C342D56969ED400E9A5E235C06400AB0"/>
                </w:placeholder>
                <w:comboBox>
                  <w:listItem w:value="Choose an item."/>
                  <w:listItem w:displayText="Organisatorische Maßnahmen" w:value="Organisatorische Maßnahmen"/>
                  <w:listItem w:displayText="Technische Maßnahmen" w:value="Technische Maßnahmen"/>
                </w:comboBox>
              </w:sdtPr>
              <w:sdtContent>
                <w:r w:rsidR="00483EC7">
                  <w:t>Technische Maßnahmen</w:t>
                </w:r>
              </w:sdtContent>
            </w:sdt>
            <w:r w:rsidR="00483EC7">
              <w:t>:</w:t>
            </w:r>
          </w:p>
        </w:tc>
        <w:tc>
          <w:tcPr>
            <w:tcW w:w="5805" w:type="dxa"/>
          </w:tcPr>
          <w:p w14:paraId="52FF1DE9" w14:textId="77777777" w:rsidR="00483EC7" w:rsidRPr="003D587F" w:rsidRDefault="00483EC7"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83EC7" w14:paraId="62ECDD6B" w14:textId="77777777" w:rsidTr="000D4DAB">
        <w:tc>
          <w:tcPr>
            <w:tcW w:w="3114" w:type="dxa"/>
            <w:gridSpan w:val="2"/>
          </w:tcPr>
          <w:p w14:paraId="3914768A" w14:textId="77777777" w:rsidR="00483EC7" w:rsidRPr="003D587F" w:rsidRDefault="00483EC7" w:rsidP="000D4DAB">
            <w:pPr>
              <w:pStyle w:val="Tabellentext"/>
            </w:pPr>
            <w:r w:rsidRPr="003D587F">
              <w:t>Kommentar:</w:t>
            </w:r>
          </w:p>
        </w:tc>
        <w:tc>
          <w:tcPr>
            <w:tcW w:w="5805" w:type="dxa"/>
          </w:tcPr>
          <w:p w14:paraId="61144D78" w14:textId="77777777" w:rsidR="00483EC7" w:rsidRPr="003D587F" w:rsidRDefault="00483EC7" w:rsidP="000D4DAB">
            <w:pPr>
              <w:pStyle w:val="Tabellentext"/>
            </w:pPr>
          </w:p>
        </w:tc>
      </w:tr>
      <w:tr w:rsidR="00846F07" w14:paraId="2CFE4F29" w14:textId="77777777" w:rsidTr="000D4DAB">
        <w:tc>
          <w:tcPr>
            <w:tcW w:w="8919" w:type="dxa"/>
            <w:gridSpan w:val="3"/>
            <w:shd w:val="clear" w:color="auto" w:fill="D4BBFF" w:themeFill="accent2"/>
          </w:tcPr>
          <w:p w14:paraId="33F73022" w14:textId="621CB4E4" w:rsidR="00846F07" w:rsidRPr="003D587F" w:rsidRDefault="00846F07" w:rsidP="00846F07">
            <w:pPr>
              <w:pStyle w:val="Tabellentext"/>
              <w:jc w:val="center"/>
              <w:rPr>
                <w:b/>
                <w:bCs/>
              </w:rPr>
            </w:pPr>
            <w:r w:rsidRPr="003D587F">
              <w:rPr>
                <w:b/>
                <w:bCs/>
              </w:rPr>
              <w:t xml:space="preserve">Kriterium </w:t>
            </w:r>
            <w:sdt>
              <w:sdtPr>
                <w:rPr>
                  <w:b/>
                  <w:bCs/>
                </w:rPr>
                <w:id w:val="-598023594"/>
                <w:placeholder>
                  <w:docPart w:val="799E405AADF64DB9BE4D37DB6A51F018"/>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005219DA" w14:textId="77777777" w:rsidR="00483EC7" w:rsidRDefault="00483EC7" w:rsidP="0007048D"/>
    <w:p w14:paraId="6E40096D" w14:textId="77777777" w:rsidR="0007048D" w:rsidRDefault="0007048D" w:rsidP="0007048D"/>
    <w:tbl>
      <w:tblPr>
        <w:tblStyle w:val="Tabellenraster"/>
        <w:tblW w:w="0" w:type="auto"/>
        <w:tblLayout w:type="fixed"/>
        <w:tblLook w:val="0480" w:firstRow="0" w:lastRow="0" w:firstColumn="1" w:lastColumn="0" w:noHBand="0" w:noVBand="1"/>
      </w:tblPr>
      <w:tblGrid>
        <w:gridCol w:w="1557"/>
        <w:gridCol w:w="1557"/>
        <w:gridCol w:w="5805"/>
      </w:tblGrid>
      <w:tr w:rsidR="0007048D" w14:paraId="23AD6865" w14:textId="77777777" w:rsidTr="000D4DAB">
        <w:tc>
          <w:tcPr>
            <w:tcW w:w="8919" w:type="dxa"/>
            <w:gridSpan w:val="3"/>
            <w:shd w:val="clear" w:color="auto" w:fill="D4BBFF" w:themeFill="accent2"/>
          </w:tcPr>
          <w:p w14:paraId="6750D94E" w14:textId="34AF84E0" w:rsidR="0007048D" w:rsidRDefault="0007048D" w:rsidP="000D4DAB">
            <w:pPr>
              <w:pStyle w:val="Tabellentext"/>
            </w:pPr>
            <w:r w:rsidRPr="0007048D">
              <w:rPr>
                <w:b/>
                <w:bCs/>
              </w:rPr>
              <w:t>Menschliche Aufsicht</w:t>
            </w:r>
          </w:p>
        </w:tc>
      </w:tr>
      <w:tr w:rsidR="0007048D" w14:paraId="1EACC86C" w14:textId="77777777" w:rsidTr="000D4DAB">
        <w:tc>
          <w:tcPr>
            <w:tcW w:w="3114" w:type="dxa"/>
            <w:gridSpan w:val="2"/>
            <w:vMerge w:val="restart"/>
          </w:tcPr>
          <w:p w14:paraId="4E8AA31D" w14:textId="77777777" w:rsidR="0007048D" w:rsidRDefault="0007048D" w:rsidP="000D4DAB">
            <w:pPr>
              <w:pStyle w:val="Tabellentext"/>
            </w:pPr>
            <w:r w:rsidRPr="003D587F">
              <w:rPr>
                <w:b/>
                <w:bCs/>
              </w:rPr>
              <w:t>Schutzbedarf:</w:t>
            </w:r>
          </w:p>
        </w:tc>
        <w:sdt>
          <w:sdtPr>
            <w:rPr>
              <w:b/>
              <w:bCs/>
            </w:rPr>
            <w:alias w:val="Schutzbedarf"/>
            <w:tag w:val="Schutzbedarf"/>
            <w:id w:val="302822109"/>
            <w:placeholder>
              <w:docPart w:val="D0F1A82D9E4548D389BF758804230BD6"/>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37A060C2" w14:textId="77777777" w:rsidR="0007048D" w:rsidRPr="00A52938" w:rsidRDefault="0007048D" w:rsidP="000D4DAB">
                <w:pPr>
                  <w:pStyle w:val="Tabellentext"/>
                  <w:rPr>
                    <w:b/>
                    <w:bCs/>
                  </w:rPr>
                </w:pPr>
                <w:r w:rsidRPr="00A52938">
                  <w:rPr>
                    <w:rStyle w:val="Platzhaltertext"/>
                    <w:b/>
                    <w:bCs/>
                  </w:rPr>
                  <w:t>Choose an item.</w:t>
                </w:r>
              </w:p>
            </w:tc>
          </w:sdtContent>
        </w:sdt>
      </w:tr>
      <w:tr w:rsidR="0007048D" w14:paraId="766F36A3" w14:textId="77777777" w:rsidTr="000D4DAB">
        <w:tc>
          <w:tcPr>
            <w:tcW w:w="3114" w:type="dxa"/>
            <w:gridSpan w:val="2"/>
            <w:vMerge/>
          </w:tcPr>
          <w:p w14:paraId="659197D2" w14:textId="77777777" w:rsidR="0007048D" w:rsidRDefault="0007048D" w:rsidP="000D4DAB">
            <w:pPr>
              <w:pStyle w:val="Tabellentext"/>
            </w:pPr>
          </w:p>
        </w:tc>
        <w:tc>
          <w:tcPr>
            <w:tcW w:w="5805" w:type="dxa"/>
          </w:tcPr>
          <w:sdt>
            <w:sdtPr>
              <w:alias w:val="Kommentar zum Schutzbedarf"/>
              <w:tag w:val="Kommentar zum Schutzbedarf"/>
              <w:id w:val="549201332"/>
              <w:placeholder>
                <w:docPart w:val="4D22892D76B2408890B24069924A7049"/>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1D7A4329" w14:textId="77777777" w:rsidR="0007048D" w:rsidRPr="00342800" w:rsidRDefault="0007048D" w:rsidP="000D4DAB">
                <w:pPr>
                  <w:pStyle w:val="Tabellentext"/>
                </w:pPr>
                <w:r w:rsidRPr="00BC49BD">
                  <w:rPr>
                    <w:rStyle w:val="Platzhaltertext"/>
                  </w:rPr>
                  <w:t>Choose an item.</w:t>
                </w:r>
              </w:p>
            </w:sdtContent>
          </w:sdt>
        </w:tc>
      </w:tr>
      <w:tr w:rsidR="0007048D" w14:paraId="4295A3FF" w14:textId="77777777" w:rsidTr="000D4DAB">
        <w:tc>
          <w:tcPr>
            <w:tcW w:w="3114" w:type="dxa"/>
            <w:gridSpan w:val="2"/>
            <w:vMerge w:val="restart"/>
          </w:tcPr>
          <w:p w14:paraId="238FF4A4" w14:textId="77777777" w:rsidR="0007048D" w:rsidRDefault="0007048D" w:rsidP="000D4DAB">
            <w:pPr>
              <w:pStyle w:val="Tabellentext"/>
            </w:pPr>
            <w:r w:rsidRPr="003D587F">
              <w:rPr>
                <w:b/>
                <w:bCs/>
              </w:rPr>
              <w:t>Erreichte Stufe:</w:t>
            </w:r>
          </w:p>
        </w:tc>
        <w:tc>
          <w:tcPr>
            <w:tcW w:w="5805" w:type="dxa"/>
            <w:vAlign w:val="center"/>
          </w:tcPr>
          <w:p w14:paraId="64A900EE" w14:textId="77777777" w:rsidR="0007048D" w:rsidRPr="00A52938" w:rsidRDefault="00000000" w:rsidP="000D4DAB">
            <w:pPr>
              <w:pStyle w:val="Tabellentext"/>
              <w:rPr>
                <w:b/>
                <w:bCs/>
              </w:rPr>
            </w:pPr>
            <w:sdt>
              <w:sdtPr>
                <w:rPr>
                  <w:b/>
                  <w:bCs/>
                </w:rPr>
                <w:alias w:val="Erreichte Stufe"/>
                <w:tag w:val="Erreichte Stufe"/>
                <w:id w:val="-1145121307"/>
                <w:placeholder>
                  <w:docPart w:val="30CB5C0FB8DE46EA8C3E06CCB3563BE2"/>
                </w:placeholder>
                <w:showingPlcHdr/>
                <w:comboBox>
                  <w:listItem w:value="Choose an item."/>
                  <w:listItem w:displayText="D" w:value="D"/>
                  <w:listItem w:displayText="C" w:value="C"/>
                  <w:listItem w:displayText="B" w:value="B"/>
                  <w:listItem w:displayText="A" w:value="A"/>
                </w:comboBox>
              </w:sdtPr>
              <w:sdtContent>
                <w:r w:rsidR="0007048D" w:rsidRPr="00A52938">
                  <w:rPr>
                    <w:rStyle w:val="Platzhaltertext"/>
                    <w:b/>
                    <w:bCs/>
                  </w:rPr>
                  <w:t>Choose an item.</w:t>
                </w:r>
              </w:sdtContent>
            </w:sdt>
          </w:p>
        </w:tc>
      </w:tr>
      <w:tr w:rsidR="0007048D" w14:paraId="0D047EE1" w14:textId="77777777" w:rsidTr="000D4DAB">
        <w:tc>
          <w:tcPr>
            <w:tcW w:w="3114" w:type="dxa"/>
            <w:gridSpan w:val="2"/>
            <w:vMerge/>
          </w:tcPr>
          <w:p w14:paraId="01C138F2" w14:textId="77777777" w:rsidR="0007048D" w:rsidRDefault="0007048D" w:rsidP="000D4DAB">
            <w:pPr>
              <w:pStyle w:val="Tabellentext"/>
            </w:pPr>
          </w:p>
        </w:tc>
        <w:sdt>
          <w:sdtPr>
            <w:alias w:val="Kommentar zur erreichten Stufe"/>
            <w:tag w:val="Kommentar zur erreichten Stufe"/>
            <w:id w:val="518203790"/>
            <w:placeholder>
              <w:docPart w:val="4D6459D38D1C4F46846534655821999D"/>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6CB23E14" w14:textId="77777777" w:rsidR="0007048D" w:rsidRPr="003D587F" w:rsidRDefault="0007048D" w:rsidP="000D4DAB">
                <w:pPr>
                  <w:pStyle w:val="Tabellentext"/>
                </w:pPr>
                <w:r w:rsidRPr="009341EE">
                  <w:rPr>
                    <w:rStyle w:val="Platzhaltertext"/>
                  </w:rPr>
                  <w:t>Choose an item.</w:t>
                </w:r>
              </w:p>
            </w:tc>
          </w:sdtContent>
        </w:sdt>
      </w:tr>
      <w:tr w:rsidR="0007048D" w14:paraId="7D987790" w14:textId="77777777" w:rsidTr="000D4DAB">
        <w:tc>
          <w:tcPr>
            <w:tcW w:w="1557" w:type="dxa"/>
            <w:vMerge w:val="restart"/>
          </w:tcPr>
          <w:p w14:paraId="008440A7" w14:textId="77777777" w:rsidR="0007048D" w:rsidRPr="003D587F" w:rsidRDefault="0007048D" w:rsidP="000D4DAB">
            <w:pPr>
              <w:pStyle w:val="Tabellentext"/>
            </w:pPr>
            <w:r w:rsidRPr="003D587F">
              <w:t xml:space="preserve">Ausgewählte </w:t>
            </w:r>
          </w:p>
          <w:p w14:paraId="6CB10202" w14:textId="77777777" w:rsidR="0007048D" w:rsidRPr="003D587F" w:rsidRDefault="0007048D" w:rsidP="000D4DAB">
            <w:pPr>
              <w:pStyle w:val="Tabellentext"/>
            </w:pPr>
            <w:r w:rsidRPr="003D587F">
              <w:t>Maßnahmen</w:t>
            </w:r>
          </w:p>
        </w:tc>
        <w:tc>
          <w:tcPr>
            <w:tcW w:w="1557" w:type="dxa"/>
            <w:vAlign w:val="center"/>
          </w:tcPr>
          <w:p w14:paraId="5DA70189" w14:textId="77777777" w:rsidR="0007048D" w:rsidRPr="003D587F" w:rsidRDefault="00000000" w:rsidP="000D4DAB">
            <w:pPr>
              <w:pStyle w:val="Tabellentext"/>
            </w:pPr>
            <w:sdt>
              <w:sdtPr>
                <w:id w:val="-1956628038"/>
                <w:placeholder>
                  <w:docPart w:val="86FAB1F2D16747438E6DC21C35384629"/>
                </w:placeholder>
                <w:comboBox>
                  <w:listItem w:value="Choose an item."/>
                  <w:listItem w:displayText="Organisatorische Maßnahmen" w:value="Organisatorische Maßnahmen"/>
                  <w:listItem w:displayText="Technische Maßnahmen" w:value="Technische Maßnahmen"/>
                </w:comboBox>
              </w:sdtPr>
              <w:sdtContent>
                <w:r w:rsidR="0007048D">
                  <w:t>Organisatorische Maßnahmen</w:t>
                </w:r>
              </w:sdtContent>
            </w:sdt>
            <w:r w:rsidR="0007048D">
              <w:t>:</w:t>
            </w:r>
          </w:p>
        </w:tc>
        <w:tc>
          <w:tcPr>
            <w:tcW w:w="5805" w:type="dxa"/>
          </w:tcPr>
          <w:p w14:paraId="6AF2BF0E" w14:textId="77777777" w:rsidR="0007048D" w:rsidRPr="003D587F" w:rsidRDefault="0007048D"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07048D" w14:paraId="6EC4F6C1" w14:textId="77777777" w:rsidTr="000D4DAB">
        <w:tc>
          <w:tcPr>
            <w:tcW w:w="1557" w:type="dxa"/>
            <w:vMerge/>
          </w:tcPr>
          <w:p w14:paraId="5D2FDCB3" w14:textId="77777777" w:rsidR="0007048D" w:rsidRPr="003D587F" w:rsidRDefault="0007048D" w:rsidP="000D4DAB">
            <w:pPr>
              <w:pStyle w:val="Tabellentext"/>
            </w:pPr>
          </w:p>
        </w:tc>
        <w:tc>
          <w:tcPr>
            <w:tcW w:w="1557" w:type="dxa"/>
            <w:vAlign w:val="center"/>
          </w:tcPr>
          <w:p w14:paraId="1032B5F1" w14:textId="77777777" w:rsidR="0007048D" w:rsidRPr="003D587F" w:rsidRDefault="00000000" w:rsidP="000D4DAB">
            <w:pPr>
              <w:pStyle w:val="Tabellentext"/>
            </w:pPr>
            <w:sdt>
              <w:sdtPr>
                <w:id w:val="-257599892"/>
                <w:placeholder>
                  <w:docPart w:val="B4409052F0DE4946AA2E3C469BD27F8E"/>
                </w:placeholder>
                <w:comboBox>
                  <w:listItem w:value="Choose an item."/>
                  <w:listItem w:displayText="Organisatorische Maßnahmen" w:value="Organisatorische Maßnahmen"/>
                  <w:listItem w:displayText="Technische Maßnahmen" w:value="Technische Maßnahmen"/>
                </w:comboBox>
              </w:sdtPr>
              <w:sdtContent>
                <w:r w:rsidR="0007048D">
                  <w:t>Technische Maßnahmen</w:t>
                </w:r>
              </w:sdtContent>
            </w:sdt>
            <w:r w:rsidR="0007048D">
              <w:t>:</w:t>
            </w:r>
          </w:p>
        </w:tc>
        <w:tc>
          <w:tcPr>
            <w:tcW w:w="5805" w:type="dxa"/>
          </w:tcPr>
          <w:p w14:paraId="047A9C25" w14:textId="77777777" w:rsidR="0007048D" w:rsidRPr="003D587F" w:rsidRDefault="0007048D"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07048D" w14:paraId="0457EA3B" w14:textId="77777777" w:rsidTr="000D4DAB">
        <w:tc>
          <w:tcPr>
            <w:tcW w:w="3114" w:type="dxa"/>
            <w:gridSpan w:val="2"/>
          </w:tcPr>
          <w:p w14:paraId="153B369D" w14:textId="77777777" w:rsidR="0007048D" w:rsidRPr="003D587F" w:rsidRDefault="0007048D" w:rsidP="000D4DAB">
            <w:pPr>
              <w:pStyle w:val="Tabellentext"/>
            </w:pPr>
            <w:r w:rsidRPr="003D587F">
              <w:t>Kommentar:</w:t>
            </w:r>
          </w:p>
        </w:tc>
        <w:tc>
          <w:tcPr>
            <w:tcW w:w="5805" w:type="dxa"/>
          </w:tcPr>
          <w:p w14:paraId="1BAAD91D" w14:textId="77777777" w:rsidR="0007048D" w:rsidRPr="003D587F" w:rsidRDefault="0007048D" w:rsidP="000D4DAB">
            <w:pPr>
              <w:pStyle w:val="Tabellentext"/>
            </w:pPr>
          </w:p>
        </w:tc>
      </w:tr>
      <w:tr w:rsidR="00846F07" w14:paraId="0C054FC9" w14:textId="77777777" w:rsidTr="000D4DAB">
        <w:tc>
          <w:tcPr>
            <w:tcW w:w="8919" w:type="dxa"/>
            <w:gridSpan w:val="3"/>
            <w:shd w:val="clear" w:color="auto" w:fill="D4BBFF" w:themeFill="accent2"/>
          </w:tcPr>
          <w:p w14:paraId="3BC191DB" w14:textId="4D5048FD" w:rsidR="00846F07" w:rsidRPr="003D587F" w:rsidRDefault="00846F07" w:rsidP="00846F07">
            <w:pPr>
              <w:pStyle w:val="Tabellentext"/>
              <w:jc w:val="center"/>
              <w:rPr>
                <w:b/>
                <w:bCs/>
              </w:rPr>
            </w:pPr>
            <w:r w:rsidRPr="003D587F">
              <w:rPr>
                <w:b/>
                <w:bCs/>
              </w:rPr>
              <w:t xml:space="preserve">Kriterium </w:t>
            </w:r>
            <w:sdt>
              <w:sdtPr>
                <w:rPr>
                  <w:b/>
                  <w:bCs/>
                </w:rPr>
                <w:id w:val="-1995556433"/>
                <w:placeholder>
                  <w:docPart w:val="BA229999A3B04E6C842378F768A47F3A"/>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763452FD" w14:textId="77777777" w:rsidR="0007048D" w:rsidRDefault="0007048D" w:rsidP="009364EE"/>
    <w:p w14:paraId="1B6ECCAC" w14:textId="77777777" w:rsidR="009364EE" w:rsidRDefault="009364EE" w:rsidP="009364EE"/>
    <w:p w14:paraId="39CCE3C1" w14:textId="044A34A4" w:rsidR="009364EE" w:rsidRDefault="009364EE">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9364EE" w14:paraId="58436EFE"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512D7738" w14:textId="27F00F64" w:rsidR="009364EE" w:rsidRPr="00B6743D" w:rsidRDefault="009364EE" w:rsidP="00EE73F8">
            <w:pPr>
              <w:pStyle w:val="berschrift3"/>
              <w:rPr>
                <w:sz w:val="20"/>
                <w:szCs w:val="32"/>
              </w:rPr>
            </w:pPr>
            <w:bookmarkStart w:id="19" w:name="_Toc214626646"/>
            <w:r w:rsidRPr="00B6743D">
              <w:rPr>
                <w:sz w:val="20"/>
                <w:szCs w:val="32"/>
              </w:rPr>
              <w:lastRenderedPageBreak/>
              <w:t>VE: Verlässlichkeit (inkl. Robustheit &amp; Performance)</w:t>
            </w:r>
            <w:bookmarkEnd w:id="19"/>
          </w:p>
        </w:tc>
      </w:tr>
      <w:tr w:rsidR="009364EE" w14:paraId="32EF24A6" w14:textId="77777777" w:rsidTr="000D4DAB">
        <w:tc>
          <w:tcPr>
            <w:tcW w:w="8919" w:type="dxa"/>
            <w:gridSpan w:val="3"/>
            <w:shd w:val="clear" w:color="auto" w:fill="D4BBFF" w:themeFill="accent2"/>
          </w:tcPr>
          <w:p w14:paraId="2E05E356" w14:textId="45765A43" w:rsidR="009364EE" w:rsidRDefault="009364EE" w:rsidP="000D4DAB">
            <w:pPr>
              <w:pStyle w:val="Tabellentext"/>
            </w:pPr>
            <w:r w:rsidRPr="009364EE">
              <w:rPr>
                <w:b/>
                <w:bCs/>
              </w:rPr>
              <w:t>Leistungsfähigkeit und Robustheit</w:t>
            </w:r>
          </w:p>
        </w:tc>
      </w:tr>
      <w:tr w:rsidR="009364EE" w14:paraId="77701E3D" w14:textId="77777777" w:rsidTr="000D4DAB">
        <w:tc>
          <w:tcPr>
            <w:tcW w:w="3114" w:type="dxa"/>
            <w:gridSpan w:val="2"/>
            <w:vMerge w:val="restart"/>
          </w:tcPr>
          <w:p w14:paraId="1B5DB5F2" w14:textId="77777777" w:rsidR="009364EE" w:rsidRDefault="009364EE" w:rsidP="000D4DAB">
            <w:pPr>
              <w:pStyle w:val="Tabellentext"/>
            </w:pPr>
            <w:r w:rsidRPr="003D587F">
              <w:rPr>
                <w:b/>
                <w:bCs/>
              </w:rPr>
              <w:t>Schutzbedarf:</w:t>
            </w:r>
          </w:p>
        </w:tc>
        <w:sdt>
          <w:sdtPr>
            <w:rPr>
              <w:b/>
              <w:bCs/>
            </w:rPr>
            <w:alias w:val="Schutzbedarf"/>
            <w:tag w:val="Schutzbedarf"/>
            <w:id w:val="-515615608"/>
            <w:placeholder>
              <w:docPart w:val="C8541E3A384E43E4A774E03AFA7F9BE6"/>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7519BCE2" w14:textId="77777777" w:rsidR="009364EE" w:rsidRPr="00A52938" w:rsidRDefault="009364EE" w:rsidP="000D4DAB">
                <w:pPr>
                  <w:pStyle w:val="Tabellentext"/>
                  <w:rPr>
                    <w:b/>
                    <w:bCs/>
                  </w:rPr>
                </w:pPr>
                <w:r w:rsidRPr="00A52938">
                  <w:rPr>
                    <w:rStyle w:val="Platzhaltertext"/>
                    <w:b/>
                    <w:bCs/>
                  </w:rPr>
                  <w:t>Choose an item.</w:t>
                </w:r>
              </w:p>
            </w:tc>
          </w:sdtContent>
        </w:sdt>
      </w:tr>
      <w:tr w:rsidR="009364EE" w14:paraId="1C464222" w14:textId="77777777" w:rsidTr="000D4DAB">
        <w:tc>
          <w:tcPr>
            <w:tcW w:w="3114" w:type="dxa"/>
            <w:gridSpan w:val="2"/>
            <w:vMerge/>
          </w:tcPr>
          <w:p w14:paraId="2344F8FB" w14:textId="77777777" w:rsidR="009364EE" w:rsidRDefault="009364EE" w:rsidP="000D4DAB">
            <w:pPr>
              <w:pStyle w:val="Tabellentext"/>
            </w:pPr>
          </w:p>
        </w:tc>
        <w:tc>
          <w:tcPr>
            <w:tcW w:w="5805" w:type="dxa"/>
          </w:tcPr>
          <w:sdt>
            <w:sdtPr>
              <w:alias w:val="Kommentar zum Schutzbedarf"/>
              <w:tag w:val="Kommentar zum Schutzbedarf"/>
              <w:id w:val="812757178"/>
              <w:placeholder>
                <w:docPart w:val="240783DA4B274AD499A8BA2FE063B3BD"/>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2810818A" w14:textId="77777777" w:rsidR="009364EE" w:rsidRPr="003D587F" w:rsidRDefault="009364EE" w:rsidP="000D4DAB">
                <w:pPr>
                  <w:pStyle w:val="Tabellentext"/>
                </w:pPr>
                <w:r w:rsidRPr="00BC49BD">
                  <w:rPr>
                    <w:rStyle w:val="Platzhaltertext"/>
                  </w:rPr>
                  <w:t>Choose an item.</w:t>
                </w:r>
              </w:p>
            </w:sdtContent>
          </w:sdt>
        </w:tc>
      </w:tr>
      <w:tr w:rsidR="009364EE" w14:paraId="4A0D0E2D" w14:textId="77777777" w:rsidTr="000D4DAB">
        <w:tc>
          <w:tcPr>
            <w:tcW w:w="3114" w:type="dxa"/>
            <w:gridSpan w:val="2"/>
            <w:vMerge w:val="restart"/>
          </w:tcPr>
          <w:p w14:paraId="4E63D244" w14:textId="77777777" w:rsidR="009364EE" w:rsidRDefault="009364EE" w:rsidP="000D4DAB">
            <w:pPr>
              <w:pStyle w:val="Tabellentext"/>
            </w:pPr>
            <w:r w:rsidRPr="003D587F">
              <w:rPr>
                <w:b/>
                <w:bCs/>
              </w:rPr>
              <w:t>Erreichte Stufe:</w:t>
            </w:r>
          </w:p>
        </w:tc>
        <w:tc>
          <w:tcPr>
            <w:tcW w:w="5805" w:type="dxa"/>
            <w:vAlign w:val="center"/>
          </w:tcPr>
          <w:p w14:paraId="66865238" w14:textId="77777777" w:rsidR="009364EE" w:rsidRPr="00A52938" w:rsidRDefault="00000000" w:rsidP="000D4DAB">
            <w:pPr>
              <w:pStyle w:val="Tabellentext"/>
              <w:rPr>
                <w:b/>
                <w:bCs/>
              </w:rPr>
            </w:pPr>
            <w:sdt>
              <w:sdtPr>
                <w:rPr>
                  <w:b/>
                  <w:bCs/>
                </w:rPr>
                <w:alias w:val="Erreichte Stufe"/>
                <w:tag w:val="Erreichte Stufe"/>
                <w:id w:val="659047597"/>
                <w:placeholder>
                  <w:docPart w:val="396120113E504E7FAF8390B6C20A3350"/>
                </w:placeholder>
                <w:showingPlcHdr/>
                <w:comboBox>
                  <w:listItem w:value="Choose an item."/>
                  <w:listItem w:displayText="D" w:value="D"/>
                  <w:listItem w:displayText="C" w:value="C"/>
                  <w:listItem w:displayText="B" w:value="B"/>
                  <w:listItem w:displayText="A" w:value="A"/>
                </w:comboBox>
              </w:sdtPr>
              <w:sdtContent>
                <w:r w:rsidR="009364EE" w:rsidRPr="00A52938">
                  <w:rPr>
                    <w:rStyle w:val="Platzhaltertext"/>
                    <w:b/>
                    <w:bCs/>
                  </w:rPr>
                  <w:t>Choose an item.</w:t>
                </w:r>
              </w:sdtContent>
            </w:sdt>
          </w:p>
        </w:tc>
      </w:tr>
      <w:tr w:rsidR="009364EE" w14:paraId="71692CD0" w14:textId="77777777" w:rsidTr="000D4DAB">
        <w:tc>
          <w:tcPr>
            <w:tcW w:w="3114" w:type="dxa"/>
            <w:gridSpan w:val="2"/>
            <w:vMerge/>
          </w:tcPr>
          <w:p w14:paraId="71E5BA66" w14:textId="77777777" w:rsidR="009364EE" w:rsidRDefault="009364EE" w:rsidP="000D4DAB">
            <w:pPr>
              <w:pStyle w:val="Tabellentext"/>
            </w:pPr>
          </w:p>
        </w:tc>
        <w:sdt>
          <w:sdtPr>
            <w:alias w:val="Kommentar zur erreichten Stufe"/>
            <w:tag w:val="Kommentar zur erreichten Stufe"/>
            <w:id w:val="-290750394"/>
            <w:placeholder>
              <w:docPart w:val="0238E739434C42A8A2F1BC8F847D99B3"/>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152CC408" w14:textId="77777777" w:rsidR="009364EE" w:rsidRPr="003D587F" w:rsidRDefault="009364EE" w:rsidP="000D4DAB">
                <w:pPr>
                  <w:pStyle w:val="Tabellentext"/>
                </w:pPr>
                <w:r w:rsidRPr="009341EE">
                  <w:rPr>
                    <w:rStyle w:val="Platzhaltertext"/>
                  </w:rPr>
                  <w:t>Choose an item.</w:t>
                </w:r>
              </w:p>
            </w:tc>
          </w:sdtContent>
        </w:sdt>
      </w:tr>
      <w:tr w:rsidR="009364EE" w14:paraId="5C300E9B" w14:textId="77777777" w:rsidTr="000D4DAB">
        <w:tc>
          <w:tcPr>
            <w:tcW w:w="1557" w:type="dxa"/>
            <w:vMerge w:val="restart"/>
          </w:tcPr>
          <w:p w14:paraId="6AE91375" w14:textId="77777777" w:rsidR="009364EE" w:rsidRPr="003D587F" w:rsidRDefault="009364EE" w:rsidP="000D4DAB">
            <w:pPr>
              <w:pStyle w:val="Tabellentext"/>
            </w:pPr>
            <w:r w:rsidRPr="003D587F">
              <w:t xml:space="preserve">Ausgewählte </w:t>
            </w:r>
          </w:p>
          <w:p w14:paraId="0A9C5EED" w14:textId="77777777" w:rsidR="009364EE" w:rsidRPr="003D587F" w:rsidRDefault="009364EE" w:rsidP="000D4DAB">
            <w:pPr>
              <w:pStyle w:val="Tabellentext"/>
            </w:pPr>
            <w:r w:rsidRPr="003D587F">
              <w:t>Maßnahmen</w:t>
            </w:r>
          </w:p>
        </w:tc>
        <w:tc>
          <w:tcPr>
            <w:tcW w:w="1557" w:type="dxa"/>
            <w:vAlign w:val="center"/>
          </w:tcPr>
          <w:p w14:paraId="2BF26179" w14:textId="77777777" w:rsidR="009364EE" w:rsidRPr="003D587F" w:rsidRDefault="00000000" w:rsidP="000D4DAB">
            <w:pPr>
              <w:pStyle w:val="Tabellentext"/>
            </w:pPr>
            <w:sdt>
              <w:sdtPr>
                <w:id w:val="1598372644"/>
                <w:placeholder>
                  <w:docPart w:val="3928EE1E17174ABFAEB00D9D88A0EB66"/>
                </w:placeholder>
                <w:comboBox>
                  <w:listItem w:value="Choose an item."/>
                  <w:listItem w:displayText="Organisatorische Maßnahmen" w:value="Organisatorische Maßnahmen"/>
                  <w:listItem w:displayText="Technische Maßnahmen" w:value="Technische Maßnahmen"/>
                </w:comboBox>
              </w:sdtPr>
              <w:sdtContent>
                <w:r w:rsidR="009364EE">
                  <w:t>Organisatorische Maßnahmen</w:t>
                </w:r>
              </w:sdtContent>
            </w:sdt>
            <w:r w:rsidR="009364EE">
              <w:t>:</w:t>
            </w:r>
          </w:p>
        </w:tc>
        <w:tc>
          <w:tcPr>
            <w:tcW w:w="5805" w:type="dxa"/>
          </w:tcPr>
          <w:p w14:paraId="0C921B5A" w14:textId="77777777" w:rsidR="009364EE" w:rsidRPr="003D587F" w:rsidRDefault="009364EE"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9364EE" w14:paraId="241BA3A3" w14:textId="77777777" w:rsidTr="000D4DAB">
        <w:tc>
          <w:tcPr>
            <w:tcW w:w="1557" w:type="dxa"/>
            <w:vMerge/>
          </w:tcPr>
          <w:p w14:paraId="3AAD3204" w14:textId="77777777" w:rsidR="009364EE" w:rsidRPr="003D587F" w:rsidRDefault="009364EE" w:rsidP="000D4DAB">
            <w:pPr>
              <w:pStyle w:val="Tabellentext"/>
            </w:pPr>
          </w:p>
        </w:tc>
        <w:tc>
          <w:tcPr>
            <w:tcW w:w="1557" w:type="dxa"/>
            <w:vAlign w:val="center"/>
          </w:tcPr>
          <w:p w14:paraId="216497E6" w14:textId="77777777" w:rsidR="009364EE" w:rsidRPr="003D587F" w:rsidRDefault="00000000" w:rsidP="000D4DAB">
            <w:pPr>
              <w:pStyle w:val="Tabellentext"/>
            </w:pPr>
            <w:sdt>
              <w:sdtPr>
                <w:id w:val="378589639"/>
                <w:placeholder>
                  <w:docPart w:val="13D5206BD6E148868B47A76984FCDB4A"/>
                </w:placeholder>
                <w:comboBox>
                  <w:listItem w:value="Choose an item."/>
                  <w:listItem w:displayText="Organisatorische Maßnahmen" w:value="Organisatorische Maßnahmen"/>
                  <w:listItem w:displayText="Technische Maßnahmen" w:value="Technische Maßnahmen"/>
                </w:comboBox>
              </w:sdtPr>
              <w:sdtContent>
                <w:r w:rsidR="009364EE">
                  <w:t>Technische Maßnahmen</w:t>
                </w:r>
              </w:sdtContent>
            </w:sdt>
            <w:r w:rsidR="009364EE">
              <w:t>:</w:t>
            </w:r>
          </w:p>
        </w:tc>
        <w:tc>
          <w:tcPr>
            <w:tcW w:w="5805" w:type="dxa"/>
          </w:tcPr>
          <w:p w14:paraId="2B24213B" w14:textId="77777777" w:rsidR="009364EE" w:rsidRPr="003D587F" w:rsidRDefault="009364EE"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9364EE" w14:paraId="423BD62D" w14:textId="77777777" w:rsidTr="000D4DAB">
        <w:tc>
          <w:tcPr>
            <w:tcW w:w="3114" w:type="dxa"/>
            <w:gridSpan w:val="2"/>
          </w:tcPr>
          <w:p w14:paraId="53615777" w14:textId="77777777" w:rsidR="009364EE" w:rsidRPr="003D587F" w:rsidRDefault="009364EE" w:rsidP="000D4DAB">
            <w:pPr>
              <w:pStyle w:val="Tabellentext"/>
            </w:pPr>
            <w:r w:rsidRPr="003D587F">
              <w:t>Kommentar:</w:t>
            </w:r>
          </w:p>
        </w:tc>
        <w:tc>
          <w:tcPr>
            <w:tcW w:w="5805" w:type="dxa"/>
          </w:tcPr>
          <w:p w14:paraId="5865535C" w14:textId="77777777" w:rsidR="009364EE" w:rsidRPr="003D587F" w:rsidRDefault="009364EE" w:rsidP="000D4DAB">
            <w:pPr>
              <w:pStyle w:val="Tabellentext"/>
            </w:pPr>
          </w:p>
        </w:tc>
      </w:tr>
      <w:tr w:rsidR="00846F07" w14:paraId="2FD29719" w14:textId="77777777" w:rsidTr="000D4DAB">
        <w:tc>
          <w:tcPr>
            <w:tcW w:w="8919" w:type="dxa"/>
            <w:gridSpan w:val="3"/>
            <w:shd w:val="clear" w:color="auto" w:fill="D4BBFF" w:themeFill="accent2"/>
          </w:tcPr>
          <w:p w14:paraId="0C944974" w14:textId="2818C2F4" w:rsidR="00846F07" w:rsidRPr="003D587F" w:rsidRDefault="00846F07" w:rsidP="00846F07">
            <w:pPr>
              <w:pStyle w:val="Tabellentext"/>
              <w:jc w:val="center"/>
              <w:rPr>
                <w:b/>
                <w:bCs/>
              </w:rPr>
            </w:pPr>
            <w:r w:rsidRPr="003D587F">
              <w:rPr>
                <w:b/>
                <w:bCs/>
              </w:rPr>
              <w:t xml:space="preserve">Kriterium </w:t>
            </w:r>
            <w:sdt>
              <w:sdtPr>
                <w:rPr>
                  <w:b/>
                  <w:bCs/>
                </w:rPr>
                <w:id w:val="1925458061"/>
                <w:placeholder>
                  <w:docPart w:val="F5B7FA3D896F43BBB70DB419A0B32829"/>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3CFB5726" w14:textId="77777777" w:rsidR="009364EE" w:rsidRDefault="009364EE" w:rsidP="009364EE"/>
    <w:p w14:paraId="114B2812" w14:textId="77777777" w:rsidR="009364EE" w:rsidRDefault="009364EE" w:rsidP="009364EE"/>
    <w:tbl>
      <w:tblPr>
        <w:tblStyle w:val="Tabellenraster"/>
        <w:tblW w:w="0" w:type="auto"/>
        <w:tblLayout w:type="fixed"/>
        <w:tblLook w:val="0480" w:firstRow="0" w:lastRow="0" w:firstColumn="1" w:lastColumn="0" w:noHBand="0" w:noVBand="1"/>
      </w:tblPr>
      <w:tblGrid>
        <w:gridCol w:w="1557"/>
        <w:gridCol w:w="1557"/>
        <w:gridCol w:w="5805"/>
      </w:tblGrid>
      <w:tr w:rsidR="009364EE" w14:paraId="22B29159" w14:textId="77777777" w:rsidTr="000D4DAB">
        <w:tc>
          <w:tcPr>
            <w:tcW w:w="8919" w:type="dxa"/>
            <w:gridSpan w:val="3"/>
            <w:shd w:val="clear" w:color="auto" w:fill="D4BBFF" w:themeFill="accent2"/>
          </w:tcPr>
          <w:p w14:paraId="0B4CF729" w14:textId="53FDDA67" w:rsidR="009364EE" w:rsidRDefault="009364EE" w:rsidP="000D4DAB">
            <w:pPr>
              <w:pStyle w:val="Tabellentext"/>
            </w:pPr>
            <w:r w:rsidRPr="009364EE">
              <w:rPr>
                <w:b/>
                <w:bCs/>
              </w:rPr>
              <w:t>Rückfallpläne und funktionale Sicherheit</w:t>
            </w:r>
          </w:p>
        </w:tc>
      </w:tr>
      <w:tr w:rsidR="009364EE" w14:paraId="190CDEFC" w14:textId="77777777" w:rsidTr="000D4DAB">
        <w:tc>
          <w:tcPr>
            <w:tcW w:w="3114" w:type="dxa"/>
            <w:gridSpan w:val="2"/>
            <w:vMerge w:val="restart"/>
          </w:tcPr>
          <w:p w14:paraId="377ED8AD" w14:textId="77777777" w:rsidR="009364EE" w:rsidRDefault="009364EE" w:rsidP="000D4DAB">
            <w:pPr>
              <w:pStyle w:val="Tabellentext"/>
            </w:pPr>
            <w:r w:rsidRPr="003D587F">
              <w:rPr>
                <w:b/>
                <w:bCs/>
              </w:rPr>
              <w:t>Schutzbedarf:</w:t>
            </w:r>
          </w:p>
        </w:tc>
        <w:sdt>
          <w:sdtPr>
            <w:rPr>
              <w:b/>
              <w:bCs/>
            </w:rPr>
            <w:alias w:val="Schutzbedarf"/>
            <w:tag w:val="Schutzbedarf"/>
            <w:id w:val="400868376"/>
            <w:placeholder>
              <w:docPart w:val="D9178C3A8B634C0D97F219474B3B6592"/>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184B3A6B" w14:textId="77777777" w:rsidR="009364EE" w:rsidRPr="00A52938" w:rsidRDefault="009364EE" w:rsidP="000D4DAB">
                <w:pPr>
                  <w:pStyle w:val="Tabellentext"/>
                  <w:rPr>
                    <w:b/>
                    <w:bCs/>
                  </w:rPr>
                </w:pPr>
                <w:r w:rsidRPr="00A52938">
                  <w:rPr>
                    <w:rStyle w:val="Platzhaltertext"/>
                    <w:b/>
                    <w:bCs/>
                  </w:rPr>
                  <w:t>Choose an item.</w:t>
                </w:r>
              </w:p>
            </w:tc>
          </w:sdtContent>
        </w:sdt>
      </w:tr>
      <w:tr w:rsidR="009364EE" w14:paraId="702B585A" w14:textId="77777777" w:rsidTr="000D4DAB">
        <w:tc>
          <w:tcPr>
            <w:tcW w:w="3114" w:type="dxa"/>
            <w:gridSpan w:val="2"/>
            <w:vMerge/>
          </w:tcPr>
          <w:p w14:paraId="1DD3214C" w14:textId="77777777" w:rsidR="009364EE" w:rsidRDefault="009364EE" w:rsidP="000D4DAB">
            <w:pPr>
              <w:pStyle w:val="Tabellentext"/>
            </w:pPr>
          </w:p>
        </w:tc>
        <w:tc>
          <w:tcPr>
            <w:tcW w:w="5805" w:type="dxa"/>
          </w:tcPr>
          <w:sdt>
            <w:sdtPr>
              <w:alias w:val="Kommentar zum Schutzbedarf"/>
              <w:tag w:val="Kommentar zum Schutzbedarf"/>
              <w:id w:val="1073002725"/>
              <w:placeholder>
                <w:docPart w:val="6BBC1D58A0C14E84A66CEE7DD504DF69"/>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47B1197B" w14:textId="77777777" w:rsidR="009364EE" w:rsidRPr="00342800" w:rsidRDefault="009364EE" w:rsidP="000D4DAB">
                <w:pPr>
                  <w:pStyle w:val="Tabellentext"/>
                </w:pPr>
                <w:r w:rsidRPr="00BC49BD">
                  <w:rPr>
                    <w:rStyle w:val="Platzhaltertext"/>
                  </w:rPr>
                  <w:t>Choose an item.</w:t>
                </w:r>
              </w:p>
            </w:sdtContent>
          </w:sdt>
        </w:tc>
      </w:tr>
      <w:tr w:rsidR="009364EE" w14:paraId="61FA0118" w14:textId="77777777" w:rsidTr="000D4DAB">
        <w:tc>
          <w:tcPr>
            <w:tcW w:w="3114" w:type="dxa"/>
            <w:gridSpan w:val="2"/>
            <w:vMerge w:val="restart"/>
          </w:tcPr>
          <w:p w14:paraId="49E95846" w14:textId="77777777" w:rsidR="009364EE" w:rsidRDefault="009364EE" w:rsidP="000D4DAB">
            <w:pPr>
              <w:pStyle w:val="Tabellentext"/>
            </w:pPr>
            <w:r w:rsidRPr="003D587F">
              <w:rPr>
                <w:b/>
                <w:bCs/>
              </w:rPr>
              <w:t>Erreichte Stufe:</w:t>
            </w:r>
          </w:p>
        </w:tc>
        <w:tc>
          <w:tcPr>
            <w:tcW w:w="5805" w:type="dxa"/>
            <w:vAlign w:val="center"/>
          </w:tcPr>
          <w:p w14:paraId="17EC5EB5" w14:textId="77777777" w:rsidR="009364EE" w:rsidRPr="00A52938" w:rsidRDefault="00000000" w:rsidP="000D4DAB">
            <w:pPr>
              <w:pStyle w:val="Tabellentext"/>
              <w:rPr>
                <w:b/>
                <w:bCs/>
              </w:rPr>
            </w:pPr>
            <w:sdt>
              <w:sdtPr>
                <w:rPr>
                  <w:b/>
                  <w:bCs/>
                </w:rPr>
                <w:alias w:val="Erreichte Stufe"/>
                <w:tag w:val="Erreichte Stufe"/>
                <w:id w:val="-1912844544"/>
                <w:placeholder>
                  <w:docPart w:val="D69EE34ABD98430FBF9B42B3882F1649"/>
                </w:placeholder>
                <w:showingPlcHdr/>
                <w:comboBox>
                  <w:listItem w:value="Choose an item."/>
                  <w:listItem w:displayText="D" w:value="D"/>
                  <w:listItem w:displayText="C" w:value="C"/>
                  <w:listItem w:displayText="B" w:value="B"/>
                  <w:listItem w:displayText="A" w:value="A"/>
                </w:comboBox>
              </w:sdtPr>
              <w:sdtContent>
                <w:r w:rsidR="009364EE" w:rsidRPr="00A52938">
                  <w:rPr>
                    <w:rStyle w:val="Platzhaltertext"/>
                    <w:b/>
                    <w:bCs/>
                  </w:rPr>
                  <w:t>Choose an item.</w:t>
                </w:r>
              </w:sdtContent>
            </w:sdt>
          </w:p>
        </w:tc>
      </w:tr>
      <w:tr w:rsidR="009364EE" w14:paraId="14B3170C" w14:textId="77777777" w:rsidTr="000D4DAB">
        <w:tc>
          <w:tcPr>
            <w:tcW w:w="3114" w:type="dxa"/>
            <w:gridSpan w:val="2"/>
            <w:vMerge/>
          </w:tcPr>
          <w:p w14:paraId="4F08F087" w14:textId="77777777" w:rsidR="009364EE" w:rsidRDefault="009364EE" w:rsidP="000D4DAB">
            <w:pPr>
              <w:pStyle w:val="Tabellentext"/>
            </w:pPr>
          </w:p>
        </w:tc>
        <w:sdt>
          <w:sdtPr>
            <w:alias w:val="Kommentar zur erreichten Stufe"/>
            <w:tag w:val="Kommentar zur erreichten Stufe"/>
            <w:id w:val="341894847"/>
            <w:placeholder>
              <w:docPart w:val="76E43F56BF6A49AE8422F64B5C759D26"/>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250039B8" w14:textId="77777777" w:rsidR="009364EE" w:rsidRPr="003D587F" w:rsidRDefault="009364EE" w:rsidP="000D4DAB">
                <w:pPr>
                  <w:pStyle w:val="Tabellentext"/>
                </w:pPr>
                <w:r w:rsidRPr="009341EE">
                  <w:rPr>
                    <w:rStyle w:val="Platzhaltertext"/>
                  </w:rPr>
                  <w:t>Choose an item.</w:t>
                </w:r>
              </w:p>
            </w:tc>
          </w:sdtContent>
        </w:sdt>
      </w:tr>
      <w:tr w:rsidR="009364EE" w14:paraId="3F278B4D" w14:textId="77777777" w:rsidTr="000D4DAB">
        <w:tc>
          <w:tcPr>
            <w:tcW w:w="1557" w:type="dxa"/>
            <w:vMerge w:val="restart"/>
          </w:tcPr>
          <w:p w14:paraId="3587DA9C" w14:textId="77777777" w:rsidR="009364EE" w:rsidRPr="003D587F" w:rsidRDefault="009364EE" w:rsidP="000D4DAB">
            <w:pPr>
              <w:pStyle w:val="Tabellentext"/>
            </w:pPr>
            <w:r w:rsidRPr="003D587F">
              <w:t xml:space="preserve">Ausgewählte </w:t>
            </w:r>
          </w:p>
          <w:p w14:paraId="37DA75CE" w14:textId="77777777" w:rsidR="009364EE" w:rsidRPr="003D587F" w:rsidRDefault="009364EE" w:rsidP="000D4DAB">
            <w:pPr>
              <w:pStyle w:val="Tabellentext"/>
            </w:pPr>
            <w:r w:rsidRPr="003D587F">
              <w:t>Maßnahmen</w:t>
            </w:r>
          </w:p>
        </w:tc>
        <w:tc>
          <w:tcPr>
            <w:tcW w:w="1557" w:type="dxa"/>
            <w:vAlign w:val="center"/>
          </w:tcPr>
          <w:p w14:paraId="52E61F39" w14:textId="77777777" w:rsidR="009364EE" w:rsidRPr="003D587F" w:rsidRDefault="00000000" w:rsidP="000D4DAB">
            <w:pPr>
              <w:pStyle w:val="Tabellentext"/>
            </w:pPr>
            <w:sdt>
              <w:sdtPr>
                <w:id w:val="-1525393246"/>
                <w:placeholder>
                  <w:docPart w:val="523D152678F94CDCBC9ED27A4D28FA58"/>
                </w:placeholder>
                <w:comboBox>
                  <w:listItem w:value="Choose an item."/>
                  <w:listItem w:displayText="Organisatorische Maßnahmen" w:value="Organisatorische Maßnahmen"/>
                  <w:listItem w:displayText="Technische Maßnahmen" w:value="Technische Maßnahmen"/>
                </w:comboBox>
              </w:sdtPr>
              <w:sdtContent>
                <w:r w:rsidR="009364EE">
                  <w:t>Organisatorische Maßnahmen</w:t>
                </w:r>
              </w:sdtContent>
            </w:sdt>
            <w:r w:rsidR="009364EE">
              <w:t>:</w:t>
            </w:r>
          </w:p>
        </w:tc>
        <w:tc>
          <w:tcPr>
            <w:tcW w:w="5805" w:type="dxa"/>
          </w:tcPr>
          <w:p w14:paraId="6148C12B" w14:textId="77777777" w:rsidR="009364EE" w:rsidRPr="003D587F" w:rsidRDefault="009364EE"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9364EE" w14:paraId="6E75035B" w14:textId="77777777" w:rsidTr="000D4DAB">
        <w:tc>
          <w:tcPr>
            <w:tcW w:w="1557" w:type="dxa"/>
            <w:vMerge/>
          </w:tcPr>
          <w:p w14:paraId="6B17EC66" w14:textId="77777777" w:rsidR="009364EE" w:rsidRPr="003D587F" w:rsidRDefault="009364EE" w:rsidP="000D4DAB">
            <w:pPr>
              <w:pStyle w:val="Tabellentext"/>
            </w:pPr>
          </w:p>
        </w:tc>
        <w:tc>
          <w:tcPr>
            <w:tcW w:w="1557" w:type="dxa"/>
            <w:vAlign w:val="center"/>
          </w:tcPr>
          <w:p w14:paraId="0FD506AF" w14:textId="77777777" w:rsidR="009364EE" w:rsidRPr="003D587F" w:rsidRDefault="00000000" w:rsidP="000D4DAB">
            <w:pPr>
              <w:pStyle w:val="Tabellentext"/>
            </w:pPr>
            <w:sdt>
              <w:sdtPr>
                <w:id w:val="-1832515121"/>
                <w:placeholder>
                  <w:docPart w:val="B0464521EBF0414C9D0CB81F9C9A969E"/>
                </w:placeholder>
                <w:comboBox>
                  <w:listItem w:value="Choose an item."/>
                  <w:listItem w:displayText="Organisatorische Maßnahmen" w:value="Organisatorische Maßnahmen"/>
                  <w:listItem w:displayText="Technische Maßnahmen" w:value="Technische Maßnahmen"/>
                </w:comboBox>
              </w:sdtPr>
              <w:sdtContent>
                <w:r w:rsidR="009364EE">
                  <w:t>Technische Maßnahmen</w:t>
                </w:r>
              </w:sdtContent>
            </w:sdt>
            <w:r w:rsidR="009364EE">
              <w:t>:</w:t>
            </w:r>
          </w:p>
        </w:tc>
        <w:tc>
          <w:tcPr>
            <w:tcW w:w="5805" w:type="dxa"/>
          </w:tcPr>
          <w:p w14:paraId="7A6E2456" w14:textId="77777777" w:rsidR="009364EE" w:rsidRPr="003D587F" w:rsidRDefault="009364EE"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9364EE" w14:paraId="13B2A4B9" w14:textId="77777777" w:rsidTr="000D4DAB">
        <w:tc>
          <w:tcPr>
            <w:tcW w:w="3114" w:type="dxa"/>
            <w:gridSpan w:val="2"/>
          </w:tcPr>
          <w:p w14:paraId="1A0EADAD" w14:textId="77777777" w:rsidR="009364EE" w:rsidRPr="003D587F" w:rsidRDefault="009364EE" w:rsidP="000D4DAB">
            <w:pPr>
              <w:pStyle w:val="Tabellentext"/>
            </w:pPr>
            <w:r w:rsidRPr="003D587F">
              <w:t>Kommentar:</w:t>
            </w:r>
          </w:p>
        </w:tc>
        <w:tc>
          <w:tcPr>
            <w:tcW w:w="5805" w:type="dxa"/>
          </w:tcPr>
          <w:p w14:paraId="402983D0" w14:textId="77777777" w:rsidR="009364EE" w:rsidRPr="003D587F" w:rsidRDefault="009364EE" w:rsidP="000D4DAB">
            <w:pPr>
              <w:pStyle w:val="Tabellentext"/>
            </w:pPr>
          </w:p>
        </w:tc>
      </w:tr>
      <w:tr w:rsidR="00846F07" w14:paraId="2EEA4E9C" w14:textId="77777777" w:rsidTr="000D4DAB">
        <w:tc>
          <w:tcPr>
            <w:tcW w:w="8919" w:type="dxa"/>
            <w:gridSpan w:val="3"/>
            <w:shd w:val="clear" w:color="auto" w:fill="D4BBFF" w:themeFill="accent2"/>
          </w:tcPr>
          <w:p w14:paraId="4765FEBC" w14:textId="69D703AA" w:rsidR="00846F07" w:rsidRPr="003D587F" w:rsidRDefault="00846F07" w:rsidP="00846F07">
            <w:pPr>
              <w:pStyle w:val="Tabellentext"/>
              <w:jc w:val="center"/>
              <w:rPr>
                <w:b/>
                <w:bCs/>
              </w:rPr>
            </w:pPr>
            <w:r w:rsidRPr="003D587F">
              <w:rPr>
                <w:b/>
                <w:bCs/>
              </w:rPr>
              <w:t xml:space="preserve">Kriterium </w:t>
            </w:r>
            <w:sdt>
              <w:sdtPr>
                <w:rPr>
                  <w:b/>
                  <w:bCs/>
                </w:rPr>
                <w:id w:val="-277807466"/>
                <w:placeholder>
                  <w:docPart w:val="665951C25D6B4596AF4AC3FE3EAC4BC8"/>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6DD6881E" w14:textId="77777777" w:rsidR="009364EE" w:rsidRDefault="009364EE" w:rsidP="009364EE">
      <w:pPr>
        <w:spacing w:after="160" w:line="278" w:lineRule="auto"/>
      </w:pPr>
    </w:p>
    <w:p w14:paraId="2715CF46" w14:textId="0ABD70CC" w:rsidR="004172B1" w:rsidRDefault="004172B1">
      <w:pPr>
        <w:spacing w:after="160" w:line="278" w:lineRule="auto"/>
      </w:pPr>
      <w:r>
        <w:br w:type="page"/>
      </w:r>
    </w:p>
    <w:tbl>
      <w:tblPr>
        <w:tblStyle w:val="Tabellenraster"/>
        <w:tblW w:w="0" w:type="auto"/>
        <w:tblLayout w:type="fixed"/>
        <w:tblLook w:val="04A0" w:firstRow="1" w:lastRow="0" w:firstColumn="1" w:lastColumn="0" w:noHBand="0" w:noVBand="1"/>
      </w:tblPr>
      <w:tblGrid>
        <w:gridCol w:w="1557"/>
        <w:gridCol w:w="1557"/>
        <w:gridCol w:w="5805"/>
      </w:tblGrid>
      <w:tr w:rsidR="004172B1" w14:paraId="14331081"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04D5ABF9" w14:textId="0AFC4F49" w:rsidR="004172B1" w:rsidRPr="00B6743D" w:rsidRDefault="004172B1" w:rsidP="00EE73F8">
            <w:pPr>
              <w:pStyle w:val="berschrift3"/>
              <w:rPr>
                <w:sz w:val="20"/>
                <w:szCs w:val="32"/>
              </w:rPr>
            </w:pPr>
            <w:bookmarkStart w:id="20" w:name="_Toc214626647"/>
            <w:r w:rsidRPr="00B6743D">
              <w:rPr>
                <w:sz w:val="20"/>
                <w:szCs w:val="32"/>
              </w:rPr>
              <w:lastRenderedPageBreak/>
              <w:t>CY: KI-spezifische Cybersicherheit</w:t>
            </w:r>
            <w:bookmarkEnd w:id="20"/>
          </w:p>
        </w:tc>
      </w:tr>
      <w:tr w:rsidR="004172B1" w14:paraId="366CAC6D" w14:textId="77777777" w:rsidTr="000D4DAB">
        <w:tc>
          <w:tcPr>
            <w:tcW w:w="8919" w:type="dxa"/>
            <w:gridSpan w:val="3"/>
            <w:shd w:val="clear" w:color="auto" w:fill="D4BBFF" w:themeFill="accent2"/>
          </w:tcPr>
          <w:p w14:paraId="060CDC50" w14:textId="16DEF61A" w:rsidR="004172B1" w:rsidRDefault="004172B1" w:rsidP="000D4DAB">
            <w:pPr>
              <w:pStyle w:val="Tabellentext"/>
            </w:pPr>
            <w:r w:rsidRPr="004172B1">
              <w:rPr>
                <w:b/>
                <w:bCs/>
              </w:rPr>
              <w:t>Allgemeine KI-Spezifische Cybersicherheit</w:t>
            </w:r>
          </w:p>
        </w:tc>
      </w:tr>
      <w:tr w:rsidR="004172B1" w14:paraId="79888548" w14:textId="77777777" w:rsidTr="000D4DAB">
        <w:tc>
          <w:tcPr>
            <w:tcW w:w="3114" w:type="dxa"/>
            <w:gridSpan w:val="2"/>
            <w:vMerge w:val="restart"/>
          </w:tcPr>
          <w:p w14:paraId="021F9064" w14:textId="77777777" w:rsidR="004172B1" w:rsidRDefault="004172B1" w:rsidP="000D4DAB">
            <w:pPr>
              <w:pStyle w:val="Tabellentext"/>
            </w:pPr>
            <w:r w:rsidRPr="003D587F">
              <w:rPr>
                <w:b/>
                <w:bCs/>
              </w:rPr>
              <w:t>Schutzbedarf:</w:t>
            </w:r>
          </w:p>
        </w:tc>
        <w:sdt>
          <w:sdtPr>
            <w:rPr>
              <w:b/>
              <w:bCs/>
            </w:rPr>
            <w:alias w:val="Schutzbedarf"/>
            <w:tag w:val="Schutzbedarf"/>
            <w:id w:val="-2124225835"/>
            <w:placeholder>
              <w:docPart w:val="80903DF915FD4AE4B5746910885EBB0D"/>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0FF3080D" w14:textId="77777777" w:rsidR="004172B1" w:rsidRPr="00A52938" w:rsidRDefault="004172B1" w:rsidP="000D4DAB">
                <w:pPr>
                  <w:pStyle w:val="Tabellentext"/>
                  <w:rPr>
                    <w:b/>
                    <w:bCs/>
                  </w:rPr>
                </w:pPr>
                <w:r w:rsidRPr="00A52938">
                  <w:rPr>
                    <w:rStyle w:val="Platzhaltertext"/>
                    <w:b/>
                    <w:bCs/>
                  </w:rPr>
                  <w:t>Choose an item.</w:t>
                </w:r>
              </w:p>
            </w:tc>
          </w:sdtContent>
        </w:sdt>
      </w:tr>
      <w:tr w:rsidR="004172B1" w14:paraId="32F64EA5" w14:textId="77777777" w:rsidTr="000D4DAB">
        <w:tc>
          <w:tcPr>
            <w:tcW w:w="3114" w:type="dxa"/>
            <w:gridSpan w:val="2"/>
            <w:vMerge/>
          </w:tcPr>
          <w:p w14:paraId="056E1299" w14:textId="77777777" w:rsidR="004172B1" w:rsidRDefault="004172B1" w:rsidP="000D4DAB">
            <w:pPr>
              <w:pStyle w:val="Tabellentext"/>
            </w:pPr>
          </w:p>
        </w:tc>
        <w:tc>
          <w:tcPr>
            <w:tcW w:w="5805" w:type="dxa"/>
          </w:tcPr>
          <w:sdt>
            <w:sdtPr>
              <w:alias w:val="Kommentar zum Schutzbedarf"/>
              <w:tag w:val="Kommentar zum Schutzbedarf"/>
              <w:id w:val="2053877992"/>
              <w:placeholder>
                <w:docPart w:val="BEA0E84A67FA4D4D98E59B1A71304CA7"/>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6ACC195F" w14:textId="77777777" w:rsidR="004172B1" w:rsidRPr="003D587F" w:rsidRDefault="004172B1" w:rsidP="000D4DAB">
                <w:pPr>
                  <w:pStyle w:val="Tabellentext"/>
                </w:pPr>
                <w:r w:rsidRPr="00BC49BD">
                  <w:rPr>
                    <w:rStyle w:val="Platzhaltertext"/>
                  </w:rPr>
                  <w:t>Choose an item.</w:t>
                </w:r>
              </w:p>
            </w:sdtContent>
          </w:sdt>
        </w:tc>
      </w:tr>
      <w:tr w:rsidR="004172B1" w14:paraId="07FCC7A5" w14:textId="77777777" w:rsidTr="000D4DAB">
        <w:tc>
          <w:tcPr>
            <w:tcW w:w="3114" w:type="dxa"/>
            <w:gridSpan w:val="2"/>
            <w:vMerge w:val="restart"/>
          </w:tcPr>
          <w:p w14:paraId="2E33D09B" w14:textId="77777777" w:rsidR="004172B1" w:rsidRDefault="004172B1" w:rsidP="000D4DAB">
            <w:pPr>
              <w:pStyle w:val="Tabellentext"/>
            </w:pPr>
            <w:r w:rsidRPr="003D587F">
              <w:rPr>
                <w:b/>
                <w:bCs/>
              </w:rPr>
              <w:t>Erreichte Stufe:</w:t>
            </w:r>
          </w:p>
        </w:tc>
        <w:tc>
          <w:tcPr>
            <w:tcW w:w="5805" w:type="dxa"/>
            <w:vAlign w:val="center"/>
          </w:tcPr>
          <w:p w14:paraId="14D69AC9" w14:textId="77777777" w:rsidR="004172B1" w:rsidRPr="00A52938" w:rsidRDefault="00000000" w:rsidP="000D4DAB">
            <w:pPr>
              <w:pStyle w:val="Tabellentext"/>
              <w:rPr>
                <w:b/>
                <w:bCs/>
              </w:rPr>
            </w:pPr>
            <w:sdt>
              <w:sdtPr>
                <w:rPr>
                  <w:b/>
                  <w:bCs/>
                </w:rPr>
                <w:alias w:val="Erreichte Stufe"/>
                <w:tag w:val="Erreichte Stufe"/>
                <w:id w:val="636767288"/>
                <w:placeholder>
                  <w:docPart w:val="CCDDD6C98D0140A8B247F1CE63F88E9B"/>
                </w:placeholder>
                <w:showingPlcHdr/>
                <w:comboBox>
                  <w:listItem w:value="Choose an item."/>
                  <w:listItem w:displayText="D" w:value="D"/>
                  <w:listItem w:displayText="C" w:value="C"/>
                  <w:listItem w:displayText="B" w:value="B"/>
                  <w:listItem w:displayText="A" w:value="A"/>
                </w:comboBox>
              </w:sdtPr>
              <w:sdtContent>
                <w:r w:rsidR="004172B1" w:rsidRPr="00A52938">
                  <w:rPr>
                    <w:rStyle w:val="Platzhaltertext"/>
                    <w:b/>
                    <w:bCs/>
                  </w:rPr>
                  <w:t>Choose an item.</w:t>
                </w:r>
              </w:sdtContent>
            </w:sdt>
          </w:p>
        </w:tc>
      </w:tr>
      <w:tr w:rsidR="004172B1" w14:paraId="6AD27298" w14:textId="77777777" w:rsidTr="000D4DAB">
        <w:tc>
          <w:tcPr>
            <w:tcW w:w="3114" w:type="dxa"/>
            <w:gridSpan w:val="2"/>
            <w:vMerge/>
          </w:tcPr>
          <w:p w14:paraId="0783C861" w14:textId="77777777" w:rsidR="004172B1" w:rsidRDefault="004172B1" w:rsidP="000D4DAB">
            <w:pPr>
              <w:pStyle w:val="Tabellentext"/>
            </w:pPr>
          </w:p>
        </w:tc>
        <w:sdt>
          <w:sdtPr>
            <w:alias w:val="Kommentar zur erreichten Stufe"/>
            <w:tag w:val="Kommentar zur erreichten Stufe"/>
            <w:id w:val="1637989983"/>
            <w:placeholder>
              <w:docPart w:val="36D7583AA28C4C86AE3D4631E19EB8FD"/>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65AAF6FF" w14:textId="77777777" w:rsidR="004172B1" w:rsidRPr="003D587F" w:rsidRDefault="004172B1" w:rsidP="000D4DAB">
                <w:pPr>
                  <w:pStyle w:val="Tabellentext"/>
                </w:pPr>
                <w:r w:rsidRPr="009341EE">
                  <w:rPr>
                    <w:rStyle w:val="Platzhaltertext"/>
                  </w:rPr>
                  <w:t>Choose an item.</w:t>
                </w:r>
              </w:p>
            </w:tc>
          </w:sdtContent>
        </w:sdt>
      </w:tr>
      <w:tr w:rsidR="004172B1" w14:paraId="6D7E8401" w14:textId="77777777" w:rsidTr="000D4DAB">
        <w:tc>
          <w:tcPr>
            <w:tcW w:w="1557" w:type="dxa"/>
            <w:vMerge w:val="restart"/>
          </w:tcPr>
          <w:p w14:paraId="268328E2" w14:textId="77777777" w:rsidR="004172B1" w:rsidRPr="003D587F" w:rsidRDefault="004172B1" w:rsidP="000D4DAB">
            <w:pPr>
              <w:pStyle w:val="Tabellentext"/>
            </w:pPr>
            <w:r w:rsidRPr="003D587F">
              <w:t xml:space="preserve">Ausgewählte </w:t>
            </w:r>
          </w:p>
          <w:p w14:paraId="10C41CBA" w14:textId="77777777" w:rsidR="004172B1" w:rsidRPr="003D587F" w:rsidRDefault="004172B1" w:rsidP="000D4DAB">
            <w:pPr>
              <w:pStyle w:val="Tabellentext"/>
            </w:pPr>
            <w:r w:rsidRPr="003D587F">
              <w:t>Maßnahmen</w:t>
            </w:r>
          </w:p>
        </w:tc>
        <w:tc>
          <w:tcPr>
            <w:tcW w:w="1557" w:type="dxa"/>
            <w:vAlign w:val="center"/>
          </w:tcPr>
          <w:p w14:paraId="4E8ECF01" w14:textId="77777777" w:rsidR="004172B1" w:rsidRPr="003D587F" w:rsidRDefault="00000000" w:rsidP="000D4DAB">
            <w:pPr>
              <w:pStyle w:val="Tabellentext"/>
            </w:pPr>
            <w:sdt>
              <w:sdtPr>
                <w:id w:val="-1516758896"/>
                <w:placeholder>
                  <w:docPart w:val="F8D3FBF2FF824E5A90F131B95470C696"/>
                </w:placeholder>
                <w:comboBox>
                  <w:listItem w:value="Choose an item."/>
                  <w:listItem w:displayText="Organisatorische Maßnahmen" w:value="Organisatorische Maßnahmen"/>
                  <w:listItem w:displayText="Technische Maßnahmen" w:value="Technische Maßnahmen"/>
                </w:comboBox>
              </w:sdtPr>
              <w:sdtContent>
                <w:r w:rsidR="004172B1">
                  <w:t>Organisatorische Maßnahmen</w:t>
                </w:r>
              </w:sdtContent>
            </w:sdt>
            <w:r w:rsidR="004172B1">
              <w:t>:</w:t>
            </w:r>
          </w:p>
        </w:tc>
        <w:tc>
          <w:tcPr>
            <w:tcW w:w="5805" w:type="dxa"/>
          </w:tcPr>
          <w:p w14:paraId="57A8457C" w14:textId="77777777" w:rsidR="004172B1" w:rsidRPr="003D587F" w:rsidRDefault="004172B1"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72B1" w14:paraId="7AC3BB34" w14:textId="77777777" w:rsidTr="000D4DAB">
        <w:tc>
          <w:tcPr>
            <w:tcW w:w="1557" w:type="dxa"/>
            <w:vMerge/>
          </w:tcPr>
          <w:p w14:paraId="299B1207" w14:textId="77777777" w:rsidR="004172B1" w:rsidRPr="003D587F" w:rsidRDefault="004172B1" w:rsidP="000D4DAB">
            <w:pPr>
              <w:pStyle w:val="Tabellentext"/>
            </w:pPr>
          </w:p>
        </w:tc>
        <w:tc>
          <w:tcPr>
            <w:tcW w:w="1557" w:type="dxa"/>
            <w:vAlign w:val="center"/>
          </w:tcPr>
          <w:p w14:paraId="3D0F4D2B" w14:textId="77777777" w:rsidR="004172B1" w:rsidRPr="003D587F" w:rsidRDefault="00000000" w:rsidP="000D4DAB">
            <w:pPr>
              <w:pStyle w:val="Tabellentext"/>
            </w:pPr>
            <w:sdt>
              <w:sdtPr>
                <w:id w:val="-1631383579"/>
                <w:placeholder>
                  <w:docPart w:val="27537C55E45F4F3883648CBBE91E0904"/>
                </w:placeholder>
                <w:comboBox>
                  <w:listItem w:value="Choose an item."/>
                  <w:listItem w:displayText="Organisatorische Maßnahmen" w:value="Organisatorische Maßnahmen"/>
                  <w:listItem w:displayText="Technische Maßnahmen" w:value="Technische Maßnahmen"/>
                </w:comboBox>
              </w:sdtPr>
              <w:sdtContent>
                <w:r w:rsidR="004172B1">
                  <w:t>Technische Maßnahmen</w:t>
                </w:r>
              </w:sdtContent>
            </w:sdt>
            <w:r w:rsidR="004172B1">
              <w:t>:</w:t>
            </w:r>
          </w:p>
        </w:tc>
        <w:tc>
          <w:tcPr>
            <w:tcW w:w="5805" w:type="dxa"/>
          </w:tcPr>
          <w:p w14:paraId="0F102E0F" w14:textId="77777777" w:rsidR="004172B1" w:rsidRPr="003D587F" w:rsidRDefault="004172B1"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72B1" w14:paraId="1411E173" w14:textId="77777777" w:rsidTr="000D4DAB">
        <w:tc>
          <w:tcPr>
            <w:tcW w:w="3114" w:type="dxa"/>
            <w:gridSpan w:val="2"/>
          </w:tcPr>
          <w:p w14:paraId="41F1BE37" w14:textId="77777777" w:rsidR="004172B1" w:rsidRPr="003D587F" w:rsidRDefault="004172B1" w:rsidP="000D4DAB">
            <w:pPr>
              <w:pStyle w:val="Tabellentext"/>
            </w:pPr>
            <w:r w:rsidRPr="003D587F">
              <w:t>Kommentar:</w:t>
            </w:r>
          </w:p>
        </w:tc>
        <w:tc>
          <w:tcPr>
            <w:tcW w:w="5805" w:type="dxa"/>
          </w:tcPr>
          <w:p w14:paraId="721B156D" w14:textId="77777777" w:rsidR="004172B1" w:rsidRPr="003D587F" w:rsidRDefault="004172B1" w:rsidP="000D4DAB">
            <w:pPr>
              <w:pStyle w:val="Tabellentext"/>
            </w:pPr>
          </w:p>
        </w:tc>
      </w:tr>
      <w:tr w:rsidR="00846F07" w14:paraId="3AB989BC" w14:textId="77777777" w:rsidTr="000D4DAB">
        <w:tc>
          <w:tcPr>
            <w:tcW w:w="8919" w:type="dxa"/>
            <w:gridSpan w:val="3"/>
            <w:shd w:val="clear" w:color="auto" w:fill="D4BBFF" w:themeFill="accent2"/>
          </w:tcPr>
          <w:p w14:paraId="0D02AD28" w14:textId="116742B9" w:rsidR="00846F07" w:rsidRPr="003D587F" w:rsidRDefault="00846F07" w:rsidP="00846F07">
            <w:pPr>
              <w:pStyle w:val="Tabellentext"/>
              <w:jc w:val="center"/>
              <w:rPr>
                <w:b/>
                <w:bCs/>
              </w:rPr>
            </w:pPr>
            <w:r w:rsidRPr="003D587F">
              <w:rPr>
                <w:b/>
                <w:bCs/>
              </w:rPr>
              <w:t xml:space="preserve">Kriterium </w:t>
            </w:r>
            <w:sdt>
              <w:sdtPr>
                <w:rPr>
                  <w:b/>
                  <w:bCs/>
                </w:rPr>
                <w:id w:val="-976765688"/>
                <w:placeholder>
                  <w:docPart w:val="48405727779E486D85198DDFA9E9B71E"/>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7AE5BF98" w14:textId="77777777" w:rsidR="004172B1" w:rsidRDefault="004172B1" w:rsidP="004172B1"/>
    <w:p w14:paraId="5AF4234D" w14:textId="77777777" w:rsidR="004172B1" w:rsidRDefault="004172B1" w:rsidP="004172B1"/>
    <w:tbl>
      <w:tblPr>
        <w:tblStyle w:val="Tabellenraster"/>
        <w:tblW w:w="0" w:type="auto"/>
        <w:tblLayout w:type="fixed"/>
        <w:tblLook w:val="0480" w:firstRow="0" w:lastRow="0" w:firstColumn="1" w:lastColumn="0" w:noHBand="0" w:noVBand="1"/>
      </w:tblPr>
      <w:tblGrid>
        <w:gridCol w:w="1557"/>
        <w:gridCol w:w="1557"/>
        <w:gridCol w:w="5805"/>
      </w:tblGrid>
      <w:tr w:rsidR="004172B1" w14:paraId="594E4C0E" w14:textId="77777777" w:rsidTr="000D4DAB">
        <w:tc>
          <w:tcPr>
            <w:tcW w:w="8919" w:type="dxa"/>
            <w:gridSpan w:val="3"/>
            <w:shd w:val="clear" w:color="auto" w:fill="D4BBFF" w:themeFill="accent2"/>
          </w:tcPr>
          <w:p w14:paraId="62FB2F31" w14:textId="2AD2CF96" w:rsidR="004172B1" w:rsidRDefault="004172B1" w:rsidP="000D4DAB">
            <w:pPr>
              <w:pStyle w:val="Tabellentext"/>
            </w:pPr>
            <w:r w:rsidRPr="004172B1">
              <w:rPr>
                <w:b/>
                <w:bCs/>
              </w:rPr>
              <w:t>Widerstandsfähigkeit gegen KI-spezifische Angriffe</w:t>
            </w:r>
          </w:p>
        </w:tc>
      </w:tr>
      <w:tr w:rsidR="004172B1" w14:paraId="4403B6E1" w14:textId="77777777" w:rsidTr="000D4DAB">
        <w:tc>
          <w:tcPr>
            <w:tcW w:w="3114" w:type="dxa"/>
            <w:gridSpan w:val="2"/>
            <w:vMerge w:val="restart"/>
          </w:tcPr>
          <w:p w14:paraId="2BC8AC73" w14:textId="77777777" w:rsidR="004172B1" w:rsidRDefault="004172B1" w:rsidP="000D4DAB">
            <w:pPr>
              <w:pStyle w:val="Tabellentext"/>
            </w:pPr>
            <w:r w:rsidRPr="003D587F">
              <w:rPr>
                <w:b/>
                <w:bCs/>
              </w:rPr>
              <w:t>Schutzbedarf:</w:t>
            </w:r>
          </w:p>
        </w:tc>
        <w:sdt>
          <w:sdtPr>
            <w:rPr>
              <w:b/>
              <w:bCs/>
            </w:rPr>
            <w:alias w:val="Schutzbedarf"/>
            <w:tag w:val="Schutzbedarf"/>
            <w:id w:val="403262912"/>
            <w:placeholder>
              <w:docPart w:val="7E5C04E0E14E4EE9A5CCE5F77A37D30E"/>
            </w:placeholder>
            <w:showingPlcHdr/>
            <w:comboBox>
              <w:listItem w:value="Choose an item."/>
              <w:listItem w:displayText="Gering" w:value="Gering"/>
              <w:listItem w:displayText="Moderat" w:value="Moderat"/>
              <w:listItem w:displayText="Hoch" w:value="Hoch"/>
              <w:listItem w:displayText="Nicht anwendbar" w:value="Nicht anwendbar"/>
            </w:comboBox>
          </w:sdtPr>
          <w:sdtContent>
            <w:tc>
              <w:tcPr>
                <w:tcW w:w="5805" w:type="dxa"/>
              </w:tcPr>
              <w:p w14:paraId="4C8C78D1" w14:textId="77777777" w:rsidR="004172B1" w:rsidRPr="00A52938" w:rsidRDefault="004172B1" w:rsidP="000D4DAB">
                <w:pPr>
                  <w:pStyle w:val="Tabellentext"/>
                  <w:rPr>
                    <w:b/>
                    <w:bCs/>
                  </w:rPr>
                </w:pPr>
                <w:r w:rsidRPr="00A52938">
                  <w:rPr>
                    <w:rStyle w:val="Platzhaltertext"/>
                    <w:b/>
                    <w:bCs/>
                  </w:rPr>
                  <w:t>Choose an item.</w:t>
                </w:r>
              </w:p>
            </w:tc>
          </w:sdtContent>
        </w:sdt>
      </w:tr>
      <w:tr w:rsidR="004172B1" w14:paraId="6E774B8D" w14:textId="77777777" w:rsidTr="000D4DAB">
        <w:tc>
          <w:tcPr>
            <w:tcW w:w="3114" w:type="dxa"/>
            <w:gridSpan w:val="2"/>
            <w:vMerge/>
          </w:tcPr>
          <w:p w14:paraId="5D8B9E1E" w14:textId="77777777" w:rsidR="004172B1" w:rsidRDefault="004172B1" w:rsidP="000D4DAB">
            <w:pPr>
              <w:pStyle w:val="Tabellentext"/>
            </w:pPr>
          </w:p>
        </w:tc>
        <w:tc>
          <w:tcPr>
            <w:tcW w:w="5805" w:type="dxa"/>
          </w:tcPr>
          <w:sdt>
            <w:sdtPr>
              <w:alias w:val="Kommentar zum Schutzbedarf"/>
              <w:tag w:val="Kommentar zum Schutzbedarf"/>
              <w:id w:val="109253709"/>
              <w:placeholder>
                <w:docPart w:val="75CCB506965C43A3BA20969FEB8556AC"/>
              </w:placeholder>
              <w:showingPlcHdr/>
              <w:comboBox>
                <w:listItem w:value="Choose an item."/>
                <w:listItem w:displayText="Immer anwendbar. Ein geringer Schutzbedarf erfordert mindestens Maßnahmen auf Stufe C. " w:value="Immer anwendbar. Ein geringer Schutzbedarf erfordert mindestens Maßnahmen auf Stufe C. "/>
                <w:listItem w:displayText="Immer anwendbar. Ein moderater Schutzbedarf erfordert mindestens Maßnahmen auf Stufe B." w:value="Immer anwendbar. Ein moderater Schutzbedarf erfordert mindestens Maßnahmen auf Stufe B."/>
                <w:listItem w:displayText="Immer anwendbar. Ein hoher Schutzbedarf erfordert mindestens Maßnahmen auf Stufe A." w:value="Immer anwendbar. Ein hoher Schutzbedarf erfordert mindestens Maßnahmen auf Stufe A."/>
                <w:listItem w:displayText="Nicht anwendbar. Grund:" w:value="Nicht anwendbar. Grund:"/>
              </w:comboBox>
            </w:sdtPr>
            <w:sdtContent>
              <w:p w14:paraId="503DD092" w14:textId="77777777" w:rsidR="004172B1" w:rsidRPr="00342800" w:rsidRDefault="004172B1" w:rsidP="000D4DAB">
                <w:pPr>
                  <w:pStyle w:val="Tabellentext"/>
                </w:pPr>
                <w:r w:rsidRPr="00BC49BD">
                  <w:rPr>
                    <w:rStyle w:val="Platzhaltertext"/>
                  </w:rPr>
                  <w:t>Choose an item.</w:t>
                </w:r>
              </w:p>
            </w:sdtContent>
          </w:sdt>
        </w:tc>
      </w:tr>
      <w:tr w:rsidR="004172B1" w14:paraId="12262BC5" w14:textId="77777777" w:rsidTr="000D4DAB">
        <w:tc>
          <w:tcPr>
            <w:tcW w:w="3114" w:type="dxa"/>
            <w:gridSpan w:val="2"/>
            <w:vMerge w:val="restart"/>
          </w:tcPr>
          <w:p w14:paraId="719A4A3E" w14:textId="77777777" w:rsidR="004172B1" w:rsidRDefault="004172B1" w:rsidP="000D4DAB">
            <w:pPr>
              <w:pStyle w:val="Tabellentext"/>
            </w:pPr>
            <w:r w:rsidRPr="003D587F">
              <w:rPr>
                <w:b/>
                <w:bCs/>
              </w:rPr>
              <w:t>Erreichte Stufe:</w:t>
            </w:r>
          </w:p>
        </w:tc>
        <w:tc>
          <w:tcPr>
            <w:tcW w:w="5805" w:type="dxa"/>
            <w:vAlign w:val="center"/>
          </w:tcPr>
          <w:p w14:paraId="471F2DA0" w14:textId="77777777" w:rsidR="004172B1" w:rsidRPr="00A52938" w:rsidRDefault="00000000" w:rsidP="000D4DAB">
            <w:pPr>
              <w:pStyle w:val="Tabellentext"/>
              <w:rPr>
                <w:b/>
                <w:bCs/>
              </w:rPr>
            </w:pPr>
            <w:sdt>
              <w:sdtPr>
                <w:rPr>
                  <w:b/>
                  <w:bCs/>
                </w:rPr>
                <w:alias w:val="Erreichte Stufe"/>
                <w:tag w:val="Erreichte Stufe"/>
                <w:id w:val="128604965"/>
                <w:placeholder>
                  <w:docPart w:val="833693F4FA92492DB797968242C4487F"/>
                </w:placeholder>
                <w:showingPlcHdr/>
                <w:comboBox>
                  <w:listItem w:value="Choose an item."/>
                  <w:listItem w:displayText="D" w:value="D"/>
                  <w:listItem w:displayText="C" w:value="C"/>
                  <w:listItem w:displayText="B" w:value="B"/>
                  <w:listItem w:displayText="A" w:value="A"/>
                </w:comboBox>
              </w:sdtPr>
              <w:sdtContent>
                <w:r w:rsidR="004172B1" w:rsidRPr="00A52938">
                  <w:rPr>
                    <w:rStyle w:val="Platzhaltertext"/>
                    <w:b/>
                    <w:bCs/>
                  </w:rPr>
                  <w:t>Choose an item.</w:t>
                </w:r>
              </w:sdtContent>
            </w:sdt>
          </w:p>
        </w:tc>
      </w:tr>
      <w:tr w:rsidR="004172B1" w14:paraId="72DD112D" w14:textId="77777777" w:rsidTr="000D4DAB">
        <w:tc>
          <w:tcPr>
            <w:tcW w:w="3114" w:type="dxa"/>
            <w:gridSpan w:val="2"/>
            <w:vMerge/>
          </w:tcPr>
          <w:p w14:paraId="5D69D378" w14:textId="77777777" w:rsidR="004172B1" w:rsidRDefault="004172B1" w:rsidP="000D4DAB">
            <w:pPr>
              <w:pStyle w:val="Tabellentext"/>
            </w:pPr>
          </w:p>
        </w:tc>
        <w:sdt>
          <w:sdtPr>
            <w:alias w:val="Kommentar zur erreichten Stufe"/>
            <w:tag w:val="Kommentar zur erreichten Stufe"/>
            <w:id w:val="-144208663"/>
            <w:placeholder>
              <w:docPart w:val="FFAC0FFF360A4FCEA3C945785498C074"/>
            </w:placeholder>
            <w:showingPlcHdr/>
            <w:comboBox>
              <w:listItem w:value="Choose an item."/>
              <w:listItem w:displayText="Evidenzen wurden extern validiert." w:value="Evidenzen wurden extern validiert."/>
              <w:listItem w:displayText="Evidenzen wurden in Teilen extern validiert." w:value="Evidenzen wurden in Teilen extern validiert."/>
              <w:listItem w:displayText="Evidenzen wurden intern unabhängig validiert." w:value="Evidenzen wurden intern unabhängig validiert."/>
              <w:listItem w:displayText="Evidenzen wurden intern validiert." w:value="Evidenzen wurden intern validiert."/>
            </w:comboBox>
          </w:sdtPr>
          <w:sdtContent>
            <w:tc>
              <w:tcPr>
                <w:tcW w:w="5805" w:type="dxa"/>
                <w:vAlign w:val="center"/>
              </w:tcPr>
              <w:p w14:paraId="3FE2978F" w14:textId="77777777" w:rsidR="004172B1" w:rsidRPr="003D587F" w:rsidRDefault="004172B1" w:rsidP="000D4DAB">
                <w:pPr>
                  <w:pStyle w:val="Tabellentext"/>
                </w:pPr>
                <w:r w:rsidRPr="009341EE">
                  <w:rPr>
                    <w:rStyle w:val="Platzhaltertext"/>
                  </w:rPr>
                  <w:t>Choose an item.</w:t>
                </w:r>
              </w:p>
            </w:tc>
          </w:sdtContent>
        </w:sdt>
      </w:tr>
      <w:tr w:rsidR="004172B1" w14:paraId="16602705" w14:textId="77777777" w:rsidTr="000D4DAB">
        <w:tc>
          <w:tcPr>
            <w:tcW w:w="1557" w:type="dxa"/>
            <w:vMerge w:val="restart"/>
          </w:tcPr>
          <w:p w14:paraId="25E8EF73" w14:textId="77777777" w:rsidR="004172B1" w:rsidRPr="003D587F" w:rsidRDefault="004172B1" w:rsidP="000D4DAB">
            <w:pPr>
              <w:pStyle w:val="Tabellentext"/>
            </w:pPr>
            <w:r w:rsidRPr="003D587F">
              <w:t xml:space="preserve">Ausgewählte </w:t>
            </w:r>
          </w:p>
          <w:p w14:paraId="7436CB3E" w14:textId="77777777" w:rsidR="004172B1" w:rsidRPr="003D587F" w:rsidRDefault="004172B1" w:rsidP="000D4DAB">
            <w:pPr>
              <w:pStyle w:val="Tabellentext"/>
            </w:pPr>
            <w:r w:rsidRPr="003D587F">
              <w:t>Maßnahmen</w:t>
            </w:r>
          </w:p>
        </w:tc>
        <w:tc>
          <w:tcPr>
            <w:tcW w:w="1557" w:type="dxa"/>
            <w:vAlign w:val="center"/>
          </w:tcPr>
          <w:p w14:paraId="751FF9C3" w14:textId="77777777" w:rsidR="004172B1" w:rsidRPr="003D587F" w:rsidRDefault="00000000" w:rsidP="000D4DAB">
            <w:pPr>
              <w:pStyle w:val="Tabellentext"/>
            </w:pPr>
            <w:sdt>
              <w:sdtPr>
                <w:id w:val="707063636"/>
                <w:placeholder>
                  <w:docPart w:val="8341FBDFFF0B4B338A5C190F0E977D4B"/>
                </w:placeholder>
                <w:comboBox>
                  <w:listItem w:value="Choose an item."/>
                  <w:listItem w:displayText="Organisatorische Maßnahmen" w:value="Organisatorische Maßnahmen"/>
                  <w:listItem w:displayText="Technische Maßnahmen" w:value="Technische Maßnahmen"/>
                </w:comboBox>
              </w:sdtPr>
              <w:sdtContent>
                <w:r w:rsidR="004172B1">
                  <w:t>Organisatorische Maßnahmen</w:t>
                </w:r>
              </w:sdtContent>
            </w:sdt>
            <w:r w:rsidR="004172B1">
              <w:t>:</w:t>
            </w:r>
          </w:p>
        </w:tc>
        <w:tc>
          <w:tcPr>
            <w:tcW w:w="5805" w:type="dxa"/>
          </w:tcPr>
          <w:p w14:paraId="66BDB1F0" w14:textId="77777777" w:rsidR="004172B1" w:rsidRPr="003D587F" w:rsidRDefault="004172B1" w:rsidP="000D4DAB">
            <w:pPr>
              <w:pStyle w:val="Tabellentext"/>
            </w:pPr>
            <w:r>
              <w:fldChar w:fldCharType="begin">
                <w:ffData>
                  <w:name w:val=""/>
                  <w:enabled/>
                  <w:calcOnExit w:val="0"/>
                  <w:textInput>
                    <w:default w:val="z.B. Benutzerinstruktion, Schulung, Fachliche und technische Dokumentation, Berichte"/>
                  </w:textInput>
                </w:ffData>
              </w:fldChar>
            </w:r>
            <w:r>
              <w:instrText xml:space="preserve"> FORMTEXT </w:instrText>
            </w:r>
            <w:r>
              <w:fldChar w:fldCharType="separate"/>
            </w:r>
            <w:r>
              <w:rPr>
                <w:noProof/>
              </w:rPr>
              <w:t>z.B. Benutzerinstruktion, Schulung, Fachliche und technische Dokumentation, Berichte</w:t>
            </w:r>
            <w:r>
              <w:fldChar w:fldCharType="end"/>
            </w:r>
          </w:p>
        </w:tc>
      </w:tr>
      <w:tr w:rsidR="004172B1" w14:paraId="18A6AEB3" w14:textId="77777777" w:rsidTr="000D4DAB">
        <w:tc>
          <w:tcPr>
            <w:tcW w:w="1557" w:type="dxa"/>
            <w:vMerge/>
          </w:tcPr>
          <w:p w14:paraId="01C5B4B3" w14:textId="77777777" w:rsidR="004172B1" w:rsidRPr="003D587F" w:rsidRDefault="004172B1" w:rsidP="000D4DAB">
            <w:pPr>
              <w:pStyle w:val="Tabellentext"/>
            </w:pPr>
          </w:p>
        </w:tc>
        <w:tc>
          <w:tcPr>
            <w:tcW w:w="1557" w:type="dxa"/>
            <w:vAlign w:val="center"/>
          </w:tcPr>
          <w:p w14:paraId="18B1EE41" w14:textId="77777777" w:rsidR="004172B1" w:rsidRPr="003D587F" w:rsidRDefault="00000000" w:rsidP="000D4DAB">
            <w:pPr>
              <w:pStyle w:val="Tabellentext"/>
            </w:pPr>
            <w:sdt>
              <w:sdtPr>
                <w:id w:val="-897821108"/>
                <w:placeholder>
                  <w:docPart w:val="6E77565F1E17414298E9818F4618EC88"/>
                </w:placeholder>
                <w:comboBox>
                  <w:listItem w:value="Choose an item."/>
                  <w:listItem w:displayText="Organisatorische Maßnahmen" w:value="Organisatorische Maßnahmen"/>
                  <w:listItem w:displayText="Technische Maßnahmen" w:value="Technische Maßnahmen"/>
                </w:comboBox>
              </w:sdtPr>
              <w:sdtContent>
                <w:r w:rsidR="004172B1">
                  <w:t>Technische Maßnahmen</w:t>
                </w:r>
              </w:sdtContent>
            </w:sdt>
            <w:r w:rsidR="004172B1">
              <w:t>:</w:t>
            </w:r>
          </w:p>
        </w:tc>
        <w:tc>
          <w:tcPr>
            <w:tcW w:w="5805" w:type="dxa"/>
          </w:tcPr>
          <w:p w14:paraId="7D0DE211" w14:textId="77777777" w:rsidR="004172B1" w:rsidRPr="003D587F" w:rsidRDefault="004172B1" w:rsidP="000D4DAB">
            <w:pPr>
              <w:pStyle w:val="Tabellentext"/>
            </w:pPr>
            <w:r>
              <w:fldChar w:fldCharType="begin">
                <w:ffData>
                  <w:name w:val=""/>
                  <w:enabled/>
                  <w:calcOnExit w:val="0"/>
                  <w:textInput>
                    <w:default w:val="z.B. Testergebnisse, Logging, Monitoring, Datenverarbeitungsschritte, Not-Aus-Knopf"/>
                  </w:textInput>
                </w:ffData>
              </w:fldChar>
            </w:r>
            <w:r>
              <w:instrText xml:space="preserve"> FORMTEXT </w:instrText>
            </w:r>
            <w:r>
              <w:fldChar w:fldCharType="separate"/>
            </w:r>
            <w:r>
              <w:rPr>
                <w:noProof/>
              </w:rPr>
              <w:t>z.B. Testergebnisse, Logging, Monitoring, Datenverarbeitungsschritte, Not-Aus-Knopf</w:t>
            </w:r>
            <w:r>
              <w:fldChar w:fldCharType="end"/>
            </w:r>
          </w:p>
        </w:tc>
      </w:tr>
      <w:tr w:rsidR="004172B1" w14:paraId="7C00DDC8" w14:textId="77777777" w:rsidTr="000D4DAB">
        <w:tc>
          <w:tcPr>
            <w:tcW w:w="3114" w:type="dxa"/>
            <w:gridSpan w:val="2"/>
          </w:tcPr>
          <w:p w14:paraId="4D88BAB4" w14:textId="77777777" w:rsidR="004172B1" w:rsidRPr="003D587F" w:rsidRDefault="004172B1" w:rsidP="000D4DAB">
            <w:pPr>
              <w:pStyle w:val="Tabellentext"/>
            </w:pPr>
            <w:r w:rsidRPr="003D587F">
              <w:t>Kommentar:</w:t>
            </w:r>
          </w:p>
        </w:tc>
        <w:tc>
          <w:tcPr>
            <w:tcW w:w="5805" w:type="dxa"/>
          </w:tcPr>
          <w:p w14:paraId="116F75A4" w14:textId="77777777" w:rsidR="004172B1" w:rsidRPr="003D587F" w:rsidRDefault="004172B1" w:rsidP="000D4DAB">
            <w:pPr>
              <w:pStyle w:val="Tabellentext"/>
            </w:pPr>
          </w:p>
        </w:tc>
      </w:tr>
      <w:tr w:rsidR="00846F07" w14:paraId="3A59EA29" w14:textId="77777777" w:rsidTr="000D4DAB">
        <w:tc>
          <w:tcPr>
            <w:tcW w:w="8919" w:type="dxa"/>
            <w:gridSpan w:val="3"/>
            <w:shd w:val="clear" w:color="auto" w:fill="D4BBFF" w:themeFill="accent2"/>
          </w:tcPr>
          <w:p w14:paraId="48492D41" w14:textId="6AF42FCB" w:rsidR="00846F07" w:rsidRPr="003D587F" w:rsidRDefault="00846F07" w:rsidP="00846F07">
            <w:pPr>
              <w:pStyle w:val="Tabellentext"/>
              <w:jc w:val="center"/>
              <w:rPr>
                <w:b/>
                <w:bCs/>
              </w:rPr>
            </w:pPr>
            <w:r w:rsidRPr="003D587F">
              <w:rPr>
                <w:b/>
                <w:bCs/>
              </w:rPr>
              <w:t xml:space="preserve">Kriterium </w:t>
            </w:r>
            <w:sdt>
              <w:sdtPr>
                <w:rPr>
                  <w:b/>
                  <w:bCs/>
                </w:rPr>
                <w:id w:val="-2089136888"/>
                <w:placeholder>
                  <w:docPart w:val="C75F97D54B3B48C6BF8D03BF884AAC86"/>
                </w:placeholder>
                <w:comboBox>
                  <w:listItem w:value="Choose an item."/>
                  <w:listItem w:displayText="erfüllt" w:value="erfüllt"/>
                  <w:listItem w:displayText="nicht erfüllt" w:value="nicht erfüllt"/>
                  <w:listItem w:displayText="übertroffen" w:value="übertroffen"/>
                </w:comboBox>
              </w:sdtPr>
              <w:sdtContent>
                <w:r>
                  <w:rPr>
                    <w:b/>
                    <w:bCs/>
                  </w:rPr>
                  <w:t>erfüllt</w:t>
                </w:r>
              </w:sdtContent>
            </w:sdt>
          </w:p>
        </w:tc>
      </w:tr>
    </w:tbl>
    <w:p w14:paraId="2678EEAD" w14:textId="77777777" w:rsidR="004172B1" w:rsidRDefault="004172B1" w:rsidP="00486A2C"/>
    <w:p w14:paraId="209CF6B6" w14:textId="77777777" w:rsidR="004172B1" w:rsidRDefault="004172B1" w:rsidP="00486A2C"/>
    <w:p w14:paraId="3897B76B" w14:textId="2F645518" w:rsidR="00486A2C" w:rsidRDefault="00486A2C">
      <w:pPr>
        <w:spacing w:after="160" w:line="278" w:lineRule="auto"/>
      </w:pPr>
      <w:r>
        <w:br w:type="page"/>
      </w:r>
    </w:p>
    <w:tbl>
      <w:tblPr>
        <w:tblStyle w:val="Tabellenraster"/>
        <w:tblW w:w="0" w:type="auto"/>
        <w:tblLayout w:type="fixed"/>
        <w:tblLook w:val="04A0" w:firstRow="1" w:lastRow="0" w:firstColumn="1" w:lastColumn="0" w:noHBand="0" w:noVBand="1"/>
      </w:tblPr>
      <w:tblGrid>
        <w:gridCol w:w="8919"/>
      </w:tblGrid>
      <w:tr w:rsidR="00486A2C" w14:paraId="073566AA"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tcPr>
          <w:p w14:paraId="1E0A2B8C" w14:textId="1EF1BBAE" w:rsidR="00486A2C" w:rsidRPr="008D32EB" w:rsidRDefault="00486A2C" w:rsidP="00EE73F8">
            <w:pPr>
              <w:pStyle w:val="berschrift3"/>
              <w:rPr>
                <w:sz w:val="20"/>
                <w:szCs w:val="20"/>
              </w:rPr>
            </w:pPr>
            <w:bookmarkStart w:id="21" w:name="_Toc214626648"/>
            <w:r w:rsidRPr="008D32EB">
              <w:rPr>
                <w:sz w:val="20"/>
                <w:szCs w:val="20"/>
              </w:rPr>
              <w:lastRenderedPageBreak/>
              <w:t>Allgemeine Kommentare zur Prüfung des KI-Systems</w:t>
            </w:r>
            <w:bookmarkEnd w:id="21"/>
          </w:p>
        </w:tc>
      </w:tr>
      <w:tr w:rsidR="00486A2C" w14:paraId="1AE71F9C" w14:textId="77777777" w:rsidTr="000D4DAB">
        <w:tc>
          <w:tcPr>
            <w:tcW w:w="8919" w:type="dxa"/>
          </w:tcPr>
          <w:p w14:paraId="1BD2C19D" w14:textId="23078D88" w:rsidR="00486A2C" w:rsidRDefault="00486A2C" w:rsidP="00486A2C">
            <w:pPr>
              <w:pStyle w:val="Tabellentext"/>
            </w:pPr>
            <w:r>
              <w:t xml:space="preserve">(Bitte geben Sie in diesem Feld alle allgemeinen Beobachtungen, methodischen Anmerkungen oder andere Besonderheiten ein, die während der Prüfung festgestellt wurden. Dazu können beispielsweise Anmerkungen </w:t>
            </w:r>
            <w:r>
              <w:br/>
              <w:t xml:space="preserve">zu durchgeführten oder nicht durchgeführten Prüfungsverfahren, zur Verfügbarkeit und Qualität von Nachweisen, </w:t>
            </w:r>
            <w:r>
              <w:br/>
              <w:t xml:space="preserve">zu methodischen Einschränkungen oder zu allgemeinen Stärken und Schwächen des KI-Systems gehören. Gegebenenfalls können Sie auch Aspekte wie „Änderungen seit der letzten Bewertung“, „Festgestellte Lücken“ </w:t>
            </w:r>
            <w:r>
              <w:br/>
              <w:t>und „Geplante Verbesserungen“ hinzufügen.]</w:t>
            </w:r>
          </w:p>
          <w:p w14:paraId="7F5A7195" w14:textId="77777777" w:rsidR="00486A2C" w:rsidRDefault="00486A2C" w:rsidP="00486A2C">
            <w:pPr>
              <w:pStyle w:val="Tabellentext"/>
            </w:pPr>
          </w:p>
          <w:p w14:paraId="4BC46142" w14:textId="77777777" w:rsidR="00486A2C" w:rsidRDefault="00486A2C" w:rsidP="00486A2C">
            <w:pPr>
              <w:pStyle w:val="Tabellentext"/>
            </w:pPr>
            <w:r>
              <w:t>[Vorlage für „Änderungen seit der letzten Bewertung“, „Festgestellte Lücken“ und „Geplante Verbesserungen“:]</w:t>
            </w:r>
          </w:p>
          <w:p w14:paraId="47D3EBD4" w14:textId="77777777" w:rsidR="00486A2C" w:rsidRDefault="00486A2C" w:rsidP="00486A2C">
            <w:pPr>
              <w:pStyle w:val="Tabellentext"/>
            </w:pPr>
          </w:p>
          <w:p w14:paraId="280B0F77" w14:textId="77777777" w:rsidR="00486A2C" w:rsidRDefault="00486A2C" w:rsidP="00486A2C">
            <w:pPr>
              <w:pStyle w:val="Tabellentext"/>
            </w:pPr>
          </w:p>
          <w:p w14:paraId="4B5D0DD7" w14:textId="77777777" w:rsidR="00486A2C" w:rsidRPr="00486A2C" w:rsidRDefault="00486A2C" w:rsidP="00486A2C">
            <w:pPr>
              <w:pStyle w:val="Tabellentext"/>
              <w:rPr>
                <w:b/>
                <w:bCs/>
              </w:rPr>
            </w:pPr>
            <w:r w:rsidRPr="00486A2C">
              <w:rPr>
                <w:b/>
                <w:bCs/>
              </w:rPr>
              <w:t>Änderungen seit der letzten Bewertung</w:t>
            </w:r>
          </w:p>
          <w:p w14:paraId="4BE8C121" w14:textId="77777777" w:rsidR="00486A2C" w:rsidRDefault="00486A2C" w:rsidP="00486A2C">
            <w:pPr>
              <w:pStyle w:val="Tabellentext"/>
            </w:pPr>
          </w:p>
          <w:p w14:paraId="3B45E887" w14:textId="77777777" w:rsidR="00486A2C" w:rsidRDefault="00486A2C" w:rsidP="00486A2C">
            <w:pPr>
              <w:pStyle w:val="Tabellentext"/>
            </w:pPr>
            <w:r>
              <w:t>[Kurz die Bereiche nennen, in denen sich Bewertung oder Evidenzlage verbessert hat.]</w:t>
            </w:r>
          </w:p>
          <w:p w14:paraId="03F65F35" w14:textId="77777777" w:rsidR="00486A2C" w:rsidRDefault="00486A2C" w:rsidP="00486A2C">
            <w:pPr>
              <w:pStyle w:val="Tabellentext"/>
            </w:pPr>
          </w:p>
          <w:p w14:paraId="1DAF37C4" w14:textId="77777777" w:rsidR="00486A2C" w:rsidRDefault="00486A2C" w:rsidP="00486A2C">
            <w:pPr>
              <w:pStyle w:val="Tabellentext"/>
            </w:pPr>
          </w:p>
          <w:p w14:paraId="65FB26ED" w14:textId="77777777" w:rsidR="00486A2C" w:rsidRPr="00486A2C" w:rsidRDefault="00486A2C" w:rsidP="00486A2C">
            <w:pPr>
              <w:pStyle w:val="Tabellentext"/>
              <w:rPr>
                <w:b/>
                <w:bCs/>
              </w:rPr>
            </w:pPr>
            <w:r w:rsidRPr="00486A2C">
              <w:rPr>
                <w:b/>
                <w:bCs/>
              </w:rPr>
              <w:t>Festgestellte Lücken (nur wenn es nicht erfüllte Kriterien gibt)</w:t>
            </w:r>
          </w:p>
          <w:p w14:paraId="6F11524C" w14:textId="77777777" w:rsidR="00486A2C" w:rsidRDefault="00486A2C" w:rsidP="00486A2C">
            <w:pPr>
              <w:pStyle w:val="Tabellentext"/>
            </w:pPr>
          </w:p>
          <w:p w14:paraId="068F25A6" w14:textId="2F3037C3" w:rsidR="00486A2C" w:rsidRDefault="00486A2C" w:rsidP="00486A2C">
            <w:pPr>
              <w:pStyle w:val="Tabellentext"/>
            </w:pPr>
            <w:r>
              <w:t>Einzelne Kriterien, wie [Kriteriennamen], konnten das geforderte Schutzniveau nicht vollständig erreichen. Die Gründe</w:t>
            </w:r>
            <w:r w:rsidR="003972A3">
              <w:br/>
            </w:r>
            <w:r>
              <w:t>für die Nichterfüllung sind in den jeweiligen Abschnitten bzw. im Feld „Kommentar“ dokumentiert und sollten im Rahmen der Nachbesserungen berücksichtigt werden. Diese Lücken sind vorrangig zu adressieren.</w:t>
            </w:r>
          </w:p>
          <w:p w14:paraId="3CA4047B" w14:textId="77777777" w:rsidR="00486A2C" w:rsidRDefault="00486A2C" w:rsidP="00486A2C">
            <w:pPr>
              <w:pStyle w:val="Tabellentext"/>
            </w:pPr>
          </w:p>
          <w:p w14:paraId="7B4CBED8" w14:textId="77777777" w:rsidR="00486A2C" w:rsidRDefault="00486A2C" w:rsidP="00486A2C">
            <w:pPr>
              <w:pStyle w:val="Tabellentext"/>
            </w:pPr>
          </w:p>
          <w:p w14:paraId="4A424E58" w14:textId="77777777" w:rsidR="00486A2C" w:rsidRPr="00486A2C" w:rsidRDefault="00486A2C" w:rsidP="00486A2C">
            <w:pPr>
              <w:pStyle w:val="Tabellentext"/>
              <w:rPr>
                <w:b/>
                <w:bCs/>
              </w:rPr>
            </w:pPr>
            <w:r w:rsidRPr="00486A2C">
              <w:rPr>
                <w:b/>
                <w:bCs/>
              </w:rPr>
              <w:t>Geplante Verbesserungen</w:t>
            </w:r>
          </w:p>
          <w:p w14:paraId="6CC452C5" w14:textId="77777777" w:rsidR="00486A2C" w:rsidRDefault="00486A2C" w:rsidP="00486A2C">
            <w:pPr>
              <w:pStyle w:val="Tabellentext"/>
            </w:pPr>
          </w:p>
          <w:p w14:paraId="42A83060" w14:textId="1F3BA249" w:rsidR="00486A2C" w:rsidRDefault="00486A2C" w:rsidP="00486A2C">
            <w:pPr>
              <w:pStyle w:val="Tabellentext"/>
            </w:pPr>
            <w:r>
              <w:t>[In diesem Abschnitt könnten neben Maßnahmen zur Schließung identifizierter Lücken auch weitere geplante Verbesserungen dokumentiert werden, die unabhängig von bestehenden Lücken zur Optimierung des KI-Systems</w:t>
            </w:r>
            <w:r w:rsidR="00A14CF5">
              <w:br/>
            </w:r>
            <w:r>
              <w:t>oder des Prüfprozesses beitragen sollen.]</w:t>
            </w:r>
          </w:p>
          <w:p w14:paraId="4954A06D" w14:textId="77777777" w:rsidR="00486A2C" w:rsidRDefault="00486A2C" w:rsidP="00486A2C">
            <w:pPr>
              <w:pStyle w:val="Tabellentext"/>
            </w:pPr>
          </w:p>
          <w:p w14:paraId="2CE7E65D" w14:textId="0B7A9A16" w:rsidR="00486A2C" w:rsidRPr="00486A2C" w:rsidRDefault="00486A2C" w:rsidP="00486A2C">
            <w:pPr>
              <w:pStyle w:val="AufzhlungTabelle"/>
            </w:pPr>
            <w:r w:rsidRPr="00486A2C">
              <w:t>[Sofern Lücken festgestellt wurden:] Zur Schließung der identifizierten Lücken sind gezielte Maßnahmen geplant. Dazu gehören weitere technische Tests, Prozessoptimierungen und eine erweiterte Dokumentation. Die Umsetzung dieser Verbesserungen wird nachverfolgt und in der nächsten Überprüfung verifiziert.</w:t>
            </w:r>
            <w:r>
              <w:br/>
            </w:r>
          </w:p>
          <w:p w14:paraId="16356EC4" w14:textId="1294B1A7" w:rsidR="00486A2C" w:rsidRPr="004172B1" w:rsidRDefault="00486A2C" w:rsidP="00486A2C">
            <w:pPr>
              <w:pStyle w:val="AufzhlungTabelle"/>
            </w:pPr>
            <w:r w:rsidRPr="00486A2C">
              <w:t xml:space="preserve">[Sofern </w:t>
            </w:r>
            <w:r w:rsidRPr="003972A3">
              <w:rPr>
                <w:b/>
                <w:bCs/>
              </w:rPr>
              <w:t>keine</w:t>
            </w:r>
            <w:r w:rsidRPr="00486A2C">
              <w:t xml:space="preserve"> Lücken festgestellt wurden:] Im Rahmen der Prüfung wurden keine Lücken festgestellt. </w:t>
            </w:r>
            <w:r w:rsidR="00B6743D">
              <w:br/>
            </w:r>
            <w:r w:rsidRPr="00486A2C">
              <w:t>Entsprechend sind keine weiteren Verbesserungsmaßnahmen zur Schließung von Lücken geplant.</w:t>
            </w:r>
          </w:p>
        </w:tc>
      </w:tr>
    </w:tbl>
    <w:p w14:paraId="25109A91" w14:textId="77777777" w:rsidR="0007048D" w:rsidRDefault="0007048D" w:rsidP="00486A2C"/>
    <w:p w14:paraId="65EBCD08" w14:textId="77777777" w:rsidR="00511260" w:rsidRDefault="00511260" w:rsidP="00486A2C"/>
    <w:tbl>
      <w:tblPr>
        <w:tblStyle w:val="Tabellenraster"/>
        <w:tblW w:w="0" w:type="auto"/>
        <w:tblLayout w:type="fixed"/>
        <w:tblLook w:val="04A0" w:firstRow="1" w:lastRow="0" w:firstColumn="1" w:lastColumn="0" w:noHBand="0" w:noVBand="1"/>
      </w:tblPr>
      <w:tblGrid>
        <w:gridCol w:w="8919"/>
      </w:tblGrid>
      <w:tr w:rsidR="00511260" w14:paraId="72D2AB65"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tcPr>
          <w:p w14:paraId="008E6C05" w14:textId="6C799705" w:rsidR="00511260" w:rsidRPr="008D32EB" w:rsidRDefault="00511260" w:rsidP="00EE73F8">
            <w:pPr>
              <w:pStyle w:val="berschrift3"/>
              <w:rPr>
                <w:sz w:val="20"/>
                <w:szCs w:val="20"/>
              </w:rPr>
            </w:pPr>
            <w:bookmarkStart w:id="22" w:name="_Toc214626649"/>
            <w:r w:rsidRPr="008D32EB">
              <w:rPr>
                <w:sz w:val="20"/>
                <w:szCs w:val="20"/>
              </w:rPr>
              <w:t>Abschließendes Fazit</w:t>
            </w:r>
            <w:bookmarkEnd w:id="22"/>
          </w:p>
        </w:tc>
      </w:tr>
      <w:tr w:rsidR="00511260" w14:paraId="76DC8D61" w14:textId="77777777" w:rsidTr="000D4DAB">
        <w:tc>
          <w:tcPr>
            <w:tcW w:w="8919" w:type="dxa"/>
          </w:tcPr>
          <w:p w14:paraId="0D616065" w14:textId="65DE6C34" w:rsidR="00511260" w:rsidRDefault="00511260" w:rsidP="00511260">
            <w:pPr>
              <w:pStyle w:val="Tabellentext"/>
            </w:pPr>
            <w:r>
              <w:t xml:space="preserve">Für das KI-System [Name der KI-Anwendung] wurden für [alle/nicht alle] anwendbaren Kriterien Maßnahmen getroffen, </w:t>
            </w:r>
            <w:r w:rsidR="00E732EA">
              <w:br/>
            </w:r>
            <w:r>
              <w:t>die geeignet sind, um den identifizierten Schutzbedarf zu adressieren.</w:t>
            </w:r>
          </w:p>
          <w:p w14:paraId="6BBBB7F7" w14:textId="77777777" w:rsidR="00511260" w:rsidRDefault="00511260" w:rsidP="00511260">
            <w:pPr>
              <w:pStyle w:val="Tabellentext"/>
            </w:pPr>
          </w:p>
          <w:p w14:paraId="35541CAB" w14:textId="1B8D5E31" w:rsidR="00511260" w:rsidRPr="004172B1" w:rsidRDefault="00511260" w:rsidP="00511260">
            <w:pPr>
              <w:pStyle w:val="Tabellentext"/>
            </w:pPr>
            <w:r>
              <w:t>Kriterien (Kriteriennamen) wurden nicht erfüllt. Kriterien [Kriteriennamen] wurden übertroffen.</w:t>
            </w:r>
          </w:p>
        </w:tc>
      </w:tr>
    </w:tbl>
    <w:p w14:paraId="65156346" w14:textId="77777777" w:rsidR="00511260" w:rsidRDefault="00511260" w:rsidP="00486A2C"/>
    <w:p w14:paraId="28BFF06C" w14:textId="1FBE2CAD" w:rsidR="00E732EA" w:rsidRDefault="00E732EA" w:rsidP="00E732EA">
      <w:pPr>
        <w:tabs>
          <w:tab w:val="left" w:pos="3905"/>
        </w:tabs>
        <w:spacing w:after="160" w:line="278" w:lineRule="auto"/>
      </w:pPr>
      <w:r>
        <w:tab/>
      </w:r>
    </w:p>
    <w:p w14:paraId="1E51CC28" w14:textId="06789EF8" w:rsidR="001773CB" w:rsidRDefault="001773CB" w:rsidP="00E732EA">
      <w:pPr>
        <w:tabs>
          <w:tab w:val="left" w:pos="3905"/>
        </w:tabs>
        <w:spacing w:after="160" w:line="278" w:lineRule="auto"/>
      </w:pPr>
      <w:r w:rsidRPr="00E732EA">
        <w:br w:type="page"/>
      </w:r>
    </w:p>
    <w:p w14:paraId="222ADC34" w14:textId="70CD56D5" w:rsidR="001773CB" w:rsidRDefault="001773CB" w:rsidP="001773CB">
      <w:pPr>
        <w:pStyle w:val="berschrift1"/>
      </w:pPr>
      <w:bookmarkStart w:id="23" w:name="_Toc214626650"/>
      <w:r w:rsidRPr="001773CB">
        <w:lastRenderedPageBreak/>
        <w:t>Bestätigungen</w:t>
      </w:r>
      <w:bookmarkEnd w:id="23"/>
    </w:p>
    <w:p w14:paraId="7D1B5220" w14:textId="2878DCE7" w:rsidR="009A7E61" w:rsidRDefault="009A7E61" w:rsidP="009A7E61">
      <w:r>
        <w:t>Verantwortlich für die Durchführung dieser Bewertung sind die nachfolgend aufgeführten Personen. Sie bestätigen mit ihrer Unterschrift, dass die in diesem Prüfbericht beschriebenen Prüfhandlungen entsprechend ihrer jeweiligen Zuständigkeit (siehe Abschnitt 1.2) ordnungsgemäß durchgeführt wurden und die getätigten Aussagen wahrheitsgetreu sind. Sie bestätigen weiterhin für ihre jeweilige Zuständigkeit, dass relevante und zutreffende Nachweise erbracht wurden aus denen hervorgeht, dass der Umfang und die Effektivität der Maßnahmen ausreichen, um die identifizierten Schutz</w:t>
      </w:r>
      <w:r>
        <w:softHyphen/>
        <w:t>bedarfe plausibel abzudecken. Sie übernehmen jedoch im Einzelnen keine Verantwortung für Aussagen, die über ihre Zuständigkeit hinausgehenden getätigt wurden.</w:t>
      </w:r>
    </w:p>
    <w:p w14:paraId="1C2A8E0A" w14:textId="77777777" w:rsidR="009A7E61" w:rsidRDefault="009A7E61" w:rsidP="009A7E61"/>
    <w:p w14:paraId="154B4C26" w14:textId="2797C537" w:rsidR="001773CB" w:rsidRDefault="009A7E61" w:rsidP="009A7E61">
      <w:r>
        <w:t>Mehrere Unterschriften sind erforderlich, wenn unterschiedlich hohe Einstufungen vorgenommen werden. Dies ist beispielsweise der Fall, wenn zur Erfüllung unterschiedlich hoher Schutzbedarfe verschieden hohe Mindeststufen erfüllt werden müssen. In diesem Fall müssen alle relevanten in Abschnitt 1.2 genannten Personen mit Prüfverantwortung unterzeichnen.</w:t>
      </w:r>
    </w:p>
    <w:p w14:paraId="559DEAF8" w14:textId="77777777" w:rsidR="008F1721" w:rsidRDefault="008F1721" w:rsidP="009A7E61"/>
    <w:p w14:paraId="16C5CDB8" w14:textId="77777777" w:rsidR="004473C0" w:rsidRDefault="004473C0" w:rsidP="009A7E61"/>
    <w:p w14:paraId="17DD1496" w14:textId="77777777" w:rsidR="004473C0" w:rsidRDefault="004473C0" w:rsidP="009A7E61"/>
    <w:p w14:paraId="509D14C3" w14:textId="77777777" w:rsidR="004473C0" w:rsidRDefault="004473C0" w:rsidP="009A7E61"/>
    <w:p w14:paraId="1770E8F2" w14:textId="77777777" w:rsidR="004473C0" w:rsidRDefault="004473C0" w:rsidP="009A7E61"/>
    <w:p w14:paraId="1B7DB101" w14:textId="77777777" w:rsidR="004473C0" w:rsidRDefault="004473C0" w:rsidP="009A7E61"/>
    <w:p w14:paraId="66CF8768" w14:textId="77777777" w:rsidR="004473C0" w:rsidRDefault="004473C0" w:rsidP="009A7E61"/>
    <w:tbl>
      <w:tblPr>
        <w:tblStyle w:val="Tabellenraster"/>
        <w:tblW w:w="8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80" w:firstRow="0" w:lastRow="0" w:firstColumn="1" w:lastColumn="0" w:noHBand="0" w:noVBand="1"/>
      </w:tblPr>
      <w:tblGrid>
        <w:gridCol w:w="2551"/>
        <w:gridCol w:w="624"/>
        <w:gridCol w:w="2551"/>
        <w:gridCol w:w="624"/>
        <w:gridCol w:w="2551"/>
      </w:tblGrid>
      <w:tr w:rsidR="00083D9D" w14:paraId="42F93135" w14:textId="77777777" w:rsidTr="00083D9D">
        <w:tc>
          <w:tcPr>
            <w:tcW w:w="2551" w:type="dxa"/>
          </w:tcPr>
          <w:p w14:paraId="2EB2D398" w14:textId="77777777" w:rsidR="00083D9D" w:rsidRPr="00083D9D" w:rsidRDefault="00083D9D" w:rsidP="00083D9D">
            <w:pPr>
              <w:spacing w:line="208" w:lineRule="atLeast"/>
              <w:rPr>
                <w:sz w:val="16"/>
                <w:szCs w:val="16"/>
              </w:rPr>
            </w:pPr>
            <w:r w:rsidRPr="00083D9D">
              <w:rPr>
                <w:sz w:val="16"/>
                <w:szCs w:val="16"/>
              </w:rPr>
              <w:t>Datum:</w:t>
            </w:r>
          </w:p>
          <w:p w14:paraId="1D6C407E" w14:textId="77777777" w:rsidR="00083D9D" w:rsidRDefault="00083D9D" w:rsidP="00083D9D">
            <w:r>
              <w:t>[Datum]</w:t>
            </w:r>
          </w:p>
          <w:p w14:paraId="5CF2E62E" w14:textId="77777777" w:rsidR="00083D9D" w:rsidRDefault="00083D9D" w:rsidP="00083D9D"/>
          <w:p w14:paraId="6D756CB1" w14:textId="77777777" w:rsidR="00083D9D" w:rsidRPr="00083D9D" w:rsidRDefault="00083D9D" w:rsidP="00083D9D">
            <w:pPr>
              <w:spacing w:line="208" w:lineRule="atLeast"/>
              <w:rPr>
                <w:sz w:val="16"/>
                <w:szCs w:val="16"/>
              </w:rPr>
            </w:pPr>
            <w:r w:rsidRPr="00083D9D">
              <w:rPr>
                <w:sz w:val="16"/>
                <w:szCs w:val="16"/>
              </w:rPr>
              <w:t>Name:</w:t>
            </w:r>
          </w:p>
          <w:p w14:paraId="4CD7B76A" w14:textId="77777777" w:rsidR="00083D9D" w:rsidRDefault="00083D9D" w:rsidP="00083D9D">
            <w:r>
              <w:t>[Name der Prüfenden]</w:t>
            </w:r>
          </w:p>
          <w:p w14:paraId="0AA433C1" w14:textId="77777777" w:rsidR="00083D9D" w:rsidRDefault="00083D9D" w:rsidP="00083D9D"/>
          <w:p w14:paraId="58622936" w14:textId="77777777" w:rsidR="00083D9D" w:rsidRPr="00083D9D" w:rsidRDefault="00083D9D" w:rsidP="00083D9D">
            <w:pPr>
              <w:spacing w:line="208" w:lineRule="atLeast"/>
              <w:rPr>
                <w:sz w:val="16"/>
                <w:szCs w:val="16"/>
              </w:rPr>
            </w:pPr>
            <w:r w:rsidRPr="00083D9D">
              <w:rPr>
                <w:sz w:val="16"/>
                <w:szCs w:val="16"/>
              </w:rPr>
              <w:t>Abteilung:</w:t>
            </w:r>
          </w:p>
          <w:p w14:paraId="48D3DC00" w14:textId="77777777" w:rsidR="00083D9D" w:rsidRDefault="00083D9D" w:rsidP="00083D9D">
            <w:r>
              <w:t>[Name der Abteilung]</w:t>
            </w:r>
          </w:p>
          <w:p w14:paraId="02ABCE9C" w14:textId="77777777" w:rsidR="00083D9D" w:rsidRDefault="00083D9D" w:rsidP="00083D9D"/>
          <w:p w14:paraId="1421EBA6" w14:textId="77777777" w:rsidR="00083D9D" w:rsidRPr="00083D9D" w:rsidRDefault="00083D9D" w:rsidP="00083D9D">
            <w:pPr>
              <w:spacing w:line="208" w:lineRule="atLeast"/>
              <w:rPr>
                <w:sz w:val="16"/>
                <w:szCs w:val="16"/>
              </w:rPr>
            </w:pPr>
            <w:r w:rsidRPr="00083D9D">
              <w:rPr>
                <w:sz w:val="16"/>
                <w:szCs w:val="16"/>
              </w:rPr>
              <w:t xml:space="preserve">An der Entwicklung des </w:t>
            </w:r>
          </w:p>
          <w:p w14:paraId="745A02E4" w14:textId="77777777" w:rsidR="00083D9D" w:rsidRPr="00083D9D" w:rsidRDefault="00083D9D" w:rsidP="00083D9D">
            <w:pPr>
              <w:spacing w:line="208" w:lineRule="atLeast"/>
              <w:rPr>
                <w:sz w:val="16"/>
                <w:szCs w:val="16"/>
              </w:rPr>
            </w:pPr>
            <w:r w:rsidRPr="00083D9D">
              <w:rPr>
                <w:sz w:val="16"/>
                <w:szCs w:val="16"/>
              </w:rPr>
              <w:t>bewerteten KI-Tools beteiligt:</w:t>
            </w:r>
          </w:p>
          <w:p w14:paraId="3C2DCF87" w14:textId="77777777" w:rsidR="00083D9D" w:rsidRDefault="00083D9D" w:rsidP="00083D9D">
            <w:r>
              <w:t>ja/nein</w:t>
            </w:r>
          </w:p>
          <w:p w14:paraId="447F3AB2" w14:textId="77777777" w:rsidR="00083D9D" w:rsidRDefault="00083D9D" w:rsidP="00083D9D"/>
          <w:p w14:paraId="5FFB9188" w14:textId="77777777" w:rsidR="00083D9D" w:rsidRPr="00083D9D" w:rsidRDefault="00083D9D" w:rsidP="00083D9D">
            <w:pPr>
              <w:spacing w:line="208" w:lineRule="atLeast"/>
              <w:rPr>
                <w:sz w:val="16"/>
                <w:szCs w:val="16"/>
              </w:rPr>
            </w:pPr>
            <w:r w:rsidRPr="00083D9D">
              <w:rPr>
                <w:sz w:val="16"/>
                <w:szCs w:val="16"/>
              </w:rPr>
              <w:t>Prüfungs-/Auditerfahrungen:</w:t>
            </w:r>
          </w:p>
          <w:p w14:paraId="6CD4535D" w14:textId="2FA10F54" w:rsidR="00083D9D" w:rsidRDefault="00083D9D" w:rsidP="00083D9D">
            <w:r>
              <w:t>ja/nein</w:t>
            </w:r>
          </w:p>
        </w:tc>
        <w:tc>
          <w:tcPr>
            <w:tcW w:w="624" w:type="dxa"/>
          </w:tcPr>
          <w:p w14:paraId="288EFDF7" w14:textId="77777777" w:rsidR="00083D9D" w:rsidRDefault="00083D9D" w:rsidP="009A7E61"/>
        </w:tc>
        <w:tc>
          <w:tcPr>
            <w:tcW w:w="2551" w:type="dxa"/>
          </w:tcPr>
          <w:p w14:paraId="0E631132" w14:textId="77777777" w:rsidR="0072552E" w:rsidRPr="00083D9D" w:rsidRDefault="0072552E" w:rsidP="0072552E">
            <w:pPr>
              <w:spacing w:line="208" w:lineRule="atLeast"/>
              <w:rPr>
                <w:sz w:val="16"/>
                <w:szCs w:val="16"/>
              </w:rPr>
            </w:pPr>
            <w:r w:rsidRPr="00083D9D">
              <w:rPr>
                <w:sz w:val="16"/>
                <w:szCs w:val="16"/>
              </w:rPr>
              <w:t>Datum:</w:t>
            </w:r>
          </w:p>
          <w:p w14:paraId="09976CCE" w14:textId="77777777" w:rsidR="0072552E" w:rsidRDefault="0072552E" w:rsidP="0072552E">
            <w:r>
              <w:t>[Datum]</w:t>
            </w:r>
          </w:p>
          <w:p w14:paraId="1135D2D0" w14:textId="77777777" w:rsidR="0072552E" w:rsidRDefault="0072552E" w:rsidP="0072552E"/>
          <w:p w14:paraId="58E51CF9" w14:textId="77777777" w:rsidR="0072552E" w:rsidRPr="00083D9D" w:rsidRDefault="0072552E" w:rsidP="0072552E">
            <w:pPr>
              <w:spacing w:line="208" w:lineRule="atLeast"/>
              <w:rPr>
                <w:sz w:val="16"/>
                <w:szCs w:val="16"/>
              </w:rPr>
            </w:pPr>
            <w:r w:rsidRPr="00083D9D">
              <w:rPr>
                <w:sz w:val="16"/>
                <w:szCs w:val="16"/>
              </w:rPr>
              <w:t>Name:</w:t>
            </w:r>
          </w:p>
          <w:p w14:paraId="68956B20" w14:textId="77777777" w:rsidR="0072552E" w:rsidRDefault="0072552E" w:rsidP="0072552E">
            <w:r>
              <w:t>[Name der Prüfenden]</w:t>
            </w:r>
          </w:p>
          <w:p w14:paraId="473B8F54" w14:textId="77777777" w:rsidR="0072552E" w:rsidRDefault="0072552E" w:rsidP="0072552E"/>
          <w:p w14:paraId="52F66826" w14:textId="77777777" w:rsidR="0072552E" w:rsidRPr="00083D9D" w:rsidRDefault="0072552E" w:rsidP="0072552E">
            <w:pPr>
              <w:spacing w:line="208" w:lineRule="atLeast"/>
              <w:rPr>
                <w:sz w:val="16"/>
                <w:szCs w:val="16"/>
              </w:rPr>
            </w:pPr>
            <w:r w:rsidRPr="00083D9D">
              <w:rPr>
                <w:sz w:val="16"/>
                <w:szCs w:val="16"/>
              </w:rPr>
              <w:t>Abteilung:</w:t>
            </w:r>
          </w:p>
          <w:p w14:paraId="52066374" w14:textId="77777777" w:rsidR="0072552E" w:rsidRDefault="0072552E" w:rsidP="0072552E">
            <w:r>
              <w:t>[Name der Abteilung]</w:t>
            </w:r>
          </w:p>
          <w:p w14:paraId="5A223753" w14:textId="77777777" w:rsidR="0072552E" w:rsidRDefault="0072552E" w:rsidP="0072552E"/>
          <w:p w14:paraId="6DB1515A" w14:textId="77777777" w:rsidR="0072552E" w:rsidRPr="00083D9D" w:rsidRDefault="0072552E" w:rsidP="0072552E">
            <w:pPr>
              <w:spacing w:line="208" w:lineRule="atLeast"/>
              <w:rPr>
                <w:sz w:val="16"/>
                <w:szCs w:val="16"/>
              </w:rPr>
            </w:pPr>
            <w:r w:rsidRPr="00083D9D">
              <w:rPr>
                <w:sz w:val="16"/>
                <w:szCs w:val="16"/>
              </w:rPr>
              <w:t xml:space="preserve">An der Entwicklung des </w:t>
            </w:r>
          </w:p>
          <w:p w14:paraId="468AE09B" w14:textId="77777777" w:rsidR="0072552E" w:rsidRPr="00083D9D" w:rsidRDefault="0072552E" w:rsidP="0072552E">
            <w:pPr>
              <w:spacing w:line="208" w:lineRule="atLeast"/>
              <w:rPr>
                <w:sz w:val="16"/>
                <w:szCs w:val="16"/>
              </w:rPr>
            </w:pPr>
            <w:r w:rsidRPr="00083D9D">
              <w:rPr>
                <w:sz w:val="16"/>
                <w:szCs w:val="16"/>
              </w:rPr>
              <w:t>bewerteten KI-Tools beteiligt:</w:t>
            </w:r>
          </w:p>
          <w:p w14:paraId="58D77E56" w14:textId="77777777" w:rsidR="0072552E" w:rsidRDefault="0072552E" w:rsidP="0072552E">
            <w:r>
              <w:t>ja/nein</w:t>
            </w:r>
          </w:p>
          <w:p w14:paraId="5E1695E3" w14:textId="77777777" w:rsidR="0072552E" w:rsidRDefault="0072552E" w:rsidP="0072552E"/>
          <w:p w14:paraId="23810DD8" w14:textId="77777777" w:rsidR="0072552E" w:rsidRPr="00083D9D" w:rsidRDefault="0072552E" w:rsidP="0072552E">
            <w:pPr>
              <w:spacing w:line="208" w:lineRule="atLeast"/>
              <w:rPr>
                <w:sz w:val="16"/>
                <w:szCs w:val="16"/>
              </w:rPr>
            </w:pPr>
            <w:r w:rsidRPr="00083D9D">
              <w:rPr>
                <w:sz w:val="16"/>
                <w:szCs w:val="16"/>
              </w:rPr>
              <w:t>Prüfungs-/Auditerfahrungen:</w:t>
            </w:r>
          </w:p>
          <w:p w14:paraId="10B1A4DB" w14:textId="28FCCBEC" w:rsidR="00083D9D" w:rsidRDefault="0072552E" w:rsidP="0072552E">
            <w:r>
              <w:t>ja/nein</w:t>
            </w:r>
          </w:p>
        </w:tc>
        <w:tc>
          <w:tcPr>
            <w:tcW w:w="624" w:type="dxa"/>
          </w:tcPr>
          <w:p w14:paraId="0A0E1AE9" w14:textId="77777777" w:rsidR="00083D9D" w:rsidRDefault="00083D9D" w:rsidP="009A7E61"/>
        </w:tc>
        <w:tc>
          <w:tcPr>
            <w:tcW w:w="2551" w:type="dxa"/>
          </w:tcPr>
          <w:p w14:paraId="0527D5E9" w14:textId="77777777" w:rsidR="0072552E" w:rsidRPr="00083D9D" w:rsidRDefault="0072552E" w:rsidP="0072552E">
            <w:pPr>
              <w:spacing w:line="208" w:lineRule="atLeast"/>
              <w:rPr>
                <w:sz w:val="16"/>
                <w:szCs w:val="16"/>
              </w:rPr>
            </w:pPr>
            <w:r w:rsidRPr="00083D9D">
              <w:rPr>
                <w:sz w:val="16"/>
                <w:szCs w:val="16"/>
              </w:rPr>
              <w:t>Datum:</w:t>
            </w:r>
          </w:p>
          <w:p w14:paraId="6445EF75" w14:textId="77777777" w:rsidR="0072552E" w:rsidRDefault="0072552E" w:rsidP="0072552E">
            <w:r>
              <w:t>[Datum]</w:t>
            </w:r>
          </w:p>
          <w:p w14:paraId="6A0054F6" w14:textId="77777777" w:rsidR="0072552E" w:rsidRDefault="0072552E" w:rsidP="0072552E"/>
          <w:p w14:paraId="29C84C11" w14:textId="77777777" w:rsidR="0072552E" w:rsidRPr="00083D9D" w:rsidRDefault="0072552E" w:rsidP="0072552E">
            <w:pPr>
              <w:spacing w:line="208" w:lineRule="atLeast"/>
              <w:rPr>
                <w:sz w:val="16"/>
                <w:szCs w:val="16"/>
              </w:rPr>
            </w:pPr>
            <w:r w:rsidRPr="00083D9D">
              <w:rPr>
                <w:sz w:val="16"/>
                <w:szCs w:val="16"/>
              </w:rPr>
              <w:t>Name:</w:t>
            </w:r>
          </w:p>
          <w:p w14:paraId="041AF4D5" w14:textId="77777777" w:rsidR="0072552E" w:rsidRDefault="0072552E" w:rsidP="0072552E">
            <w:r>
              <w:t>[Name der Prüfenden]</w:t>
            </w:r>
          </w:p>
          <w:p w14:paraId="192F3BE4" w14:textId="77777777" w:rsidR="0072552E" w:rsidRDefault="0072552E" w:rsidP="0072552E"/>
          <w:p w14:paraId="44194942" w14:textId="77777777" w:rsidR="0072552E" w:rsidRPr="00083D9D" w:rsidRDefault="0072552E" w:rsidP="0072552E">
            <w:pPr>
              <w:spacing w:line="208" w:lineRule="atLeast"/>
              <w:rPr>
                <w:sz w:val="16"/>
                <w:szCs w:val="16"/>
              </w:rPr>
            </w:pPr>
            <w:r w:rsidRPr="00083D9D">
              <w:rPr>
                <w:sz w:val="16"/>
                <w:szCs w:val="16"/>
              </w:rPr>
              <w:t>Abteilung:</w:t>
            </w:r>
          </w:p>
          <w:p w14:paraId="191C41FE" w14:textId="77777777" w:rsidR="0072552E" w:rsidRDefault="0072552E" w:rsidP="0072552E">
            <w:r>
              <w:t>[Name der Abteilung]</w:t>
            </w:r>
          </w:p>
          <w:p w14:paraId="6C1C7F05" w14:textId="77777777" w:rsidR="0072552E" w:rsidRDefault="0072552E" w:rsidP="0072552E"/>
          <w:p w14:paraId="1C41C32D" w14:textId="77777777" w:rsidR="0072552E" w:rsidRPr="00083D9D" w:rsidRDefault="0072552E" w:rsidP="0072552E">
            <w:pPr>
              <w:spacing w:line="208" w:lineRule="atLeast"/>
              <w:rPr>
                <w:sz w:val="16"/>
                <w:szCs w:val="16"/>
              </w:rPr>
            </w:pPr>
            <w:r w:rsidRPr="00083D9D">
              <w:rPr>
                <w:sz w:val="16"/>
                <w:szCs w:val="16"/>
              </w:rPr>
              <w:t xml:space="preserve">An der Entwicklung des </w:t>
            </w:r>
          </w:p>
          <w:p w14:paraId="21E95F9B" w14:textId="77777777" w:rsidR="0072552E" w:rsidRPr="00083D9D" w:rsidRDefault="0072552E" w:rsidP="0072552E">
            <w:pPr>
              <w:spacing w:line="208" w:lineRule="atLeast"/>
              <w:rPr>
                <w:sz w:val="16"/>
                <w:szCs w:val="16"/>
              </w:rPr>
            </w:pPr>
            <w:r w:rsidRPr="00083D9D">
              <w:rPr>
                <w:sz w:val="16"/>
                <w:szCs w:val="16"/>
              </w:rPr>
              <w:t>bewerteten KI-Tools beteiligt:</w:t>
            </w:r>
          </w:p>
          <w:p w14:paraId="11057103" w14:textId="77777777" w:rsidR="0072552E" w:rsidRDefault="0072552E" w:rsidP="0072552E">
            <w:r>
              <w:t>ja/nein</w:t>
            </w:r>
          </w:p>
          <w:p w14:paraId="18CD404E" w14:textId="77777777" w:rsidR="0072552E" w:rsidRDefault="0072552E" w:rsidP="0072552E"/>
          <w:p w14:paraId="1528BD5D" w14:textId="77777777" w:rsidR="0072552E" w:rsidRPr="00083D9D" w:rsidRDefault="0072552E" w:rsidP="0072552E">
            <w:pPr>
              <w:spacing w:line="208" w:lineRule="atLeast"/>
              <w:rPr>
                <w:sz w:val="16"/>
                <w:szCs w:val="16"/>
              </w:rPr>
            </w:pPr>
            <w:r w:rsidRPr="00083D9D">
              <w:rPr>
                <w:sz w:val="16"/>
                <w:szCs w:val="16"/>
              </w:rPr>
              <w:t>Prüfungs-/Auditerfahrungen:</w:t>
            </w:r>
          </w:p>
          <w:p w14:paraId="5A2B1CB5" w14:textId="56F56822" w:rsidR="00083D9D" w:rsidRDefault="0072552E" w:rsidP="0072552E">
            <w:r>
              <w:t>ja/nein</w:t>
            </w:r>
          </w:p>
        </w:tc>
      </w:tr>
      <w:tr w:rsidR="00083D9D" w14:paraId="4984A327" w14:textId="77777777" w:rsidTr="00083D9D">
        <w:tc>
          <w:tcPr>
            <w:tcW w:w="2551" w:type="dxa"/>
          </w:tcPr>
          <w:p w14:paraId="30A2F718" w14:textId="77777777" w:rsidR="00083D9D" w:rsidRDefault="00083D9D" w:rsidP="009A7E61"/>
        </w:tc>
        <w:tc>
          <w:tcPr>
            <w:tcW w:w="624" w:type="dxa"/>
          </w:tcPr>
          <w:p w14:paraId="76EE1D38" w14:textId="77777777" w:rsidR="00083D9D" w:rsidRDefault="00083D9D" w:rsidP="009A7E61"/>
        </w:tc>
        <w:tc>
          <w:tcPr>
            <w:tcW w:w="2551" w:type="dxa"/>
          </w:tcPr>
          <w:p w14:paraId="27E3F4D1" w14:textId="77777777" w:rsidR="00083D9D" w:rsidRDefault="00083D9D" w:rsidP="009A7E61"/>
        </w:tc>
        <w:tc>
          <w:tcPr>
            <w:tcW w:w="624" w:type="dxa"/>
          </w:tcPr>
          <w:p w14:paraId="6F33B8FC" w14:textId="77777777" w:rsidR="00083D9D" w:rsidRDefault="00083D9D" w:rsidP="009A7E61"/>
        </w:tc>
        <w:tc>
          <w:tcPr>
            <w:tcW w:w="2551" w:type="dxa"/>
          </w:tcPr>
          <w:p w14:paraId="2E4C8B31" w14:textId="77777777" w:rsidR="00083D9D" w:rsidRDefault="00083D9D" w:rsidP="009A7E61"/>
        </w:tc>
      </w:tr>
      <w:tr w:rsidR="00083D9D" w14:paraId="3366201B" w14:textId="77777777" w:rsidTr="00083D9D">
        <w:tc>
          <w:tcPr>
            <w:tcW w:w="2551" w:type="dxa"/>
            <w:tcBorders>
              <w:bottom w:val="single" w:sz="4" w:space="0" w:color="000000" w:themeColor="text1"/>
            </w:tcBorders>
          </w:tcPr>
          <w:p w14:paraId="6A461F9E" w14:textId="77777777" w:rsidR="00083D9D" w:rsidRDefault="00083D9D" w:rsidP="009A7E61"/>
        </w:tc>
        <w:tc>
          <w:tcPr>
            <w:tcW w:w="624" w:type="dxa"/>
          </w:tcPr>
          <w:p w14:paraId="1F37EFEE" w14:textId="77777777" w:rsidR="00083D9D" w:rsidRDefault="00083D9D" w:rsidP="009A7E61"/>
        </w:tc>
        <w:tc>
          <w:tcPr>
            <w:tcW w:w="2551" w:type="dxa"/>
            <w:tcBorders>
              <w:bottom w:val="single" w:sz="4" w:space="0" w:color="000000" w:themeColor="text1"/>
            </w:tcBorders>
          </w:tcPr>
          <w:p w14:paraId="3FFC36C8" w14:textId="77777777" w:rsidR="00083D9D" w:rsidRDefault="00083D9D" w:rsidP="009A7E61"/>
        </w:tc>
        <w:tc>
          <w:tcPr>
            <w:tcW w:w="624" w:type="dxa"/>
          </w:tcPr>
          <w:p w14:paraId="49CE6EC6" w14:textId="77777777" w:rsidR="00083D9D" w:rsidRDefault="00083D9D" w:rsidP="009A7E61"/>
        </w:tc>
        <w:tc>
          <w:tcPr>
            <w:tcW w:w="2551" w:type="dxa"/>
            <w:tcBorders>
              <w:bottom w:val="single" w:sz="4" w:space="0" w:color="000000" w:themeColor="text1"/>
            </w:tcBorders>
          </w:tcPr>
          <w:p w14:paraId="0F7C6CC9" w14:textId="77777777" w:rsidR="00083D9D" w:rsidRDefault="00083D9D" w:rsidP="009A7E61"/>
        </w:tc>
      </w:tr>
      <w:tr w:rsidR="00083D9D" w14:paraId="761E1FD1" w14:textId="77777777" w:rsidTr="00083D9D">
        <w:tc>
          <w:tcPr>
            <w:tcW w:w="2551" w:type="dxa"/>
            <w:tcBorders>
              <w:top w:val="single" w:sz="4" w:space="0" w:color="000000" w:themeColor="text1"/>
            </w:tcBorders>
          </w:tcPr>
          <w:p w14:paraId="1D2E91E6" w14:textId="124A4C04" w:rsidR="00083D9D" w:rsidRDefault="00083D9D" w:rsidP="00083D9D">
            <w:pPr>
              <w:spacing w:line="208" w:lineRule="atLeast"/>
            </w:pPr>
            <w:r w:rsidRPr="00083D9D">
              <w:rPr>
                <w:sz w:val="16"/>
                <w:szCs w:val="16"/>
              </w:rPr>
              <w:t>Unterschrift</w:t>
            </w:r>
          </w:p>
        </w:tc>
        <w:tc>
          <w:tcPr>
            <w:tcW w:w="624" w:type="dxa"/>
          </w:tcPr>
          <w:p w14:paraId="1E9FF15C" w14:textId="77777777" w:rsidR="00083D9D" w:rsidRDefault="00083D9D" w:rsidP="009A7E61"/>
        </w:tc>
        <w:tc>
          <w:tcPr>
            <w:tcW w:w="2551" w:type="dxa"/>
            <w:tcBorders>
              <w:top w:val="single" w:sz="4" w:space="0" w:color="000000" w:themeColor="text1"/>
            </w:tcBorders>
          </w:tcPr>
          <w:p w14:paraId="78FB10DD" w14:textId="713B68BD" w:rsidR="00083D9D" w:rsidRDefault="00083D9D" w:rsidP="00083D9D">
            <w:pPr>
              <w:spacing w:line="208" w:lineRule="atLeast"/>
            </w:pPr>
            <w:r w:rsidRPr="00083D9D">
              <w:rPr>
                <w:sz w:val="16"/>
                <w:szCs w:val="16"/>
              </w:rPr>
              <w:t>Unterschrift</w:t>
            </w:r>
          </w:p>
        </w:tc>
        <w:tc>
          <w:tcPr>
            <w:tcW w:w="624" w:type="dxa"/>
          </w:tcPr>
          <w:p w14:paraId="52C2E233" w14:textId="77777777" w:rsidR="00083D9D" w:rsidRPr="00083D9D" w:rsidRDefault="00083D9D" w:rsidP="00083D9D">
            <w:pPr>
              <w:spacing w:line="208" w:lineRule="atLeast"/>
              <w:rPr>
                <w:sz w:val="16"/>
                <w:szCs w:val="16"/>
              </w:rPr>
            </w:pPr>
          </w:p>
        </w:tc>
        <w:tc>
          <w:tcPr>
            <w:tcW w:w="2551" w:type="dxa"/>
            <w:tcBorders>
              <w:top w:val="single" w:sz="4" w:space="0" w:color="000000" w:themeColor="text1"/>
            </w:tcBorders>
          </w:tcPr>
          <w:p w14:paraId="196C985E" w14:textId="0F2E2043" w:rsidR="00083D9D" w:rsidRPr="00083D9D" w:rsidRDefault="00083D9D" w:rsidP="00083D9D">
            <w:pPr>
              <w:spacing w:line="208" w:lineRule="atLeast"/>
              <w:rPr>
                <w:sz w:val="16"/>
                <w:szCs w:val="16"/>
              </w:rPr>
            </w:pPr>
            <w:r w:rsidRPr="00083D9D">
              <w:rPr>
                <w:sz w:val="16"/>
                <w:szCs w:val="16"/>
              </w:rPr>
              <w:t>Unterschrift</w:t>
            </w:r>
          </w:p>
        </w:tc>
      </w:tr>
    </w:tbl>
    <w:p w14:paraId="4F443FB5" w14:textId="77777777" w:rsidR="008F1721" w:rsidRDefault="008F1721" w:rsidP="009A7E61"/>
    <w:p w14:paraId="7A2ABFDC" w14:textId="77777777" w:rsidR="004473C0" w:rsidRDefault="004473C0" w:rsidP="009A7E61"/>
    <w:p w14:paraId="47C6D18A" w14:textId="77777777" w:rsidR="004473C0" w:rsidRDefault="004473C0" w:rsidP="009A7E61"/>
    <w:p w14:paraId="038EFD99" w14:textId="77777777" w:rsidR="004473C0" w:rsidRDefault="004473C0" w:rsidP="009A7E61"/>
    <w:p w14:paraId="0B175B5A" w14:textId="77777777" w:rsidR="004473C0" w:rsidRDefault="004473C0" w:rsidP="009A7E61"/>
    <w:p w14:paraId="18287006" w14:textId="77777777" w:rsidR="004473C0" w:rsidRDefault="004473C0" w:rsidP="009A7E61"/>
    <w:p w14:paraId="47A0BDF6" w14:textId="77777777" w:rsidR="004473C0" w:rsidRPr="001773CB" w:rsidRDefault="004473C0" w:rsidP="009A7E61"/>
    <w:p w14:paraId="7895B2EA" w14:textId="77777777" w:rsidR="004473C0" w:rsidRPr="004473C0" w:rsidRDefault="004473C0" w:rsidP="004473C0">
      <w:pPr>
        <w:spacing w:line="200" w:lineRule="atLeast"/>
        <w:rPr>
          <w:b/>
          <w:bCs/>
          <w:sz w:val="16"/>
          <w:szCs w:val="16"/>
        </w:rPr>
      </w:pPr>
      <w:r w:rsidRPr="004473C0">
        <w:rPr>
          <w:b/>
          <w:bCs/>
          <w:sz w:val="16"/>
          <w:szCs w:val="16"/>
        </w:rPr>
        <w:t>Haftungsausschluss</w:t>
      </w:r>
    </w:p>
    <w:p w14:paraId="79496815" w14:textId="64644929" w:rsidR="001773CB" w:rsidRPr="004473C0" w:rsidRDefault="004473C0" w:rsidP="004473C0">
      <w:pPr>
        <w:spacing w:line="200" w:lineRule="atLeast"/>
        <w:rPr>
          <w:sz w:val="16"/>
          <w:szCs w:val="16"/>
        </w:rPr>
      </w:pPr>
      <w:r w:rsidRPr="004473C0">
        <w:rPr>
          <w:sz w:val="16"/>
          <w:szCs w:val="16"/>
        </w:rPr>
        <w:t>Die angebotene Selbstprüfung dient ausschließlich der freiwilligen internen Bewertung durch die teilnehmende</w:t>
      </w:r>
      <w:r>
        <w:rPr>
          <w:sz w:val="16"/>
          <w:szCs w:val="16"/>
        </w:rPr>
        <w:t xml:space="preserve"> </w:t>
      </w:r>
      <w:r w:rsidRPr="004473C0">
        <w:rPr>
          <w:sz w:val="16"/>
          <w:szCs w:val="16"/>
        </w:rPr>
        <w:t>Organisation. Sie stellt keine behördliche Prüfung, Zertifizierung oder rechtsverbindliche Bewertung dar. acatech übernimmt keine Gewähr für Vollständigkeit, Richtigkeit oder rechtliche Wirkung der Ergebnisse dieser Selbstprüfung. Die Nutzung erfolgt auf eigenes Risiko und in eigener Verantwortung des teilnehmenden Unternehmens. acatech haftet nur bei Vorsatz oder grober Fahrlässigkeit sowie in Fällen gesetzlicher Haftung.</w:t>
      </w:r>
    </w:p>
    <w:sectPr w:rsidR="001773CB" w:rsidRPr="004473C0" w:rsidSect="00791989">
      <w:footerReference w:type="default" r:id="rId10"/>
      <w:headerReference w:type="first" r:id="rId11"/>
      <w:footerReference w:type="first" r:id="rId12"/>
      <w:pgSz w:w="11906" w:h="16838" w:code="9"/>
      <w:pgMar w:top="624" w:right="936" w:bottom="1418" w:left="2041"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D764A" w14:textId="77777777" w:rsidR="00B108A5" w:rsidRDefault="00B108A5" w:rsidP="00737E7B">
      <w:pPr>
        <w:spacing w:line="240" w:lineRule="auto"/>
      </w:pPr>
      <w:r>
        <w:separator/>
      </w:r>
    </w:p>
  </w:endnote>
  <w:endnote w:type="continuationSeparator" w:id="0">
    <w:p w14:paraId="029D7AEB" w14:textId="77777777" w:rsidR="00B108A5" w:rsidRDefault="00B108A5" w:rsidP="00737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3CA7" w14:textId="552C07EA" w:rsidR="00A2470E" w:rsidRDefault="00E33254">
    <w:pPr>
      <w:pStyle w:val="Fuzeile"/>
    </w:pPr>
    <w:r>
      <w:rPr>
        <w:noProof/>
      </w:rPr>
      <w:drawing>
        <wp:anchor distT="0" distB="0" distL="114300" distR="114300" simplePos="0" relativeHeight="251673600" behindDoc="1" locked="0" layoutInCell="1" allowOverlap="1" wp14:anchorId="25188AFA" wp14:editId="39985E34">
          <wp:simplePos x="0" y="0"/>
          <wp:positionH relativeFrom="margin">
            <wp:posOffset>4650740</wp:posOffset>
          </wp:positionH>
          <wp:positionV relativeFrom="paragraph">
            <wp:posOffset>-1265555</wp:posOffset>
          </wp:positionV>
          <wp:extent cx="1017270" cy="1026160"/>
          <wp:effectExtent l="0" t="0" r="0" b="2540"/>
          <wp:wrapNone/>
          <wp:docPr id="2385684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954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017270" cy="102616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Pr>
        <w:noProof/>
      </w:rPr>
      <mc:AlternateContent>
        <mc:Choice Requires="wps">
          <w:drawing>
            <wp:anchor distT="0" distB="0" distL="114300" distR="114300" simplePos="0" relativeHeight="251671552" behindDoc="0" locked="0" layoutInCell="1" allowOverlap="1" wp14:anchorId="304291E0" wp14:editId="72338499">
              <wp:simplePos x="0" y="0"/>
              <wp:positionH relativeFrom="margin">
                <wp:align>left</wp:align>
              </wp:positionH>
              <wp:positionV relativeFrom="paragraph">
                <wp:posOffset>-1182664</wp:posOffset>
              </wp:positionV>
              <wp:extent cx="2630031" cy="968535"/>
              <wp:effectExtent l="0" t="0" r="0" b="3175"/>
              <wp:wrapNone/>
              <wp:docPr id="28612620" name="Rechteck 4"/>
              <wp:cNvGraphicFramePr/>
              <a:graphic xmlns:a="http://schemas.openxmlformats.org/drawingml/2006/main">
                <a:graphicData uri="http://schemas.microsoft.com/office/word/2010/wordprocessingShape">
                  <wps:wsp>
                    <wps:cNvSpPr/>
                    <wps:spPr>
                      <a:xfrm>
                        <a:off x="0" y="0"/>
                        <a:ext cx="2630031" cy="96853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3FC96" w14:textId="77777777" w:rsidR="00E33254" w:rsidRPr="00E33254" w:rsidRDefault="00E33254" w:rsidP="00E33254">
                          <w:pPr>
                            <w:spacing w:line="208" w:lineRule="atLeast"/>
                            <w:rPr>
                              <w:b/>
                              <w:bCs/>
                              <w:color w:val="000000" w:themeColor="text1"/>
                              <w:sz w:val="16"/>
                              <w:szCs w:val="16"/>
                            </w:rPr>
                          </w:pPr>
                          <w:r w:rsidRPr="00E33254">
                            <w:rPr>
                              <w:b/>
                              <w:bCs/>
                              <w:color w:val="000000" w:themeColor="text1"/>
                              <w:sz w:val="16"/>
                              <w:szCs w:val="16"/>
                            </w:rPr>
                            <w:t>MISSION KI</w:t>
                          </w:r>
                        </w:p>
                        <w:p w14:paraId="381DD4B8" w14:textId="77777777" w:rsidR="00E33254" w:rsidRPr="00E33254" w:rsidRDefault="00E33254" w:rsidP="00E33254">
                          <w:pPr>
                            <w:spacing w:line="208" w:lineRule="atLeast"/>
                            <w:rPr>
                              <w:color w:val="000000" w:themeColor="text1"/>
                              <w:sz w:val="16"/>
                              <w:szCs w:val="16"/>
                            </w:rPr>
                          </w:pPr>
                          <w:r w:rsidRPr="00E33254">
                            <w:rPr>
                              <w:color w:val="000000" w:themeColor="text1"/>
                              <w:sz w:val="16"/>
                              <w:szCs w:val="16"/>
                            </w:rPr>
                            <w:t>c/o acatech</w:t>
                          </w:r>
                        </w:p>
                        <w:p w14:paraId="6B766298" w14:textId="77777777" w:rsidR="00E33254" w:rsidRPr="00E33254" w:rsidRDefault="00E33254" w:rsidP="00E33254">
                          <w:pPr>
                            <w:spacing w:line="208" w:lineRule="atLeast"/>
                            <w:rPr>
                              <w:color w:val="000000" w:themeColor="text1"/>
                              <w:sz w:val="16"/>
                              <w:szCs w:val="16"/>
                            </w:rPr>
                          </w:pPr>
                          <w:r w:rsidRPr="00E33254">
                            <w:rPr>
                              <w:color w:val="000000" w:themeColor="text1"/>
                              <w:sz w:val="16"/>
                              <w:szCs w:val="16"/>
                            </w:rPr>
                            <w:t>Deutsche Akademie der Technikwissenschaften</w:t>
                          </w:r>
                        </w:p>
                        <w:p w14:paraId="1FBE00A4" w14:textId="5A7891A7" w:rsidR="00E33254" w:rsidRDefault="00E33254" w:rsidP="00E33254">
                          <w:pPr>
                            <w:spacing w:line="208" w:lineRule="atLeast"/>
                            <w:rPr>
                              <w:color w:val="000000" w:themeColor="text1"/>
                              <w:sz w:val="16"/>
                              <w:szCs w:val="16"/>
                            </w:rPr>
                          </w:pPr>
                          <w:r w:rsidRPr="00E33254">
                            <w:rPr>
                              <w:color w:val="000000" w:themeColor="text1"/>
                              <w:sz w:val="16"/>
                              <w:szCs w:val="16"/>
                            </w:rPr>
                            <w:t>Karolinenplatz 4, D-80333 München</w:t>
                          </w:r>
                        </w:p>
                        <w:p w14:paraId="36344903" w14:textId="5192AF4C" w:rsidR="00E33254" w:rsidRPr="00E33254" w:rsidRDefault="00E33254" w:rsidP="00E33254">
                          <w:pPr>
                            <w:spacing w:before="320" w:line="208" w:lineRule="atLeast"/>
                            <w:rPr>
                              <w:b/>
                              <w:bCs/>
                              <w:color w:val="000000" w:themeColor="text1"/>
                              <w:sz w:val="16"/>
                              <w:szCs w:val="16"/>
                            </w:rPr>
                          </w:pPr>
                          <w:r w:rsidRPr="00E33254">
                            <w:rPr>
                              <w:b/>
                              <w:bCs/>
                              <w:color w:val="000000" w:themeColor="text1"/>
                              <w:sz w:val="16"/>
                              <w:szCs w:val="16"/>
                            </w:rPr>
                            <w:t>mission-ki.de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304291E0" id="Rechteck 4" o:spid="_x0000_s1026" style="position:absolute;margin-left:0;margin-top:-93.1pt;width:207.1pt;height:76.25pt;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" filled="f" stroked="f" strokeweight="1pt">
              <v:textbox inset="0,0,0,0">
                <w:txbxContent>
                  <w:p w14:paraId="12A3FC96" w14:textId="77777777" w:rsidR="00E33254" w:rsidRPr="00E33254" w:rsidRDefault="00E33254" w:rsidP="00E33254">
                    <w:pPr>
                      <w:spacing w:line="208" w:lineRule="atLeast"/>
                      <w:rPr>
                        <w:b/>
                        <w:bCs/>
                        <w:color w:val="000000" w:themeColor="text1"/>
                        <w:sz w:val="16"/>
                        <w:szCs w:val="16"/>
                      </w:rPr>
                    </w:pPr>
                    <w:r w:rsidRPr="00E33254">
                      <w:rPr>
                        <w:b/>
                        <w:bCs/>
                        <w:color w:val="000000" w:themeColor="text1"/>
                        <w:sz w:val="16"/>
                        <w:szCs w:val="16"/>
                      </w:rPr>
                      <w:t>MISSION KI</w:t>
                    </w:r>
                  </w:p>
                  <w:p w14:paraId="381DD4B8" w14:textId="77777777" w:rsidR="00E33254" w:rsidRPr="00E33254" w:rsidRDefault="00E33254" w:rsidP="00E33254">
                    <w:pPr>
                      <w:spacing w:line="208" w:lineRule="atLeast"/>
                      <w:rPr>
                        <w:color w:val="000000" w:themeColor="text1"/>
                        <w:sz w:val="16"/>
                        <w:szCs w:val="16"/>
                      </w:rPr>
                    </w:pPr>
                    <w:r w:rsidRPr="00E33254">
                      <w:rPr>
                        <w:color w:val="000000" w:themeColor="text1"/>
                        <w:sz w:val="16"/>
                        <w:szCs w:val="16"/>
                      </w:rPr>
                      <w:t>c/o acatech</w:t>
                    </w:r>
                  </w:p>
                  <w:p w14:paraId="6B766298" w14:textId="77777777" w:rsidR="00E33254" w:rsidRPr="00E33254" w:rsidRDefault="00E33254" w:rsidP="00E33254">
                    <w:pPr>
                      <w:spacing w:line="208" w:lineRule="atLeast"/>
                      <w:rPr>
                        <w:color w:val="000000" w:themeColor="text1"/>
                        <w:sz w:val="16"/>
                        <w:szCs w:val="16"/>
                      </w:rPr>
                    </w:pPr>
                    <w:r w:rsidRPr="00E33254">
                      <w:rPr>
                        <w:color w:val="000000" w:themeColor="text1"/>
                        <w:sz w:val="16"/>
                        <w:szCs w:val="16"/>
                      </w:rPr>
                      <w:t>Deutsche Akademie der Technikwissenschaften</w:t>
                    </w:r>
                  </w:p>
                  <w:p w14:paraId="1FBE00A4" w14:textId="5A7891A7" w:rsidR="00E33254" w:rsidRDefault="00E33254" w:rsidP="00E33254">
                    <w:pPr>
                      <w:spacing w:line="208" w:lineRule="atLeast"/>
                      <w:rPr>
                        <w:color w:val="000000" w:themeColor="text1"/>
                        <w:sz w:val="16"/>
                        <w:szCs w:val="16"/>
                      </w:rPr>
                    </w:pPr>
                    <w:r w:rsidRPr="00E33254">
                      <w:rPr>
                        <w:color w:val="000000" w:themeColor="text1"/>
                        <w:sz w:val="16"/>
                        <w:szCs w:val="16"/>
                      </w:rPr>
                      <w:t>Karolinenplatz 4, D-80333 München</w:t>
                    </w:r>
                  </w:p>
                  <w:p w14:paraId="36344903" w14:textId="5192AF4C" w:rsidR="00E33254" w:rsidRPr="00E33254" w:rsidRDefault="00E33254" w:rsidP="00E33254">
                    <w:pPr>
                      <w:spacing w:before="320" w:line="208" w:lineRule="atLeast"/>
                      <w:rPr>
                        <w:b/>
                        <w:bCs/>
                        <w:color w:val="000000" w:themeColor="text1"/>
                        <w:sz w:val="16"/>
                        <w:szCs w:val="16"/>
                      </w:rPr>
                    </w:pPr>
                    <w:r w:rsidRPr="00E33254">
                      <w:rPr>
                        <w:b/>
                        <w:bCs/>
                        <w:color w:val="000000" w:themeColor="text1"/>
                        <w:sz w:val="16"/>
                        <w:szCs w:val="16"/>
                      </w:rPr>
                      <w:t>mission-ki.de</w:t>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D6F6" w14:textId="79C94A8B" w:rsidR="00A2470E" w:rsidRPr="00DF0B20" w:rsidRDefault="005E287B" w:rsidP="001973B5">
    <w:pPr>
      <w:pStyle w:val="Fuzeile"/>
      <w:tabs>
        <w:tab w:val="clear" w:pos="2693"/>
        <w:tab w:val="left" w:pos="2044"/>
      </w:tabs>
      <w:ind w:right="-257"/>
    </w:pPr>
    <w:r w:rsidRPr="001F5C7C">
      <w:rPr>
        <w:noProof/>
        <w:position w:val="-1"/>
      </w:rPr>
      <w:drawing>
        <wp:anchor distT="0" distB="0" distL="114300" distR="114300" simplePos="0" relativeHeight="251675648" behindDoc="1" locked="0" layoutInCell="1" allowOverlap="1" wp14:anchorId="475BC50E" wp14:editId="22EEBEA1">
          <wp:simplePos x="0" y="0"/>
          <wp:positionH relativeFrom="page">
            <wp:posOffset>1293495</wp:posOffset>
          </wp:positionH>
          <wp:positionV relativeFrom="page">
            <wp:posOffset>10245352</wp:posOffset>
          </wp:positionV>
          <wp:extent cx="1078230" cy="135671"/>
          <wp:effectExtent l="0" t="0" r="0" b="0"/>
          <wp:wrapNone/>
          <wp:docPr id="545817263"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160" name="Grafik 12" descr="Logo Mission KI"/>
                  <pic:cNvPicPr/>
                </pic:nvPicPr>
                <pic:blipFill>
                  <a:blip r:embed="rId1">
                    <a:extLst>
                      <a:ext uri="{96DAC541-7B7A-43D3-8B79-37D633B846F1}">
                        <asvg:svgBlip xmlns:asvg="http://schemas.microsoft.com/office/drawing/2016/SVG/main" r:embed="rId2"/>
                      </a:ext>
                    </a:extLst>
                  </a:blip>
                  <a:stretch>
                    <a:fillRect/>
                  </a:stretch>
                </pic:blipFill>
                <pic:spPr>
                  <a:xfrm>
                    <a:off x="0" y="0"/>
                    <a:ext cx="1078230" cy="135671"/>
                  </a:xfrm>
                  <a:prstGeom prst="rect">
                    <a:avLst/>
                  </a:prstGeom>
                </pic:spPr>
              </pic:pic>
            </a:graphicData>
          </a:graphic>
          <wp14:sizeRelH relativeFrom="margin">
            <wp14:pctWidth>0</wp14:pctWidth>
          </wp14:sizeRelH>
          <wp14:sizeRelV relativeFrom="margin">
            <wp14:pctHeight>0</wp14:pctHeight>
          </wp14:sizeRelV>
        </wp:anchor>
      </w:drawing>
    </w:r>
    <w:r w:rsidR="00A2470E" w:rsidRPr="00DF0B20">
      <w:tab/>
    </w:r>
    <w:r w:rsidR="00AC4C2C">
      <w:t>Prüfbericht</w:t>
    </w:r>
    <w:r w:rsidR="00A2470E" w:rsidRPr="00DF0B20">
      <w:t xml:space="preserve"> / </w:t>
    </w:r>
    <w:r w:rsidR="00A2470E">
      <w:fldChar w:fldCharType="begin"/>
    </w:r>
    <w:r w:rsidR="00A2470E">
      <w:instrText xml:space="preserve"> DATE  \@ "dd.MM.yyyy"  \* MERGEFORMAT </w:instrText>
    </w:r>
    <w:r w:rsidR="00A2470E">
      <w:fldChar w:fldCharType="separate"/>
    </w:r>
    <w:r w:rsidR="004A10C2">
      <w:rPr>
        <w:noProof/>
      </w:rPr>
      <w:t>25.11.2025</w:t>
    </w:r>
    <w:r w:rsidR="00A2470E">
      <w:fldChar w:fldCharType="end"/>
    </w:r>
    <w:r w:rsidR="00A2470E">
      <w:tab/>
    </w:r>
    <w:r w:rsidR="00A2470E" w:rsidRPr="00370844">
      <w:rPr>
        <w:color w:val="3C0483" w:themeColor="text2"/>
        <w:sz w:val="30"/>
        <w:szCs w:val="30"/>
      </w:rPr>
      <w:fldChar w:fldCharType="begin"/>
    </w:r>
    <w:r w:rsidR="00A2470E" w:rsidRPr="00370844">
      <w:rPr>
        <w:color w:val="3C0483" w:themeColor="text2"/>
        <w:sz w:val="30"/>
        <w:szCs w:val="30"/>
      </w:rPr>
      <w:instrText xml:space="preserve"> PAGE   \* MERGEFORMAT </w:instrText>
    </w:r>
    <w:r w:rsidR="00A2470E" w:rsidRPr="00370844">
      <w:rPr>
        <w:color w:val="3C0483" w:themeColor="text2"/>
        <w:sz w:val="30"/>
        <w:szCs w:val="30"/>
      </w:rPr>
      <w:fldChar w:fldCharType="separate"/>
    </w:r>
    <w:r w:rsidR="00A2470E" w:rsidRPr="00370844">
      <w:rPr>
        <w:noProof/>
        <w:color w:val="3C0483" w:themeColor="text2"/>
        <w:sz w:val="30"/>
        <w:szCs w:val="30"/>
      </w:rPr>
      <w:t>7</w:t>
    </w:r>
    <w:r w:rsidR="00A2470E" w:rsidRPr="00370844">
      <w:rPr>
        <w:color w:val="3C0483" w:themeColor="text2"/>
        <w:sz w:val="30"/>
        <w:szCs w:val="30"/>
      </w:rPr>
      <w:fldChar w:fldCharType="end"/>
    </w:r>
  </w:p>
  <w:p w14:paraId="52229247" w14:textId="65D50D7B" w:rsidR="00A2470E" w:rsidRDefault="00A247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6CB7" w14:textId="79E76B85" w:rsidR="00A2470E" w:rsidRPr="001973B5" w:rsidRDefault="00A2470E" w:rsidP="001973B5">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DEE25" w14:textId="77777777" w:rsidR="00B108A5" w:rsidRPr="00992C15" w:rsidRDefault="00B108A5" w:rsidP="00992C15">
      <w:pPr>
        <w:pBdr>
          <w:top w:val="single" w:sz="4" w:space="1" w:color="3C0483" w:themeColor="accent1"/>
        </w:pBdr>
        <w:spacing w:line="240" w:lineRule="auto"/>
        <w:rPr>
          <w:color w:val="FFFFFF" w:themeColor="background1"/>
        </w:rPr>
      </w:pPr>
      <w:r w:rsidRPr="00992C15">
        <w:rPr>
          <w:color w:val="FFFFFF" w:themeColor="background1"/>
        </w:rPr>
        <w:separator/>
      </w:r>
    </w:p>
  </w:footnote>
  <w:footnote w:type="continuationSeparator" w:id="0">
    <w:p w14:paraId="6BB6B39F" w14:textId="77777777" w:rsidR="00B108A5" w:rsidRDefault="00B108A5" w:rsidP="00737E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500F" w14:textId="322949B8" w:rsidR="005E287B" w:rsidRDefault="005E287B">
    <w:pPr>
      <w:pStyle w:val="Kopfzeile"/>
    </w:pPr>
    <w:r w:rsidRPr="001F5C7C">
      <w:rPr>
        <w:noProof/>
        <w:position w:val="-1"/>
      </w:rPr>
      <w:drawing>
        <wp:anchor distT="0" distB="0" distL="114300" distR="114300" simplePos="0" relativeHeight="251678720" behindDoc="1" locked="0" layoutInCell="1" allowOverlap="1" wp14:anchorId="200DFB35" wp14:editId="7AE73B60">
          <wp:simplePos x="0" y="0"/>
          <wp:positionH relativeFrom="margin">
            <wp:posOffset>-808826</wp:posOffset>
          </wp:positionH>
          <wp:positionV relativeFrom="page">
            <wp:posOffset>483679</wp:posOffset>
          </wp:positionV>
          <wp:extent cx="2682874" cy="339725"/>
          <wp:effectExtent l="0" t="0" r="3810" b="3175"/>
          <wp:wrapNone/>
          <wp:docPr id="1413872219"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160" name="Grafik 12" descr="Logo Mission KI"/>
                  <pic:cNvPicPr/>
                </pic:nvPicPr>
                <pic:blipFill>
                  <a:blip r:embed="rId1">
                    <a:extLst>
                      <a:ext uri="{96DAC541-7B7A-43D3-8B79-37D633B846F1}">
                        <asvg:svgBlip xmlns:asvg="http://schemas.microsoft.com/office/drawing/2016/SVG/main" r:embed="rId2"/>
                      </a:ext>
                    </a:extLst>
                  </a:blip>
                  <a:stretch>
                    <a:fillRect/>
                  </a:stretch>
                </pic:blipFill>
                <pic:spPr>
                  <a:xfrm>
                    <a:off x="0" y="0"/>
                    <a:ext cx="2719168" cy="34432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5" behindDoc="1" locked="0" layoutInCell="1" allowOverlap="1" wp14:anchorId="76725908" wp14:editId="74FDDC7A">
              <wp:simplePos x="0" y="0"/>
              <wp:positionH relativeFrom="page">
                <wp:posOffset>0</wp:posOffset>
              </wp:positionH>
              <wp:positionV relativeFrom="page">
                <wp:posOffset>0</wp:posOffset>
              </wp:positionV>
              <wp:extent cx="7560000" cy="10692000"/>
              <wp:effectExtent l="0" t="0" r="3175" b="0"/>
              <wp:wrapNone/>
              <wp:docPr id="1984375941" name="Rechteck 6"/>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85CE7" id="Rechteck 6" o:spid="_x0000_s1026" style="position:absolute;margin-left:0;margin-top:0;width:595.3pt;height:841.9pt;z-index:-2516490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" fillcolor="#3c0483 [3215]" stroked="f"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DA63" w14:textId="17199588" w:rsidR="00A2470E" w:rsidRDefault="00A2470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2EE1"/>
    <w:multiLevelType w:val="hybridMultilevel"/>
    <w:tmpl w:val="72D86D4C"/>
    <w:lvl w:ilvl="0" w:tplc="90D81B52">
      <w:start w:val="1"/>
      <w:numFmt w:val="decimal"/>
      <w:pStyle w:val="Liste123"/>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047211F"/>
    <w:multiLevelType w:val="multilevel"/>
    <w:tmpl w:val="8476309A"/>
    <w:lvl w:ilvl="0">
      <w:start w:val="1"/>
      <w:numFmt w:val="decimal"/>
      <w:pStyle w:val="berschrift1"/>
      <w:lvlText w:val="%1."/>
      <w:lvlJc w:val="left"/>
      <w:pPr>
        <w:ind w:left="709" w:hanging="709"/>
      </w:pPr>
      <w:rPr>
        <w:rFonts w:hint="default"/>
      </w:rPr>
    </w:lvl>
    <w:lvl w:ilvl="1">
      <w:start w:val="1"/>
      <w:numFmt w:val="decimal"/>
      <w:pStyle w:val="berschrift2"/>
      <w:lvlText w:val="%1.%2"/>
      <w:lvlJc w:val="left"/>
      <w:pPr>
        <w:ind w:left="425" w:hanging="425"/>
      </w:pPr>
      <w:rPr>
        <w:rFonts w:hint="default"/>
      </w:rPr>
    </w:lvl>
    <w:lvl w:ilvl="2">
      <w:start w:val="1"/>
      <w:numFmt w:val="decimal"/>
      <w:lvlText w:val="%1.%2.%3"/>
      <w:lvlJc w:val="left"/>
      <w:pPr>
        <w:ind w:left="709" w:hanging="709"/>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 w15:restartNumberingAfterBreak="0">
    <w:nsid w:val="7AAD223C"/>
    <w:multiLevelType w:val="multilevel"/>
    <w:tmpl w:val="D500DDEA"/>
    <w:lvl w:ilvl="0">
      <w:start w:val="1"/>
      <w:numFmt w:val="bullet"/>
      <w:pStyle w:val="AufzhlungTabelle"/>
      <w:lvlText w:val=""/>
      <w:lvlJc w:val="left"/>
      <w:pPr>
        <w:ind w:left="397" w:hanging="113"/>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B105FBC"/>
    <w:multiLevelType w:val="multilevel"/>
    <w:tmpl w:val="312A8EDC"/>
    <w:lvl w:ilvl="0">
      <w:start w:val="1"/>
      <w:numFmt w:val="bullet"/>
      <w:pStyle w:val="Listenabsatz"/>
      <w:lvlText w:val="•"/>
      <w:lvlJc w:val="left"/>
      <w:pPr>
        <w:ind w:left="284" w:hanging="284"/>
      </w:pPr>
      <w:rPr>
        <w:rFonts w:ascii="Arial" w:hAnsi="Arial" w:hint="default"/>
      </w:rPr>
    </w:lvl>
    <w:lvl w:ilvl="1">
      <w:start w:val="1"/>
      <w:numFmt w:val="bullet"/>
      <w:lvlText w:val="-"/>
      <w:lvlJc w:val="left"/>
      <w:pPr>
        <w:ind w:left="510" w:hanging="226"/>
      </w:pPr>
      <w:rPr>
        <w:rFonts w:ascii="Arial" w:hAnsi="Arial" w:hint="default"/>
      </w:rPr>
    </w:lvl>
    <w:lvl w:ilvl="2">
      <w:start w:val="1"/>
      <w:numFmt w:val="bullet"/>
      <w:lvlText w:val="-"/>
      <w:lvlJc w:val="left"/>
      <w:pPr>
        <w:ind w:left="737" w:hanging="227"/>
      </w:pPr>
      <w:rPr>
        <w:rFonts w:ascii="Arial" w:hAnsi="Arial" w:hint="default"/>
      </w:rPr>
    </w:lvl>
    <w:lvl w:ilvl="3">
      <w:start w:val="1"/>
      <w:numFmt w:val="bullet"/>
      <w:lvlText w:val="-"/>
      <w:lvlJc w:val="left"/>
      <w:pPr>
        <w:ind w:left="964" w:hanging="227"/>
      </w:pPr>
      <w:rPr>
        <w:rFonts w:ascii="Arial" w:hAnsi="Arial" w:hint="default"/>
      </w:rPr>
    </w:lvl>
    <w:lvl w:ilvl="4">
      <w:start w:val="1"/>
      <w:numFmt w:val="bullet"/>
      <w:lvlText w:val="-"/>
      <w:lvlJc w:val="left"/>
      <w:pPr>
        <w:ind w:left="1191" w:hanging="227"/>
      </w:pPr>
      <w:rPr>
        <w:rFonts w:ascii="Arial" w:hAnsi="Arial" w:hint="default"/>
      </w:rPr>
    </w:lvl>
    <w:lvl w:ilvl="5">
      <w:start w:val="1"/>
      <w:numFmt w:val="bullet"/>
      <w:lvlText w:val="-"/>
      <w:lvlJc w:val="left"/>
      <w:pPr>
        <w:ind w:left="1418" w:hanging="227"/>
      </w:pPr>
      <w:rPr>
        <w:rFonts w:ascii="Arial" w:hAnsi="Arial" w:hint="default"/>
      </w:rPr>
    </w:lvl>
    <w:lvl w:ilvl="6">
      <w:start w:val="1"/>
      <w:numFmt w:val="bullet"/>
      <w:lvlText w:val="-"/>
      <w:lvlJc w:val="left"/>
      <w:pPr>
        <w:ind w:left="1644" w:hanging="226"/>
      </w:pPr>
      <w:rPr>
        <w:rFonts w:ascii="Arial" w:hAnsi="Arial" w:hint="default"/>
      </w:rPr>
    </w:lvl>
    <w:lvl w:ilvl="7">
      <w:start w:val="1"/>
      <w:numFmt w:val="bullet"/>
      <w:lvlText w:val="-"/>
      <w:lvlJc w:val="left"/>
      <w:pPr>
        <w:ind w:left="1871" w:hanging="227"/>
      </w:pPr>
      <w:rPr>
        <w:rFonts w:ascii="Arial" w:hAnsi="Arial" w:hint="default"/>
      </w:rPr>
    </w:lvl>
    <w:lvl w:ilvl="8">
      <w:start w:val="1"/>
      <w:numFmt w:val="bullet"/>
      <w:lvlText w:val="-"/>
      <w:lvlJc w:val="left"/>
      <w:pPr>
        <w:ind w:left="2098" w:hanging="227"/>
      </w:pPr>
      <w:rPr>
        <w:rFonts w:ascii="Arial" w:hAnsi="Arial" w:hint="default"/>
      </w:rPr>
    </w:lvl>
  </w:abstractNum>
  <w:num w:numId="1" w16cid:durableId="1083064652">
    <w:abstractNumId w:val="1"/>
  </w:num>
  <w:num w:numId="2" w16cid:durableId="1902904573">
    <w:abstractNumId w:val="3"/>
  </w:num>
  <w:num w:numId="3" w16cid:durableId="508720933">
    <w:abstractNumId w:val="0"/>
  </w:num>
  <w:num w:numId="4" w16cid:durableId="1235048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D9"/>
    <w:rsid w:val="00002551"/>
    <w:rsid w:val="00010D2F"/>
    <w:rsid w:val="00013039"/>
    <w:rsid w:val="00061B5D"/>
    <w:rsid w:val="000667FE"/>
    <w:rsid w:val="0007048D"/>
    <w:rsid w:val="00077FF2"/>
    <w:rsid w:val="00083CF1"/>
    <w:rsid w:val="00083D9D"/>
    <w:rsid w:val="000C2CC3"/>
    <w:rsid w:val="001038D2"/>
    <w:rsid w:val="001139D8"/>
    <w:rsid w:val="001247BC"/>
    <w:rsid w:val="001773CB"/>
    <w:rsid w:val="001806EE"/>
    <w:rsid w:val="00183C04"/>
    <w:rsid w:val="0018472C"/>
    <w:rsid w:val="001973B5"/>
    <w:rsid w:val="001D2AF2"/>
    <w:rsid w:val="001F5C7C"/>
    <w:rsid w:val="00202E0B"/>
    <w:rsid w:val="00244170"/>
    <w:rsid w:val="00262D4F"/>
    <w:rsid w:val="00272BFF"/>
    <w:rsid w:val="00273155"/>
    <w:rsid w:val="002A307B"/>
    <w:rsid w:val="002A5983"/>
    <w:rsid w:val="002C0CC9"/>
    <w:rsid w:val="002C4DFA"/>
    <w:rsid w:val="002D3DFD"/>
    <w:rsid w:val="002E25D9"/>
    <w:rsid w:val="002E38FE"/>
    <w:rsid w:val="002E4924"/>
    <w:rsid w:val="003059DF"/>
    <w:rsid w:val="00342800"/>
    <w:rsid w:val="00351AF6"/>
    <w:rsid w:val="0035264C"/>
    <w:rsid w:val="00370844"/>
    <w:rsid w:val="0037753F"/>
    <w:rsid w:val="003972A3"/>
    <w:rsid w:val="003B6695"/>
    <w:rsid w:val="003D2DB9"/>
    <w:rsid w:val="003D587F"/>
    <w:rsid w:val="003D7F06"/>
    <w:rsid w:val="003E1214"/>
    <w:rsid w:val="003E64CE"/>
    <w:rsid w:val="004001C5"/>
    <w:rsid w:val="004172B1"/>
    <w:rsid w:val="00426FFC"/>
    <w:rsid w:val="004473C0"/>
    <w:rsid w:val="00483EC7"/>
    <w:rsid w:val="00486A2C"/>
    <w:rsid w:val="00495979"/>
    <w:rsid w:val="0049718B"/>
    <w:rsid w:val="004A10C2"/>
    <w:rsid w:val="004C313A"/>
    <w:rsid w:val="005102E7"/>
    <w:rsid w:val="00511260"/>
    <w:rsid w:val="00522A7A"/>
    <w:rsid w:val="005527FD"/>
    <w:rsid w:val="005668EF"/>
    <w:rsid w:val="005A76E1"/>
    <w:rsid w:val="005D2742"/>
    <w:rsid w:val="005E287B"/>
    <w:rsid w:val="00611E2E"/>
    <w:rsid w:val="00613B8F"/>
    <w:rsid w:val="0061758D"/>
    <w:rsid w:val="00620C32"/>
    <w:rsid w:val="00630C11"/>
    <w:rsid w:val="00640808"/>
    <w:rsid w:val="00665B5F"/>
    <w:rsid w:val="00673B29"/>
    <w:rsid w:val="00693BF9"/>
    <w:rsid w:val="006C4D3D"/>
    <w:rsid w:val="006D3094"/>
    <w:rsid w:val="006D3E33"/>
    <w:rsid w:val="006D5F1D"/>
    <w:rsid w:val="0072552E"/>
    <w:rsid w:val="00737E7B"/>
    <w:rsid w:val="00764366"/>
    <w:rsid w:val="00783C32"/>
    <w:rsid w:val="00785425"/>
    <w:rsid w:val="00791989"/>
    <w:rsid w:val="007A04EB"/>
    <w:rsid w:val="007D19CA"/>
    <w:rsid w:val="00805CB8"/>
    <w:rsid w:val="00846F07"/>
    <w:rsid w:val="00861BF6"/>
    <w:rsid w:val="00865B75"/>
    <w:rsid w:val="00882298"/>
    <w:rsid w:val="008823B8"/>
    <w:rsid w:val="00890E0A"/>
    <w:rsid w:val="0089266C"/>
    <w:rsid w:val="008A021C"/>
    <w:rsid w:val="008B04DE"/>
    <w:rsid w:val="008D32EB"/>
    <w:rsid w:val="008D4857"/>
    <w:rsid w:val="008F1721"/>
    <w:rsid w:val="00935A4F"/>
    <w:rsid w:val="009364EE"/>
    <w:rsid w:val="00937E0E"/>
    <w:rsid w:val="00940C4F"/>
    <w:rsid w:val="00987A73"/>
    <w:rsid w:val="00992C15"/>
    <w:rsid w:val="009A7E61"/>
    <w:rsid w:val="00A00AB0"/>
    <w:rsid w:val="00A14CF5"/>
    <w:rsid w:val="00A154E6"/>
    <w:rsid w:val="00A2470E"/>
    <w:rsid w:val="00A519E4"/>
    <w:rsid w:val="00A52938"/>
    <w:rsid w:val="00A54807"/>
    <w:rsid w:val="00A92F85"/>
    <w:rsid w:val="00A957D3"/>
    <w:rsid w:val="00AC4C2C"/>
    <w:rsid w:val="00AE1649"/>
    <w:rsid w:val="00AE2CA0"/>
    <w:rsid w:val="00AE3FF8"/>
    <w:rsid w:val="00B108A5"/>
    <w:rsid w:val="00B12C88"/>
    <w:rsid w:val="00B47B2B"/>
    <w:rsid w:val="00B65DFA"/>
    <w:rsid w:val="00B6743D"/>
    <w:rsid w:val="00B9381D"/>
    <w:rsid w:val="00B946CF"/>
    <w:rsid w:val="00BC2CA5"/>
    <w:rsid w:val="00BE7ADB"/>
    <w:rsid w:val="00C44270"/>
    <w:rsid w:val="00C66B6D"/>
    <w:rsid w:val="00CA12B1"/>
    <w:rsid w:val="00CA3CBF"/>
    <w:rsid w:val="00CB6601"/>
    <w:rsid w:val="00CB7922"/>
    <w:rsid w:val="00CE219A"/>
    <w:rsid w:val="00CF3FBD"/>
    <w:rsid w:val="00D032A1"/>
    <w:rsid w:val="00D1437C"/>
    <w:rsid w:val="00D17802"/>
    <w:rsid w:val="00D431C1"/>
    <w:rsid w:val="00D50E33"/>
    <w:rsid w:val="00D86E5C"/>
    <w:rsid w:val="00DA0507"/>
    <w:rsid w:val="00DB6368"/>
    <w:rsid w:val="00DB706D"/>
    <w:rsid w:val="00DF0B20"/>
    <w:rsid w:val="00DF119C"/>
    <w:rsid w:val="00E126F9"/>
    <w:rsid w:val="00E20891"/>
    <w:rsid w:val="00E33254"/>
    <w:rsid w:val="00E732EA"/>
    <w:rsid w:val="00EA3918"/>
    <w:rsid w:val="00EB0DB1"/>
    <w:rsid w:val="00ED24B1"/>
    <w:rsid w:val="00ED3D2A"/>
    <w:rsid w:val="00EE73F8"/>
    <w:rsid w:val="00F44792"/>
    <w:rsid w:val="00F566EC"/>
    <w:rsid w:val="00F57CA5"/>
    <w:rsid w:val="00F738DD"/>
    <w:rsid w:val="00F87FD6"/>
    <w:rsid w:val="00FA257C"/>
    <w:rsid w:val="00FA6260"/>
    <w:rsid w:val="00FB1399"/>
    <w:rsid w:val="00FB6FE8"/>
    <w:rsid w:val="00FD0D22"/>
    <w:rsid w:val="00FE2F44"/>
    <w:rsid w:val="00FE705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94220"/>
  <w15:chartTrackingRefBased/>
  <w15:docId w15:val="{CCD8F28B-77E9-4860-8D0B-FFD6F796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126F9"/>
    <w:pPr>
      <w:spacing w:after="0" w:line="260" w:lineRule="atLeast"/>
    </w:pPr>
    <w:rPr>
      <w:sz w:val="20"/>
    </w:rPr>
  </w:style>
  <w:style w:type="paragraph" w:styleId="berschrift1">
    <w:name w:val="heading 1"/>
    <w:basedOn w:val="Standard"/>
    <w:next w:val="Standard"/>
    <w:link w:val="berschrift1Zchn"/>
    <w:uiPriority w:val="9"/>
    <w:qFormat/>
    <w:rsid w:val="00E126F9"/>
    <w:pPr>
      <w:keepNext/>
      <w:keepLines/>
      <w:pageBreakBefore/>
      <w:numPr>
        <w:numId w:val="1"/>
      </w:numPr>
      <w:spacing w:after="700" w:line="600" w:lineRule="exact"/>
      <w:outlineLvl w:val="0"/>
    </w:pPr>
    <w:rPr>
      <w:rFonts w:asciiTheme="majorHAnsi" w:eastAsiaTheme="majorEastAsia" w:hAnsiTheme="majorHAnsi" w:cstheme="majorBidi"/>
      <w:b/>
      <w:color w:val="3C0483" w:themeColor="accent1"/>
      <w:sz w:val="48"/>
      <w:szCs w:val="40"/>
    </w:rPr>
  </w:style>
  <w:style w:type="paragraph" w:styleId="berschrift2">
    <w:name w:val="heading 2"/>
    <w:basedOn w:val="Standard"/>
    <w:next w:val="Standard"/>
    <w:link w:val="berschrift2Zchn"/>
    <w:uiPriority w:val="9"/>
    <w:qFormat/>
    <w:rsid w:val="00E126F9"/>
    <w:pPr>
      <w:keepNext/>
      <w:keepLines/>
      <w:numPr>
        <w:ilvl w:val="1"/>
        <w:numId w:val="1"/>
      </w:numPr>
      <w:spacing w:before="280" w:after="260"/>
      <w:outlineLvl w:val="1"/>
    </w:pPr>
    <w:rPr>
      <w:rFonts w:asciiTheme="majorHAnsi" w:eastAsiaTheme="majorEastAsia" w:hAnsiTheme="majorHAnsi" w:cstheme="majorBidi"/>
      <w:b/>
      <w:color w:val="3C0483" w:themeColor="text2"/>
      <w:szCs w:val="32"/>
    </w:rPr>
  </w:style>
  <w:style w:type="paragraph" w:styleId="berschrift3">
    <w:name w:val="heading 3"/>
    <w:basedOn w:val="Tabellenkopf"/>
    <w:next w:val="Standard"/>
    <w:link w:val="berschrift3Zchn"/>
    <w:uiPriority w:val="9"/>
    <w:qFormat/>
    <w:rsid w:val="00EE73F8"/>
    <w:pPr>
      <w:outlineLvl w:val="2"/>
    </w:pPr>
  </w:style>
  <w:style w:type="paragraph" w:styleId="berschrift4">
    <w:name w:val="heading 4"/>
    <w:basedOn w:val="Standard"/>
    <w:next w:val="Standard"/>
    <w:link w:val="berschrift4Zchn"/>
    <w:uiPriority w:val="9"/>
    <w:unhideWhenUsed/>
    <w:qFormat/>
    <w:rsid w:val="00613B8F"/>
    <w:pPr>
      <w:keepNext/>
      <w:keepLines/>
      <w:numPr>
        <w:ilvl w:val="3"/>
        <w:numId w:val="1"/>
      </w:numPr>
      <w:spacing w:before="280"/>
      <w:ind w:left="851" w:hanging="851"/>
      <w:outlineLvl w:val="3"/>
    </w:pPr>
    <w:rPr>
      <w:rFonts w:eastAsiaTheme="majorEastAsia" w:cstheme="majorBidi"/>
      <w:b/>
      <w:bCs/>
      <w:szCs w:val="20"/>
    </w:rPr>
  </w:style>
  <w:style w:type="paragraph" w:styleId="berschrift5">
    <w:name w:val="heading 5"/>
    <w:basedOn w:val="Standard"/>
    <w:next w:val="Standard"/>
    <w:link w:val="berschrift5Zchn"/>
    <w:uiPriority w:val="9"/>
    <w:unhideWhenUsed/>
    <w:qFormat/>
    <w:rsid w:val="00613B8F"/>
    <w:pPr>
      <w:keepNext/>
      <w:keepLines/>
      <w:numPr>
        <w:ilvl w:val="4"/>
        <w:numId w:val="1"/>
      </w:numPr>
      <w:spacing w:before="280"/>
      <w:ind w:left="1009" w:hanging="1009"/>
      <w:outlineLvl w:val="4"/>
    </w:pPr>
    <w:rPr>
      <w:rFonts w:eastAsiaTheme="majorEastAsia" w:cstheme="majorBidi"/>
      <w:b/>
      <w:bCs/>
      <w:szCs w:val="20"/>
    </w:rPr>
  </w:style>
  <w:style w:type="paragraph" w:styleId="berschrift6">
    <w:name w:val="heading 6"/>
    <w:basedOn w:val="Standard"/>
    <w:next w:val="Standard"/>
    <w:link w:val="berschrift6Zchn"/>
    <w:uiPriority w:val="9"/>
    <w:unhideWhenUsed/>
    <w:qFormat/>
    <w:rsid w:val="00613B8F"/>
    <w:pPr>
      <w:keepNext/>
      <w:keepLines/>
      <w:numPr>
        <w:ilvl w:val="5"/>
        <w:numId w:val="1"/>
      </w:numPr>
      <w:spacing w:before="280"/>
      <w:ind w:left="1276" w:hanging="1276"/>
      <w:outlineLvl w:val="5"/>
    </w:pPr>
    <w:rPr>
      <w:rFonts w:eastAsiaTheme="majorEastAsia" w:cstheme="majorBidi"/>
      <w:b/>
      <w:bCs/>
      <w:szCs w:val="20"/>
    </w:rPr>
  </w:style>
  <w:style w:type="paragraph" w:styleId="berschrift7">
    <w:name w:val="heading 7"/>
    <w:basedOn w:val="Standard"/>
    <w:next w:val="Standard"/>
    <w:link w:val="berschrift7Zchn"/>
    <w:uiPriority w:val="9"/>
    <w:unhideWhenUsed/>
    <w:qFormat/>
    <w:rsid w:val="00613B8F"/>
    <w:pPr>
      <w:keepNext/>
      <w:keepLines/>
      <w:numPr>
        <w:ilvl w:val="6"/>
        <w:numId w:val="1"/>
      </w:numPr>
      <w:spacing w:before="280"/>
      <w:ind w:left="1418" w:hanging="1418"/>
      <w:outlineLvl w:val="6"/>
    </w:pPr>
    <w:rPr>
      <w:rFonts w:eastAsiaTheme="majorEastAsia" w:cstheme="majorBidi"/>
      <w:b/>
      <w:bCs/>
      <w:szCs w:val="20"/>
    </w:rPr>
  </w:style>
  <w:style w:type="paragraph" w:styleId="berschrift8">
    <w:name w:val="heading 8"/>
    <w:basedOn w:val="Standard"/>
    <w:next w:val="Standard"/>
    <w:link w:val="berschrift8Zchn"/>
    <w:uiPriority w:val="9"/>
    <w:unhideWhenUsed/>
    <w:qFormat/>
    <w:rsid w:val="00613B8F"/>
    <w:pPr>
      <w:keepNext/>
      <w:keepLines/>
      <w:numPr>
        <w:ilvl w:val="7"/>
        <w:numId w:val="1"/>
      </w:numPr>
      <w:spacing w:before="280"/>
      <w:ind w:left="1559" w:hanging="1559"/>
      <w:outlineLvl w:val="7"/>
    </w:pPr>
    <w:rPr>
      <w:rFonts w:eastAsiaTheme="majorEastAsia" w:cstheme="majorBidi"/>
      <w:b/>
      <w:bCs/>
      <w:szCs w:val="20"/>
    </w:rPr>
  </w:style>
  <w:style w:type="paragraph" w:styleId="berschrift9">
    <w:name w:val="heading 9"/>
    <w:basedOn w:val="Standard"/>
    <w:next w:val="Standard"/>
    <w:link w:val="berschrift9Zchn"/>
    <w:uiPriority w:val="9"/>
    <w:unhideWhenUsed/>
    <w:qFormat/>
    <w:rsid w:val="00613B8F"/>
    <w:pPr>
      <w:keepNext/>
      <w:keepLines/>
      <w:numPr>
        <w:ilvl w:val="8"/>
        <w:numId w:val="1"/>
      </w:numPr>
      <w:spacing w:before="280"/>
      <w:ind w:left="1701" w:hanging="1701"/>
      <w:outlineLvl w:val="8"/>
    </w:pPr>
    <w:rPr>
      <w:rFonts w:eastAsiaTheme="majorEastAsia" w:cstheme="majorBidi"/>
      <w:b/>
      <w:bCs/>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6F9"/>
    <w:rPr>
      <w:rFonts w:asciiTheme="majorHAnsi" w:eastAsiaTheme="majorEastAsia" w:hAnsiTheme="majorHAnsi" w:cstheme="majorBidi"/>
      <w:b/>
      <w:color w:val="3C0483" w:themeColor="accent1"/>
      <w:sz w:val="48"/>
      <w:szCs w:val="40"/>
    </w:rPr>
  </w:style>
  <w:style w:type="character" w:customStyle="1" w:styleId="berschrift2Zchn">
    <w:name w:val="Überschrift 2 Zchn"/>
    <w:basedOn w:val="Absatz-Standardschriftart"/>
    <w:link w:val="berschrift2"/>
    <w:uiPriority w:val="9"/>
    <w:rsid w:val="00E126F9"/>
    <w:rPr>
      <w:rFonts w:asciiTheme="majorHAnsi" w:eastAsiaTheme="majorEastAsia" w:hAnsiTheme="majorHAnsi" w:cstheme="majorBidi"/>
      <w:b/>
      <w:color w:val="3C0483" w:themeColor="text2"/>
      <w:sz w:val="20"/>
      <w:szCs w:val="32"/>
    </w:rPr>
  </w:style>
  <w:style w:type="character" w:customStyle="1" w:styleId="berschrift3Zchn">
    <w:name w:val="Überschrift 3 Zchn"/>
    <w:basedOn w:val="Absatz-Standardschriftart"/>
    <w:link w:val="berschrift3"/>
    <w:uiPriority w:val="9"/>
    <w:rsid w:val="00EE73F8"/>
    <w:rPr>
      <w:b/>
      <w:color w:val="FFFFFF" w:themeColor="background1"/>
      <w:sz w:val="16"/>
    </w:rPr>
  </w:style>
  <w:style w:type="character" w:customStyle="1" w:styleId="berschrift4Zchn">
    <w:name w:val="Überschrift 4 Zchn"/>
    <w:basedOn w:val="Absatz-Standardschriftart"/>
    <w:link w:val="berschrift4"/>
    <w:uiPriority w:val="9"/>
    <w:rsid w:val="0037753F"/>
    <w:rPr>
      <w:rFonts w:eastAsiaTheme="majorEastAsia" w:cstheme="majorBidi"/>
      <w:b/>
      <w:bCs/>
      <w:sz w:val="20"/>
      <w:szCs w:val="20"/>
    </w:rPr>
  </w:style>
  <w:style w:type="character" w:customStyle="1" w:styleId="berschrift5Zchn">
    <w:name w:val="Überschrift 5 Zchn"/>
    <w:basedOn w:val="Absatz-Standardschriftart"/>
    <w:link w:val="berschrift5"/>
    <w:uiPriority w:val="9"/>
    <w:rsid w:val="00613B8F"/>
    <w:rPr>
      <w:rFonts w:eastAsiaTheme="majorEastAsia" w:cstheme="majorBidi"/>
      <w:b/>
      <w:bCs/>
      <w:sz w:val="20"/>
      <w:szCs w:val="20"/>
    </w:rPr>
  </w:style>
  <w:style w:type="character" w:customStyle="1" w:styleId="berschrift6Zchn">
    <w:name w:val="Überschrift 6 Zchn"/>
    <w:basedOn w:val="Absatz-Standardschriftart"/>
    <w:link w:val="berschrift6"/>
    <w:uiPriority w:val="9"/>
    <w:rsid w:val="00613B8F"/>
    <w:rPr>
      <w:rFonts w:eastAsiaTheme="majorEastAsia" w:cstheme="majorBidi"/>
      <w:b/>
      <w:bCs/>
      <w:sz w:val="20"/>
      <w:szCs w:val="20"/>
    </w:rPr>
  </w:style>
  <w:style w:type="character" w:customStyle="1" w:styleId="berschrift7Zchn">
    <w:name w:val="Überschrift 7 Zchn"/>
    <w:basedOn w:val="Absatz-Standardschriftart"/>
    <w:link w:val="berschrift7"/>
    <w:uiPriority w:val="9"/>
    <w:rsid w:val="00613B8F"/>
    <w:rPr>
      <w:rFonts w:eastAsiaTheme="majorEastAsia" w:cstheme="majorBidi"/>
      <w:b/>
      <w:bCs/>
      <w:sz w:val="20"/>
      <w:szCs w:val="20"/>
    </w:rPr>
  </w:style>
  <w:style w:type="character" w:customStyle="1" w:styleId="berschrift8Zchn">
    <w:name w:val="Überschrift 8 Zchn"/>
    <w:basedOn w:val="Absatz-Standardschriftart"/>
    <w:link w:val="berschrift8"/>
    <w:uiPriority w:val="9"/>
    <w:rsid w:val="00613B8F"/>
    <w:rPr>
      <w:rFonts w:eastAsiaTheme="majorEastAsia" w:cstheme="majorBidi"/>
      <w:b/>
      <w:bCs/>
      <w:sz w:val="20"/>
      <w:szCs w:val="20"/>
    </w:rPr>
  </w:style>
  <w:style w:type="character" w:customStyle="1" w:styleId="berschrift9Zchn">
    <w:name w:val="Überschrift 9 Zchn"/>
    <w:basedOn w:val="Absatz-Standardschriftart"/>
    <w:link w:val="berschrift9"/>
    <w:uiPriority w:val="9"/>
    <w:rsid w:val="00613B8F"/>
    <w:rPr>
      <w:rFonts w:eastAsiaTheme="majorEastAsia" w:cstheme="majorBidi"/>
      <w:b/>
      <w:bCs/>
      <w:sz w:val="20"/>
      <w:szCs w:val="20"/>
    </w:rPr>
  </w:style>
  <w:style w:type="paragraph" w:styleId="Titel">
    <w:name w:val="Title"/>
    <w:basedOn w:val="Standard"/>
    <w:next w:val="Standard"/>
    <w:link w:val="TitelZchn"/>
    <w:uiPriority w:val="19"/>
    <w:qFormat/>
    <w:rsid w:val="008823B8"/>
    <w:pPr>
      <w:spacing w:after="1360" w:line="900" w:lineRule="exact"/>
      <w:contextualSpacing/>
    </w:pPr>
    <w:rPr>
      <w:rFonts w:asciiTheme="majorHAnsi" w:eastAsiaTheme="majorEastAsia" w:hAnsiTheme="majorHAnsi" w:cstheme="majorBidi"/>
      <w:b/>
      <w:color w:val="3C0483" w:themeColor="accent1"/>
      <w:kern w:val="28"/>
      <w:sz w:val="80"/>
      <w:szCs w:val="100"/>
    </w:rPr>
  </w:style>
  <w:style w:type="character" w:customStyle="1" w:styleId="TitelZchn">
    <w:name w:val="Titel Zchn"/>
    <w:basedOn w:val="Absatz-Standardschriftart"/>
    <w:link w:val="Titel"/>
    <w:uiPriority w:val="19"/>
    <w:rsid w:val="008823B8"/>
    <w:rPr>
      <w:rFonts w:asciiTheme="majorHAnsi" w:eastAsiaTheme="majorEastAsia" w:hAnsiTheme="majorHAnsi" w:cstheme="majorBidi"/>
      <w:b/>
      <w:color w:val="3C0483" w:themeColor="accent1"/>
      <w:kern w:val="28"/>
      <w:sz w:val="80"/>
      <w:szCs w:val="100"/>
    </w:rPr>
  </w:style>
  <w:style w:type="paragraph" w:styleId="Untertitel">
    <w:name w:val="Subtitle"/>
    <w:basedOn w:val="Standard"/>
    <w:next w:val="Standard"/>
    <w:link w:val="UntertitelZchn"/>
    <w:uiPriority w:val="19"/>
    <w:qFormat/>
    <w:rsid w:val="001973B5"/>
    <w:pPr>
      <w:numPr>
        <w:ilvl w:val="1"/>
      </w:numPr>
      <w:spacing w:after="7120" w:line="480" w:lineRule="atLeast"/>
    </w:pPr>
    <w:rPr>
      <w:rFonts w:eastAsiaTheme="majorEastAsia" w:cstheme="majorBidi"/>
      <w:color w:val="3C0483" w:themeColor="accent1"/>
      <w:sz w:val="40"/>
      <w:szCs w:val="40"/>
    </w:rPr>
  </w:style>
  <w:style w:type="character" w:customStyle="1" w:styleId="UntertitelZchn">
    <w:name w:val="Untertitel Zchn"/>
    <w:basedOn w:val="Absatz-Standardschriftart"/>
    <w:link w:val="Untertitel"/>
    <w:uiPriority w:val="19"/>
    <w:rsid w:val="001973B5"/>
    <w:rPr>
      <w:rFonts w:eastAsiaTheme="majorEastAsia" w:cstheme="majorBidi"/>
      <w:color w:val="3C0483" w:themeColor="accent1"/>
      <w:sz w:val="40"/>
      <w:szCs w:val="40"/>
    </w:rPr>
  </w:style>
  <w:style w:type="paragraph" w:styleId="Zitat">
    <w:name w:val="Quote"/>
    <w:basedOn w:val="Standard"/>
    <w:next w:val="Standard"/>
    <w:link w:val="ZitatZchn"/>
    <w:uiPriority w:val="29"/>
    <w:semiHidden/>
    <w:qFormat/>
    <w:rsid w:val="00DF0B20"/>
    <w:pPr>
      <w:keepNext/>
      <w:keepLines/>
      <w:spacing w:before="720" w:after="140" w:line="600" w:lineRule="exact"/>
    </w:pPr>
    <w:rPr>
      <w:color w:val="3C0483" w:themeColor="accent1"/>
      <w:sz w:val="54"/>
      <w:szCs w:val="54"/>
    </w:rPr>
  </w:style>
  <w:style w:type="character" w:customStyle="1" w:styleId="ZitatZchn">
    <w:name w:val="Zitat Zchn"/>
    <w:basedOn w:val="Absatz-Standardschriftart"/>
    <w:link w:val="Zitat"/>
    <w:uiPriority w:val="29"/>
    <w:semiHidden/>
    <w:rsid w:val="001F5C7C"/>
    <w:rPr>
      <w:color w:val="3C0483" w:themeColor="accent1"/>
      <w:sz w:val="54"/>
      <w:szCs w:val="54"/>
    </w:rPr>
  </w:style>
  <w:style w:type="paragraph" w:styleId="Listenabsatz">
    <w:name w:val="List Paragraph"/>
    <w:basedOn w:val="Standard"/>
    <w:uiPriority w:val="1"/>
    <w:qFormat/>
    <w:rsid w:val="00CA3CBF"/>
    <w:pPr>
      <w:numPr>
        <w:numId w:val="2"/>
      </w:numPr>
      <w:contextualSpacing/>
    </w:pPr>
  </w:style>
  <w:style w:type="character" w:styleId="IntensiveHervorhebung">
    <w:name w:val="Intense Emphasis"/>
    <w:basedOn w:val="Absatz-Standardschriftart"/>
    <w:uiPriority w:val="21"/>
    <w:semiHidden/>
    <w:qFormat/>
    <w:rsid w:val="00013039"/>
    <w:rPr>
      <w:i/>
      <w:iCs/>
      <w:color w:val="2C0361" w:themeColor="accent1" w:themeShade="BF"/>
    </w:rPr>
  </w:style>
  <w:style w:type="paragraph" w:styleId="IntensivesZitat">
    <w:name w:val="Intense Quote"/>
    <w:basedOn w:val="Standard"/>
    <w:next w:val="Standard"/>
    <w:link w:val="IntensivesZitatZchn"/>
    <w:uiPriority w:val="30"/>
    <w:semiHidden/>
    <w:qFormat/>
    <w:rsid w:val="00013039"/>
    <w:pPr>
      <w:pBdr>
        <w:top w:val="single" w:sz="4" w:space="10" w:color="2C0361" w:themeColor="accent1" w:themeShade="BF"/>
        <w:bottom w:val="single" w:sz="4" w:space="10" w:color="2C0361" w:themeColor="accent1" w:themeShade="BF"/>
      </w:pBdr>
      <w:spacing w:before="360" w:after="360"/>
      <w:ind w:left="864" w:right="864"/>
      <w:jc w:val="center"/>
    </w:pPr>
    <w:rPr>
      <w:i/>
      <w:iCs/>
      <w:color w:val="2C0361" w:themeColor="accent1" w:themeShade="BF"/>
    </w:rPr>
  </w:style>
  <w:style w:type="character" w:customStyle="1" w:styleId="IntensivesZitatZchn">
    <w:name w:val="Intensives Zitat Zchn"/>
    <w:basedOn w:val="Absatz-Standardschriftart"/>
    <w:link w:val="IntensivesZitat"/>
    <w:uiPriority w:val="30"/>
    <w:semiHidden/>
    <w:rsid w:val="0037753F"/>
    <w:rPr>
      <w:i/>
      <w:iCs/>
      <w:color w:val="2C0361" w:themeColor="accent1" w:themeShade="BF"/>
      <w:sz w:val="20"/>
    </w:rPr>
  </w:style>
  <w:style w:type="character" w:styleId="IntensiverVerweis">
    <w:name w:val="Intense Reference"/>
    <w:basedOn w:val="Absatz-Standardschriftart"/>
    <w:uiPriority w:val="32"/>
    <w:semiHidden/>
    <w:qFormat/>
    <w:rsid w:val="00013039"/>
    <w:rPr>
      <w:b/>
      <w:bCs/>
      <w:smallCaps/>
      <w:color w:val="2C0361" w:themeColor="accent1" w:themeShade="BF"/>
      <w:spacing w:val="5"/>
    </w:rPr>
  </w:style>
  <w:style w:type="paragraph" w:styleId="Kopfzeile">
    <w:name w:val="header"/>
    <w:basedOn w:val="Standard"/>
    <w:link w:val="KopfzeileZchn"/>
    <w:uiPriority w:val="99"/>
    <w:unhideWhenUsed/>
    <w:rsid w:val="00737E7B"/>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737E7B"/>
  </w:style>
  <w:style w:type="paragraph" w:styleId="Fuzeile">
    <w:name w:val="footer"/>
    <w:basedOn w:val="Standard"/>
    <w:link w:val="FuzeileZchn"/>
    <w:uiPriority w:val="99"/>
    <w:unhideWhenUsed/>
    <w:rsid w:val="00370844"/>
    <w:pPr>
      <w:tabs>
        <w:tab w:val="left" w:pos="2693"/>
        <w:tab w:val="right" w:pos="8929"/>
      </w:tabs>
      <w:spacing w:line="240" w:lineRule="auto"/>
    </w:pPr>
    <w:rPr>
      <w:color w:val="3C0483" w:themeColor="accent1"/>
      <w:sz w:val="16"/>
    </w:rPr>
  </w:style>
  <w:style w:type="character" w:customStyle="1" w:styleId="FuzeileZchn">
    <w:name w:val="Fußzeile Zchn"/>
    <w:basedOn w:val="Absatz-Standardschriftart"/>
    <w:link w:val="Fuzeile"/>
    <w:uiPriority w:val="99"/>
    <w:rsid w:val="00370844"/>
    <w:rPr>
      <w:color w:val="3C0483" w:themeColor="accent1"/>
      <w:sz w:val="16"/>
    </w:rPr>
  </w:style>
  <w:style w:type="paragraph" w:styleId="Funotentext">
    <w:name w:val="footnote text"/>
    <w:basedOn w:val="Standard"/>
    <w:link w:val="FunotentextZchn"/>
    <w:uiPriority w:val="99"/>
    <w:unhideWhenUsed/>
    <w:rsid w:val="00B946CF"/>
    <w:pPr>
      <w:spacing w:line="240" w:lineRule="auto"/>
      <w:ind w:left="142" w:hanging="142"/>
    </w:pPr>
    <w:rPr>
      <w:color w:val="3C0483" w:themeColor="accent1"/>
      <w:sz w:val="14"/>
      <w:szCs w:val="20"/>
    </w:rPr>
  </w:style>
  <w:style w:type="character" w:customStyle="1" w:styleId="FunotentextZchn">
    <w:name w:val="Fußnotentext Zchn"/>
    <w:basedOn w:val="Absatz-Standardschriftart"/>
    <w:link w:val="Funotentext"/>
    <w:uiPriority w:val="99"/>
    <w:rsid w:val="00B946CF"/>
    <w:rPr>
      <w:color w:val="3C0483" w:themeColor="accent1"/>
      <w:sz w:val="14"/>
      <w:szCs w:val="20"/>
    </w:rPr>
  </w:style>
  <w:style w:type="character" w:styleId="Funotenzeichen">
    <w:name w:val="footnote reference"/>
    <w:basedOn w:val="Absatz-Standardschriftart"/>
    <w:uiPriority w:val="99"/>
    <w:semiHidden/>
    <w:unhideWhenUsed/>
    <w:rsid w:val="00785425"/>
    <w:rPr>
      <w:vertAlign w:val="superscript"/>
    </w:rPr>
  </w:style>
  <w:style w:type="paragraph" w:styleId="Beschriftung">
    <w:name w:val="caption"/>
    <w:basedOn w:val="Standard"/>
    <w:next w:val="Standard"/>
    <w:uiPriority w:val="35"/>
    <w:unhideWhenUsed/>
    <w:qFormat/>
    <w:rsid w:val="00522A7A"/>
    <w:pPr>
      <w:spacing w:before="80" w:after="440" w:line="240" w:lineRule="auto"/>
      <w:contextualSpacing/>
    </w:pPr>
    <w:rPr>
      <w:iCs/>
      <w:color w:val="3C0483" w:themeColor="accent1"/>
      <w:sz w:val="14"/>
      <w:szCs w:val="18"/>
    </w:rPr>
  </w:style>
  <w:style w:type="paragraph" w:customStyle="1" w:styleId="Zwischentitel">
    <w:name w:val="Zwischentitel"/>
    <w:basedOn w:val="berschrift1"/>
    <w:uiPriority w:val="12"/>
    <w:qFormat/>
    <w:rsid w:val="002A5983"/>
    <w:pPr>
      <w:pageBreakBefore w:val="0"/>
      <w:numPr>
        <w:numId w:val="0"/>
      </w:numPr>
    </w:pPr>
  </w:style>
  <w:style w:type="paragraph" w:customStyle="1" w:styleId="Liste123">
    <w:name w:val="Liste 123"/>
    <w:basedOn w:val="Standard"/>
    <w:uiPriority w:val="2"/>
    <w:qFormat/>
    <w:rsid w:val="00F57CA5"/>
    <w:pPr>
      <w:numPr>
        <w:numId w:val="3"/>
      </w:numPr>
      <w:spacing w:before="280"/>
      <w:ind w:left="567" w:hanging="567"/>
    </w:pPr>
  </w:style>
  <w:style w:type="paragraph" w:styleId="Inhaltsverzeichnisberschrift">
    <w:name w:val="TOC Heading"/>
    <w:basedOn w:val="berschrift1"/>
    <w:next w:val="Standard"/>
    <w:uiPriority w:val="39"/>
    <w:unhideWhenUsed/>
    <w:qFormat/>
    <w:rsid w:val="00CF3FBD"/>
    <w:pPr>
      <w:pageBreakBefore w:val="0"/>
      <w:numPr>
        <w:numId w:val="0"/>
      </w:numPr>
      <w:outlineLvl w:val="9"/>
    </w:pPr>
    <w:rPr>
      <w:szCs w:val="60"/>
      <w:lang w:eastAsia="de-DE"/>
      <w14:ligatures w14:val="none"/>
    </w:rPr>
  </w:style>
  <w:style w:type="paragraph" w:styleId="Verzeichnis1">
    <w:name w:val="toc 1"/>
    <w:basedOn w:val="Standard"/>
    <w:next w:val="Standard"/>
    <w:uiPriority w:val="39"/>
    <w:unhideWhenUsed/>
    <w:rsid w:val="00EE73F8"/>
    <w:pPr>
      <w:tabs>
        <w:tab w:val="right" w:pos="8919"/>
      </w:tabs>
      <w:spacing w:before="280" w:after="200"/>
      <w:ind w:left="709" w:hanging="709"/>
    </w:pPr>
    <w:rPr>
      <w:b/>
      <w:noProof/>
    </w:rPr>
  </w:style>
  <w:style w:type="paragraph" w:styleId="Verzeichnis2">
    <w:name w:val="toc 2"/>
    <w:basedOn w:val="Standard"/>
    <w:next w:val="Standard"/>
    <w:uiPriority w:val="39"/>
    <w:unhideWhenUsed/>
    <w:rsid w:val="00CF3FBD"/>
    <w:pPr>
      <w:tabs>
        <w:tab w:val="right" w:pos="8919"/>
      </w:tabs>
      <w:ind w:left="709" w:hanging="709"/>
    </w:pPr>
    <w:rPr>
      <w:noProof/>
    </w:rPr>
  </w:style>
  <w:style w:type="character" w:styleId="Hyperlink">
    <w:name w:val="Hyperlink"/>
    <w:basedOn w:val="Absatz-Standardschriftart"/>
    <w:uiPriority w:val="99"/>
    <w:unhideWhenUsed/>
    <w:rsid w:val="00CF3FBD"/>
    <w:rPr>
      <w:color w:val="000000" w:themeColor="hyperlink"/>
      <w:u w:val="single"/>
    </w:rPr>
  </w:style>
  <w:style w:type="paragraph" w:styleId="Verzeichnis3">
    <w:name w:val="toc 3"/>
    <w:basedOn w:val="Standard"/>
    <w:next w:val="Standard"/>
    <w:uiPriority w:val="39"/>
    <w:unhideWhenUsed/>
    <w:rsid w:val="00CF3FBD"/>
    <w:pPr>
      <w:tabs>
        <w:tab w:val="left" w:pos="1440"/>
        <w:tab w:val="right" w:pos="8919"/>
      </w:tabs>
      <w:spacing w:after="100"/>
      <w:ind w:left="709" w:hanging="709"/>
    </w:pPr>
    <w:rPr>
      <w:noProof/>
    </w:rPr>
  </w:style>
  <w:style w:type="paragraph" w:customStyle="1" w:styleId="Einleitung">
    <w:name w:val="Einleitung"/>
    <w:basedOn w:val="Standard"/>
    <w:uiPriority w:val="10"/>
    <w:qFormat/>
    <w:rsid w:val="00273155"/>
    <w:pPr>
      <w:spacing w:after="560"/>
      <w:contextualSpacing/>
    </w:pPr>
    <w:rPr>
      <w:b/>
      <w:color w:val="3C0483" w:themeColor="accent1"/>
      <w:sz w:val="32"/>
      <w:szCs w:val="32"/>
    </w:rPr>
  </w:style>
  <w:style w:type="table" w:styleId="Tabellenraster">
    <w:name w:val="Table Grid"/>
    <w:aliases w:val="Mission KI"/>
    <w:basedOn w:val="NormaleTabelle"/>
    <w:uiPriority w:val="39"/>
    <w:rsid w:val="002E38FE"/>
    <w:pPr>
      <w:spacing w:after="0" w:line="240" w:lineRule="auto"/>
    </w:pPr>
    <w:rPr>
      <w:sz w:val="16"/>
    </w:rPr>
    <w:tblPr>
      <w:tblBorders>
        <w:top w:val="single" w:sz="4" w:space="0" w:color="D4BBFF" w:themeColor="accent2"/>
        <w:left w:val="single" w:sz="4" w:space="0" w:color="D4BBFF" w:themeColor="accent2"/>
        <w:bottom w:val="single" w:sz="4" w:space="0" w:color="D4BBFF" w:themeColor="accent2"/>
        <w:right w:val="single" w:sz="4" w:space="0" w:color="D4BBFF" w:themeColor="accent2"/>
        <w:insideH w:val="single" w:sz="4" w:space="0" w:color="D4BBFF" w:themeColor="accent2"/>
        <w:insideV w:val="single" w:sz="4" w:space="0" w:color="D4BBFF" w:themeColor="accent2"/>
      </w:tblBorders>
      <w:tblCellMar>
        <w:top w:w="85" w:type="dxa"/>
        <w:bottom w:w="85" w:type="dxa"/>
      </w:tblCellMar>
    </w:tblPr>
    <w:tblStylePr w:type="firstRow">
      <w:rPr>
        <w:b w:val="0"/>
        <w:color w:val="FFFFFF" w:themeColor="background1"/>
      </w:rPr>
      <w:tblPr/>
      <w:tcPr>
        <w:tcBorders>
          <w:top w:val="single" w:sz="4" w:space="0" w:color="3C0483" w:themeColor="text2"/>
          <w:left w:val="single" w:sz="4" w:space="0" w:color="3C0483" w:themeColor="text2"/>
          <w:bottom w:val="single" w:sz="4" w:space="0" w:color="3C0483" w:themeColor="text2"/>
          <w:right w:val="single" w:sz="4" w:space="0" w:color="3C0483" w:themeColor="text2"/>
          <w:insideH w:val="nil"/>
          <w:insideV w:val="single" w:sz="4" w:space="0" w:color="FFFFFF" w:themeColor="background1"/>
          <w:tl2br w:val="nil"/>
          <w:tr2bl w:val="nil"/>
        </w:tcBorders>
        <w:shd w:val="clear" w:color="auto" w:fill="3C0483" w:themeFill="text2"/>
      </w:tcPr>
    </w:tblStylePr>
  </w:style>
  <w:style w:type="paragraph" w:customStyle="1" w:styleId="Tabellentext">
    <w:name w:val="Tabellentext"/>
    <w:basedOn w:val="Standard"/>
    <w:qFormat/>
    <w:rsid w:val="004C313A"/>
    <w:pPr>
      <w:spacing w:line="208" w:lineRule="atLeast"/>
    </w:pPr>
    <w:rPr>
      <w:color w:val="3C0483" w:themeColor="text2"/>
      <w:sz w:val="16"/>
    </w:rPr>
  </w:style>
  <w:style w:type="paragraph" w:customStyle="1" w:styleId="Tabellenkopf">
    <w:name w:val="Tabellenkopf"/>
    <w:basedOn w:val="Tabellentext"/>
    <w:qFormat/>
    <w:rsid w:val="00E126F9"/>
    <w:rPr>
      <w:b/>
      <w:color w:val="FFFFFF" w:themeColor="background1"/>
    </w:rPr>
  </w:style>
  <w:style w:type="character" w:styleId="Platzhaltertext">
    <w:name w:val="Placeholder Text"/>
    <w:basedOn w:val="Absatz-Standardschriftart"/>
    <w:uiPriority w:val="99"/>
    <w:semiHidden/>
    <w:rsid w:val="00FA257C"/>
    <w:rPr>
      <w:color w:val="666666"/>
    </w:rPr>
  </w:style>
  <w:style w:type="paragraph" w:customStyle="1" w:styleId="AufzhlungTabelle">
    <w:name w:val="Aufzählung Tabelle"/>
    <w:basedOn w:val="Tabellentext"/>
    <w:qFormat/>
    <w:rsid w:val="00486A2C"/>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Arbeit\ifok\MKI\Input\Word\MissionKI_Bericht_2025-02-25_mit%20Beispieltex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27D8085D18454B8807C372AF995DA2"/>
        <w:category>
          <w:name w:val="Allgemein"/>
          <w:gallery w:val="placeholder"/>
        </w:category>
        <w:types>
          <w:type w:val="bbPlcHdr"/>
        </w:types>
        <w:behaviors>
          <w:behavior w:val="content"/>
        </w:behaviors>
        <w:guid w:val="{83BAA6B7-9CB7-4E3D-BF65-0AF9E5C4F289}"/>
      </w:docPartPr>
      <w:docPartBody>
        <w:p w:rsidR="00111674" w:rsidRDefault="00C0616B" w:rsidP="00C0616B">
          <w:pPr>
            <w:pStyle w:val="C127D8085D18454B8807C372AF995DA2"/>
          </w:pPr>
          <w:r w:rsidRPr="00BC49BD">
            <w:rPr>
              <w:rStyle w:val="Platzhaltertext"/>
            </w:rPr>
            <w:t>Choose an item.</w:t>
          </w:r>
        </w:p>
      </w:docPartBody>
    </w:docPart>
    <w:docPart>
      <w:docPartPr>
        <w:name w:val="6E47EAE39DC149A48949F98D863B7263"/>
        <w:category>
          <w:name w:val="Allgemein"/>
          <w:gallery w:val="placeholder"/>
        </w:category>
        <w:types>
          <w:type w:val="bbPlcHdr"/>
        </w:types>
        <w:behaviors>
          <w:behavior w:val="content"/>
        </w:behaviors>
        <w:guid w:val="{1EDFF47E-20FA-4556-829C-AC5CF31EF2AB}"/>
      </w:docPartPr>
      <w:docPartBody>
        <w:p w:rsidR="00111674" w:rsidRDefault="00C0616B" w:rsidP="00C0616B">
          <w:pPr>
            <w:pStyle w:val="6E47EAE39DC149A48949F98D863B7263"/>
          </w:pPr>
          <w:r w:rsidRPr="00BC49BD">
            <w:rPr>
              <w:rStyle w:val="Platzhaltertext"/>
            </w:rPr>
            <w:t>Choose an item.</w:t>
          </w:r>
        </w:p>
      </w:docPartBody>
    </w:docPart>
    <w:docPart>
      <w:docPartPr>
        <w:name w:val="11D3FE24B2AB41299461C0BD759716ED"/>
        <w:category>
          <w:name w:val="Allgemein"/>
          <w:gallery w:val="placeholder"/>
        </w:category>
        <w:types>
          <w:type w:val="bbPlcHdr"/>
        </w:types>
        <w:behaviors>
          <w:behavior w:val="content"/>
        </w:behaviors>
        <w:guid w:val="{26276377-83F9-4F5B-9F9A-314F9E8B0D83}"/>
      </w:docPartPr>
      <w:docPartBody>
        <w:p w:rsidR="00111674" w:rsidRDefault="00C0616B" w:rsidP="00C0616B">
          <w:pPr>
            <w:pStyle w:val="11D3FE24B2AB41299461C0BD759716ED"/>
          </w:pPr>
          <w:r w:rsidRPr="00BC49BD">
            <w:rPr>
              <w:rStyle w:val="Platzhaltertext"/>
            </w:rPr>
            <w:t>Choose an item.</w:t>
          </w:r>
        </w:p>
      </w:docPartBody>
    </w:docPart>
    <w:docPart>
      <w:docPartPr>
        <w:name w:val="E8C61A7A8EFF49D6A441BB84E24E2EC4"/>
        <w:category>
          <w:name w:val="Allgemein"/>
          <w:gallery w:val="placeholder"/>
        </w:category>
        <w:types>
          <w:type w:val="bbPlcHdr"/>
        </w:types>
        <w:behaviors>
          <w:behavior w:val="content"/>
        </w:behaviors>
        <w:guid w:val="{12293DA8-58A6-4C0F-8F18-071C438CF4B3}"/>
      </w:docPartPr>
      <w:docPartBody>
        <w:p w:rsidR="00111674" w:rsidRDefault="00C0616B" w:rsidP="00C0616B">
          <w:pPr>
            <w:pStyle w:val="E8C61A7A8EFF49D6A441BB84E24E2EC4"/>
          </w:pPr>
          <w:r>
            <w:rPr>
              <w:rStyle w:val="Platzhaltertext"/>
            </w:rPr>
            <w:t>Choose an item.</w:t>
          </w:r>
        </w:p>
      </w:docPartBody>
    </w:docPart>
    <w:docPart>
      <w:docPartPr>
        <w:name w:val="1B4155E00B81497BA96018DADD2A1B65"/>
        <w:category>
          <w:name w:val="Allgemein"/>
          <w:gallery w:val="placeholder"/>
        </w:category>
        <w:types>
          <w:type w:val="bbPlcHdr"/>
        </w:types>
        <w:behaviors>
          <w:behavior w:val="content"/>
        </w:behaviors>
        <w:guid w:val="{92BB0F34-989A-4C39-A635-F9ED6C237D52}"/>
      </w:docPartPr>
      <w:docPartBody>
        <w:p w:rsidR="00111674" w:rsidRDefault="00C0616B" w:rsidP="00C0616B">
          <w:pPr>
            <w:pStyle w:val="1B4155E00B81497BA96018DADD2A1B65"/>
          </w:pPr>
          <w:r w:rsidRPr="009341EE">
            <w:rPr>
              <w:rStyle w:val="Platzhaltertext"/>
            </w:rPr>
            <w:t>Choose an item.</w:t>
          </w:r>
        </w:p>
      </w:docPartBody>
    </w:docPart>
    <w:docPart>
      <w:docPartPr>
        <w:name w:val="EE6C1C58C7DA4C7682B9646471A274F2"/>
        <w:category>
          <w:name w:val="Allgemein"/>
          <w:gallery w:val="placeholder"/>
        </w:category>
        <w:types>
          <w:type w:val="bbPlcHdr"/>
        </w:types>
        <w:behaviors>
          <w:behavior w:val="content"/>
        </w:behaviors>
        <w:guid w:val="{4E07C0C6-4B16-48E9-990F-12829F9A9ABF}"/>
      </w:docPartPr>
      <w:docPartBody>
        <w:p w:rsidR="00111674" w:rsidRDefault="00C0616B" w:rsidP="00C0616B">
          <w:pPr>
            <w:pStyle w:val="EE6C1C58C7DA4C7682B9646471A274F2"/>
          </w:pPr>
          <w:r w:rsidRPr="00BC49BD">
            <w:rPr>
              <w:rStyle w:val="Platzhaltertext"/>
            </w:rPr>
            <w:t>Choose an item.</w:t>
          </w:r>
        </w:p>
      </w:docPartBody>
    </w:docPart>
    <w:docPart>
      <w:docPartPr>
        <w:name w:val="8A88389EAEAD47BB8BB6306600B33AB6"/>
        <w:category>
          <w:name w:val="Allgemein"/>
          <w:gallery w:val="placeholder"/>
        </w:category>
        <w:types>
          <w:type w:val="bbPlcHdr"/>
        </w:types>
        <w:behaviors>
          <w:behavior w:val="content"/>
        </w:behaviors>
        <w:guid w:val="{BB44E6B5-21D1-4F4F-B951-418814C357B2}"/>
      </w:docPartPr>
      <w:docPartBody>
        <w:p w:rsidR="00111674" w:rsidRDefault="00C0616B" w:rsidP="00C0616B">
          <w:pPr>
            <w:pStyle w:val="8A88389EAEAD47BB8BB6306600B33AB6"/>
          </w:pPr>
          <w:r w:rsidRPr="00BC49BD">
            <w:rPr>
              <w:rStyle w:val="Platzhaltertext"/>
            </w:rPr>
            <w:t>Choose an item.</w:t>
          </w:r>
        </w:p>
      </w:docPartBody>
    </w:docPart>
    <w:docPart>
      <w:docPartPr>
        <w:name w:val="04E28312BA234152AF150C2B4FE26776"/>
        <w:category>
          <w:name w:val="Allgemein"/>
          <w:gallery w:val="placeholder"/>
        </w:category>
        <w:types>
          <w:type w:val="bbPlcHdr"/>
        </w:types>
        <w:behaviors>
          <w:behavior w:val="content"/>
        </w:behaviors>
        <w:guid w:val="{DA83E3CD-3F47-41C8-91C1-8D79511F4AD4}"/>
      </w:docPartPr>
      <w:docPartBody>
        <w:p w:rsidR="00111674" w:rsidRDefault="00C0616B" w:rsidP="00C0616B">
          <w:pPr>
            <w:pStyle w:val="04E28312BA234152AF150C2B4FE26776"/>
          </w:pPr>
          <w:r>
            <w:rPr>
              <w:rStyle w:val="Platzhaltertext"/>
            </w:rPr>
            <w:t>Choose an item.</w:t>
          </w:r>
        </w:p>
      </w:docPartBody>
    </w:docPart>
    <w:docPart>
      <w:docPartPr>
        <w:name w:val="B97076EAA4E74A05A2232CF91F2B0091"/>
        <w:category>
          <w:name w:val="Allgemein"/>
          <w:gallery w:val="placeholder"/>
        </w:category>
        <w:types>
          <w:type w:val="bbPlcHdr"/>
        </w:types>
        <w:behaviors>
          <w:behavior w:val="content"/>
        </w:behaviors>
        <w:guid w:val="{C682841B-2064-4C32-9D88-A8DD239CC864}"/>
      </w:docPartPr>
      <w:docPartBody>
        <w:p w:rsidR="00111674" w:rsidRDefault="00C0616B" w:rsidP="00C0616B">
          <w:pPr>
            <w:pStyle w:val="B97076EAA4E74A05A2232CF91F2B0091"/>
          </w:pPr>
          <w:r w:rsidRPr="009341EE">
            <w:rPr>
              <w:rStyle w:val="Platzhaltertext"/>
            </w:rPr>
            <w:t>Choose an item.</w:t>
          </w:r>
        </w:p>
      </w:docPartBody>
    </w:docPart>
    <w:docPart>
      <w:docPartPr>
        <w:name w:val="2841BBDAA9F44E3E8A7DCC643BD5653E"/>
        <w:category>
          <w:name w:val="Allgemein"/>
          <w:gallery w:val="placeholder"/>
        </w:category>
        <w:types>
          <w:type w:val="bbPlcHdr"/>
        </w:types>
        <w:behaviors>
          <w:behavior w:val="content"/>
        </w:behaviors>
        <w:guid w:val="{2BA14B89-4DBC-4207-ADDA-F19F7DFDCAA2}"/>
      </w:docPartPr>
      <w:docPartBody>
        <w:p w:rsidR="00111674" w:rsidRDefault="00C0616B" w:rsidP="00C0616B">
          <w:pPr>
            <w:pStyle w:val="2841BBDAA9F44E3E8A7DCC643BD5653E"/>
          </w:pPr>
          <w:r w:rsidRPr="00BC49BD">
            <w:rPr>
              <w:rStyle w:val="Platzhaltertext"/>
            </w:rPr>
            <w:t>Choose an item.</w:t>
          </w:r>
        </w:p>
      </w:docPartBody>
    </w:docPart>
    <w:docPart>
      <w:docPartPr>
        <w:name w:val="993A5D4E4247476FAEED23BCCD66C712"/>
        <w:category>
          <w:name w:val="Allgemein"/>
          <w:gallery w:val="placeholder"/>
        </w:category>
        <w:types>
          <w:type w:val="bbPlcHdr"/>
        </w:types>
        <w:behaviors>
          <w:behavior w:val="content"/>
        </w:behaviors>
        <w:guid w:val="{BEEE70DD-FEE1-43C0-9E74-2172801810D4}"/>
      </w:docPartPr>
      <w:docPartBody>
        <w:p w:rsidR="00111674" w:rsidRDefault="00C0616B" w:rsidP="00C0616B">
          <w:pPr>
            <w:pStyle w:val="993A5D4E4247476FAEED23BCCD66C712"/>
          </w:pPr>
          <w:r w:rsidRPr="00BC49BD">
            <w:rPr>
              <w:rStyle w:val="Platzhaltertext"/>
            </w:rPr>
            <w:t>Choose an item.</w:t>
          </w:r>
        </w:p>
      </w:docPartBody>
    </w:docPart>
    <w:docPart>
      <w:docPartPr>
        <w:name w:val="8E42662509944D569C1C8E35E107F0DA"/>
        <w:category>
          <w:name w:val="Allgemein"/>
          <w:gallery w:val="placeholder"/>
        </w:category>
        <w:types>
          <w:type w:val="bbPlcHdr"/>
        </w:types>
        <w:behaviors>
          <w:behavior w:val="content"/>
        </w:behaviors>
        <w:guid w:val="{E70EADD1-9A17-42A4-84C2-4F0EC41E236C}"/>
      </w:docPartPr>
      <w:docPartBody>
        <w:p w:rsidR="00111674" w:rsidRDefault="00C0616B" w:rsidP="00C0616B">
          <w:pPr>
            <w:pStyle w:val="8E42662509944D569C1C8E35E107F0DA"/>
          </w:pPr>
          <w:r w:rsidRPr="00BC49BD">
            <w:rPr>
              <w:rStyle w:val="Platzhaltertext"/>
            </w:rPr>
            <w:t>Choose an item.</w:t>
          </w:r>
        </w:p>
      </w:docPartBody>
    </w:docPart>
    <w:docPart>
      <w:docPartPr>
        <w:name w:val="48AA2DA281714E92AD26029E033B3FA1"/>
        <w:category>
          <w:name w:val="Allgemein"/>
          <w:gallery w:val="placeholder"/>
        </w:category>
        <w:types>
          <w:type w:val="bbPlcHdr"/>
        </w:types>
        <w:behaviors>
          <w:behavior w:val="content"/>
        </w:behaviors>
        <w:guid w:val="{F6187A63-F54D-4299-BAEE-DAB0114AE34E}"/>
      </w:docPartPr>
      <w:docPartBody>
        <w:p w:rsidR="00111674" w:rsidRDefault="00C0616B" w:rsidP="00C0616B">
          <w:pPr>
            <w:pStyle w:val="48AA2DA281714E92AD26029E033B3FA1"/>
          </w:pPr>
          <w:r w:rsidRPr="00BC49BD">
            <w:rPr>
              <w:rStyle w:val="Platzhaltertext"/>
            </w:rPr>
            <w:t>Choose an item.</w:t>
          </w:r>
        </w:p>
      </w:docPartBody>
    </w:docPart>
    <w:docPart>
      <w:docPartPr>
        <w:name w:val="5EDA5B2773B2424D8A9280810C80F3DC"/>
        <w:category>
          <w:name w:val="Allgemein"/>
          <w:gallery w:val="placeholder"/>
        </w:category>
        <w:types>
          <w:type w:val="bbPlcHdr"/>
        </w:types>
        <w:behaviors>
          <w:behavior w:val="content"/>
        </w:behaviors>
        <w:guid w:val="{C448BB48-78DB-4793-9057-F19DBC79800B}"/>
      </w:docPartPr>
      <w:docPartBody>
        <w:p w:rsidR="00111674" w:rsidRDefault="00C0616B" w:rsidP="00C0616B">
          <w:pPr>
            <w:pStyle w:val="5EDA5B2773B2424D8A9280810C80F3DC"/>
          </w:pPr>
          <w:r w:rsidRPr="00BC49BD">
            <w:rPr>
              <w:rStyle w:val="Platzhaltertext"/>
            </w:rPr>
            <w:t>Choose an item.</w:t>
          </w:r>
        </w:p>
      </w:docPartBody>
    </w:docPart>
    <w:docPart>
      <w:docPartPr>
        <w:name w:val="A198D4992F974BE78CF93A3F139497B1"/>
        <w:category>
          <w:name w:val="Allgemein"/>
          <w:gallery w:val="placeholder"/>
        </w:category>
        <w:types>
          <w:type w:val="bbPlcHdr"/>
        </w:types>
        <w:behaviors>
          <w:behavior w:val="content"/>
        </w:behaviors>
        <w:guid w:val="{097C8C76-25C0-440B-8079-294D5C16317F}"/>
      </w:docPartPr>
      <w:docPartBody>
        <w:p w:rsidR="00111674" w:rsidRDefault="00C0616B" w:rsidP="00C0616B">
          <w:pPr>
            <w:pStyle w:val="A198D4992F974BE78CF93A3F139497B1"/>
          </w:pPr>
          <w:r>
            <w:rPr>
              <w:rStyle w:val="Platzhaltertext"/>
            </w:rPr>
            <w:t>Choose an item.</w:t>
          </w:r>
        </w:p>
      </w:docPartBody>
    </w:docPart>
    <w:docPart>
      <w:docPartPr>
        <w:name w:val="137EC3FCD425456282A8C710B139DAB7"/>
        <w:category>
          <w:name w:val="Allgemein"/>
          <w:gallery w:val="placeholder"/>
        </w:category>
        <w:types>
          <w:type w:val="bbPlcHdr"/>
        </w:types>
        <w:behaviors>
          <w:behavior w:val="content"/>
        </w:behaviors>
        <w:guid w:val="{9804FA64-5148-404D-B7B6-C8970694C956}"/>
      </w:docPartPr>
      <w:docPartBody>
        <w:p w:rsidR="00111674" w:rsidRDefault="00C0616B" w:rsidP="00C0616B">
          <w:pPr>
            <w:pStyle w:val="137EC3FCD425456282A8C710B139DAB7"/>
          </w:pPr>
          <w:r w:rsidRPr="009341EE">
            <w:rPr>
              <w:rStyle w:val="Platzhaltertext"/>
            </w:rPr>
            <w:t>Choose an item.</w:t>
          </w:r>
        </w:p>
      </w:docPartBody>
    </w:docPart>
    <w:docPart>
      <w:docPartPr>
        <w:name w:val="45F310A8152741F4B9D53BE613AD3500"/>
        <w:category>
          <w:name w:val="Allgemein"/>
          <w:gallery w:val="placeholder"/>
        </w:category>
        <w:types>
          <w:type w:val="bbPlcHdr"/>
        </w:types>
        <w:behaviors>
          <w:behavior w:val="content"/>
        </w:behaviors>
        <w:guid w:val="{A1E27C09-C536-449C-87FE-0879BC351336}"/>
      </w:docPartPr>
      <w:docPartBody>
        <w:p w:rsidR="00111674" w:rsidRDefault="00C0616B" w:rsidP="00C0616B">
          <w:pPr>
            <w:pStyle w:val="45F310A8152741F4B9D53BE613AD3500"/>
          </w:pPr>
          <w:r w:rsidRPr="00BC49BD">
            <w:rPr>
              <w:rStyle w:val="Platzhaltertext"/>
            </w:rPr>
            <w:t>Choose an item.</w:t>
          </w:r>
        </w:p>
      </w:docPartBody>
    </w:docPart>
    <w:docPart>
      <w:docPartPr>
        <w:name w:val="589021E584C043579FC081349F0A6C85"/>
        <w:category>
          <w:name w:val="Allgemein"/>
          <w:gallery w:val="placeholder"/>
        </w:category>
        <w:types>
          <w:type w:val="bbPlcHdr"/>
        </w:types>
        <w:behaviors>
          <w:behavior w:val="content"/>
        </w:behaviors>
        <w:guid w:val="{EC6DC94A-5F19-41C8-B2E8-BE1B493E35AF}"/>
      </w:docPartPr>
      <w:docPartBody>
        <w:p w:rsidR="00111674" w:rsidRDefault="00C0616B" w:rsidP="00C0616B">
          <w:pPr>
            <w:pStyle w:val="589021E584C043579FC081349F0A6C85"/>
          </w:pPr>
          <w:r w:rsidRPr="00BC49BD">
            <w:rPr>
              <w:rStyle w:val="Platzhaltertext"/>
            </w:rPr>
            <w:t>Choose an item.</w:t>
          </w:r>
        </w:p>
      </w:docPartBody>
    </w:docPart>
    <w:docPart>
      <w:docPartPr>
        <w:name w:val="939FDB62C402459A80763CC58CA2DE8F"/>
        <w:category>
          <w:name w:val="Allgemein"/>
          <w:gallery w:val="placeholder"/>
        </w:category>
        <w:types>
          <w:type w:val="bbPlcHdr"/>
        </w:types>
        <w:behaviors>
          <w:behavior w:val="content"/>
        </w:behaviors>
        <w:guid w:val="{5CEA3034-FBAE-4712-8059-9D551A0F361A}"/>
      </w:docPartPr>
      <w:docPartBody>
        <w:p w:rsidR="00111674" w:rsidRDefault="00C0616B" w:rsidP="00C0616B">
          <w:pPr>
            <w:pStyle w:val="939FDB62C402459A80763CC58CA2DE8F"/>
          </w:pPr>
          <w:r w:rsidRPr="00BC49BD">
            <w:rPr>
              <w:rStyle w:val="Platzhaltertext"/>
            </w:rPr>
            <w:t>Choose an item.</w:t>
          </w:r>
        </w:p>
      </w:docPartBody>
    </w:docPart>
    <w:docPart>
      <w:docPartPr>
        <w:name w:val="21019C1D332A45C8B238F56CB9F0919E"/>
        <w:category>
          <w:name w:val="Allgemein"/>
          <w:gallery w:val="placeholder"/>
        </w:category>
        <w:types>
          <w:type w:val="bbPlcHdr"/>
        </w:types>
        <w:behaviors>
          <w:behavior w:val="content"/>
        </w:behaviors>
        <w:guid w:val="{DA7F267E-D7D1-4FE3-A35A-6CA9B9277C64}"/>
      </w:docPartPr>
      <w:docPartBody>
        <w:p w:rsidR="00111674" w:rsidRDefault="00C0616B" w:rsidP="00C0616B">
          <w:pPr>
            <w:pStyle w:val="21019C1D332A45C8B238F56CB9F0919E"/>
          </w:pPr>
          <w:r w:rsidRPr="00BC49BD">
            <w:rPr>
              <w:rStyle w:val="Platzhaltertext"/>
            </w:rPr>
            <w:t>Choose an item.</w:t>
          </w:r>
        </w:p>
      </w:docPartBody>
    </w:docPart>
    <w:docPart>
      <w:docPartPr>
        <w:name w:val="8ED99AAD7B1D4DDAA5A6599F7E5E029D"/>
        <w:category>
          <w:name w:val="Allgemein"/>
          <w:gallery w:val="placeholder"/>
        </w:category>
        <w:types>
          <w:type w:val="bbPlcHdr"/>
        </w:types>
        <w:behaviors>
          <w:behavior w:val="content"/>
        </w:behaviors>
        <w:guid w:val="{CBB601A9-045D-4115-8D1E-31A25B4C857D}"/>
      </w:docPartPr>
      <w:docPartBody>
        <w:p w:rsidR="00111674" w:rsidRDefault="00C0616B" w:rsidP="00C0616B">
          <w:pPr>
            <w:pStyle w:val="8ED99AAD7B1D4DDAA5A6599F7E5E029D"/>
          </w:pPr>
          <w:r>
            <w:rPr>
              <w:rStyle w:val="Platzhaltertext"/>
            </w:rPr>
            <w:t>Choose an item.</w:t>
          </w:r>
        </w:p>
      </w:docPartBody>
    </w:docPart>
    <w:docPart>
      <w:docPartPr>
        <w:name w:val="217B3357D73444C9BBB3A56AB4F83612"/>
        <w:category>
          <w:name w:val="Allgemein"/>
          <w:gallery w:val="placeholder"/>
        </w:category>
        <w:types>
          <w:type w:val="bbPlcHdr"/>
        </w:types>
        <w:behaviors>
          <w:behavior w:val="content"/>
        </w:behaviors>
        <w:guid w:val="{C77AB3F1-CAE5-4DE1-A90D-B502B6A5D23C}"/>
      </w:docPartPr>
      <w:docPartBody>
        <w:p w:rsidR="00111674" w:rsidRDefault="00C0616B" w:rsidP="00C0616B">
          <w:pPr>
            <w:pStyle w:val="217B3357D73444C9BBB3A56AB4F83612"/>
          </w:pPr>
          <w:r w:rsidRPr="009341EE">
            <w:rPr>
              <w:rStyle w:val="Platzhaltertext"/>
            </w:rPr>
            <w:t>Choose an item.</w:t>
          </w:r>
        </w:p>
      </w:docPartBody>
    </w:docPart>
    <w:docPart>
      <w:docPartPr>
        <w:name w:val="ECEBF592FD824B02930D9C9CD74BA76D"/>
        <w:category>
          <w:name w:val="Allgemein"/>
          <w:gallery w:val="placeholder"/>
        </w:category>
        <w:types>
          <w:type w:val="bbPlcHdr"/>
        </w:types>
        <w:behaviors>
          <w:behavior w:val="content"/>
        </w:behaviors>
        <w:guid w:val="{3746C9FF-720D-4865-83AC-77162968072E}"/>
      </w:docPartPr>
      <w:docPartBody>
        <w:p w:rsidR="00111674" w:rsidRDefault="00C0616B" w:rsidP="00C0616B">
          <w:pPr>
            <w:pStyle w:val="ECEBF592FD824B02930D9C9CD74BA76D"/>
          </w:pPr>
          <w:r w:rsidRPr="00BC49BD">
            <w:rPr>
              <w:rStyle w:val="Platzhaltertext"/>
            </w:rPr>
            <w:t>Choose an item.</w:t>
          </w:r>
        </w:p>
      </w:docPartBody>
    </w:docPart>
    <w:docPart>
      <w:docPartPr>
        <w:name w:val="BB02FBCD54214537AD2C83B35EB761AF"/>
        <w:category>
          <w:name w:val="Allgemein"/>
          <w:gallery w:val="placeholder"/>
        </w:category>
        <w:types>
          <w:type w:val="bbPlcHdr"/>
        </w:types>
        <w:behaviors>
          <w:behavior w:val="content"/>
        </w:behaviors>
        <w:guid w:val="{35549C5A-F842-40F5-B662-AD4D733DCFF8}"/>
      </w:docPartPr>
      <w:docPartBody>
        <w:p w:rsidR="00111674" w:rsidRDefault="00C0616B" w:rsidP="00C0616B">
          <w:pPr>
            <w:pStyle w:val="BB02FBCD54214537AD2C83B35EB761AF"/>
          </w:pPr>
          <w:r w:rsidRPr="00BC49BD">
            <w:rPr>
              <w:rStyle w:val="Platzhaltertext"/>
            </w:rPr>
            <w:t>Choose an item.</w:t>
          </w:r>
        </w:p>
      </w:docPartBody>
    </w:docPart>
    <w:docPart>
      <w:docPartPr>
        <w:name w:val="BDB4292A42FE4D8789BFAC00844D9919"/>
        <w:category>
          <w:name w:val="Allgemein"/>
          <w:gallery w:val="placeholder"/>
        </w:category>
        <w:types>
          <w:type w:val="bbPlcHdr"/>
        </w:types>
        <w:behaviors>
          <w:behavior w:val="content"/>
        </w:behaviors>
        <w:guid w:val="{BED82B93-40BB-42F3-B108-E67287A2A462}"/>
      </w:docPartPr>
      <w:docPartBody>
        <w:p w:rsidR="00111674" w:rsidRDefault="00C0616B" w:rsidP="00C0616B">
          <w:pPr>
            <w:pStyle w:val="BDB4292A42FE4D8789BFAC00844D9919"/>
          </w:pPr>
          <w:r w:rsidRPr="00BC49BD">
            <w:rPr>
              <w:rStyle w:val="Platzhaltertext"/>
            </w:rPr>
            <w:t>Choose an item.</w:t>
          </w:r>
        </w:p>
      </w:docPartBody>
    </w:docPart>
    <w:docPart>
      <w:docPartPr>
        <w:name w:val="C9F538A3E92C4A959B1B1FF08363BCF9"/>
        <w:category>
          <w:name w:val="Allgemein"/>
          <w:gallery w:val="placeholder"/>
        </w:category>
        <w:types>
          <w:type w:val="bbPlcHdr"/>
        </w:types>
        <w:behaviors>
          <w:behavior w:val="content"/>
        </w:behaviors>
        <w:guid w:val="{5DCC61F2-4C5C-4A7C-B08A-20A5A249E1EC}"/>
      </w:docPartPr>
      <w:docPartBody>
        <w:p w:rsidR="00111674" w:rsidRDefault="00C0616B" w:rsidP="00C0616B">
          <w:pPr>
            <w:pStyle w:val="C9F538A3E92C4A959B1B1FF08363BCF9"/>
          </w:pPr>
          <w:r w:rsidRPr="00BC49BD">
            <w:rPr>
              <w:rStyle w:val="Platzhaltertext"/>
            </w:rPr>
            <w:t>Choose an item.</w:t>
          </w:r>
        </w:p>
      </w:docPartBody>
    </w:docPart>
    <w:docPart>
      <w:docPartPr>
        <w:name w:val="E2CE115175F649529E1F34B496147A68"/>
        <w:category>
          <w:name w:val="Allgemein"/>
          <w:gallery w:val="placeholder"/>
        </w:category>
        <w:types>
          <w:type w:val="bbPlcHdr"/>
        </w:types>
        <w:behaviors>
          <w:behavior w:val="content"/>
        </w:behaviors>
        <w:guid w:val="{06DE4FC2-2EAB-4B7A-A95C-B29548F2698F}"/>
      </w:docPartPr>
      <w:docPartBody>
        <w:p w:rsidR="00111674" w:rsidRDefault="00C0616B" w:rsidP="00C0616B">
          <w:pPr>
            <w:pStyle w:val="E2CE115175F649529E1F34B496147A68"/>
          </w:pPr>
          <w:r>
            <w:rPr>
              <w:rStyle w:val="Platzhaltertext"/>
            </w:rPr>
            <w:t>Choose an item.</w:t>
          </w:r>
        </w:p>
      </w:docPartBody>
    </w:docPart>
    <w:docPart>
      <w:docPartPr>
        <w:name w:val="EF7D1159384B460BA0D6616BA740F3B5"/>
        <w:category>
          <w:name w:val="Allgemein"/>
          <w:gallery w:val="placeholder"/>
        </w:category>
        <w:types>
          <w:type w:val="bbPlcHdr"/>
        </w:types>
        <w:behaviors>
          <w:behavior w:val="content"/>
        </w:behaviors>
        <w:guid w:val="{BD2AABDD-D90B-4BDF-8183-60B04EAA1037}"/>
      </w:docPartPr>
      <w:docPartBody>
        <w:p w:rsidR="00111674" w:rsidRDefault="00C0616B" w:rsidP="00C0616B">
          <w:pPr>
            <w:pStyle w:val="EF7D1159384B460BA0D6616BA740F3B5"/>
          </w:pPr>
          <w:r w:rsidRPr="009341EE">
            <w:rPr>
              <w:rStyle w:val="Platzhaltertext"/>
            </w:rPr>
            <w:t>Choose an item.</w:t>
          </w:r>
        </w:p>
      </w:docPartBody>
    </w:docPart>
    <w:docPart>
      <w:docPartPr>
        <w:name w:val="771ABB9B6707420696782E9D88C5642C"/>
        <w:category>
          <w:name w:val="Allgemein"/>
          <w:gallery w:val="placeholder"/>
        </w:category>
        <w:types>
          <w:type w:val="bbPlcHdr"/>
        </w:types>
        <w:behaviors>
          <w:behavior w:val="content"/>
        </w:behaviors>
        <w:guid w:val="{046D145E-08ED-4FBD-A4A0-8AD2922439A8}"/>
      </w:docPartPr>
      <w:docPartBody>
        <w:p w:rsidR="00111674" w:rsidRDefault="00C0616B" w:rsidP="00C0616B">
          <w:pPr>
            <w:pStyle w:val="771ABB9B6707420696782E9D88C5642C"/>
          </w:pPr>
          <w:r w:rsidRPr="00BC49BD">
            <w:rPr>
              <w:rStyle w:val="Platzhaltertext"/>
            </w:rPr>
            <w:t>Choose an item.</w:t>
          </w:r>
        </w:p>
      </w:docPartBody>
    </w:docPart>
    <w:docPart>
      <w:docPartPr>
        <w:name w:val="DAE57FD966AC470B8A451A221073EF4D"/>
        <w:category>
          <w:name w:val="Allgemein"/>
          <w:gallery w:val="placeholder"/>
        </w:category>
        <w:types>
          <w:type w:val="bbPlcHdr"/>
        </w:types>
        <w:behaviors>
          <w:behavior w:val="content"/>
        </w:behaviors>
        <w:guid w:val="{FC3FF247-587F-45CD-959C-B3B629837E20}"/>
      </w:docPartPr>
      <w:docPartBody>
        <w:p w:rsidR="00111674" w:rsidRDefault="00C0616B" w:rsidP="00C0616B">
          <w:pPr>
            <w:pStyle w:val="DAE57FD966AC470B8A451A221073EF4D"/>
          </w:pPr>
          <w:r w:rsidRPr="00BC49BD">
            <w:rPr>
              <w:rStyle w:val="Platzhaltertext"/>
            </w:rPr>
            <w:t>Choose an item.</w:t>
          </w:r>
        </w:p>
      </w:docPartBody>
    </w:docPart>
    <w:docPart>
      <w:docPartPr>
        <w:name w:val="9A69F9D759934C88ACB39EDBD101A9D0"/>
        <w:category>
          <w:name w:val="Allgemein"/>
          <w:gallery w:val="placeholder"/>
        </w:category>
        <w:types>
          <w:type w:val="bbPlcHdr"/>
        </w:types>
        <w:behaviors>
          <w:behavior w:val="content"/>
        </w:behaviors>
        <w:guid w:val="{6754FF01-C0BE-47C9-8F16-BCDC70744E72}"/>
      </w:docPartPr>
      <w:docPartBody>
        <w:p w:rsidR="00111674" w:rsidRDefault="00C0616B" w:rsidP="00C0616B">
          <w:pPr>
            <w:pStyle w:val="9A69F9D759934C88ACB39EDBD101A9D0"/>
          </w:pPr>
          <w:r w:rsidRPr="00BC49BD">
            <w:rPr>
              <w:rStyle w:val="Platzhaltertext"/>
            </w:rPr>
            <w:t>Choose an item.</w:t>
          </w:r>
        </w:p>
      </w:docPartBody>
    </w:docPart>
    <w:docPart>
      <w:docPartPr>
        <w:name w:val="A65A4901450E47A18354C820C7DF16F3"/>
        <w:category>
          <w:name w:val="Allgemein"/>
          <w:gallery w:val="placeholder"/>
        </w:category>
        <w:types>
          <w:type w:val="bbPlcHdr"/>
        </w:types>
        <w:behaviors>
          <w:behavior w:val="content"/>
        </w:behaviors>
        <w:guid w:val="{C13DA35C-6751-4B70-960D-24C4557579A9}"/>
      </w:docPartPr>
      <w:docPartBody>
        <w:p w:rsidR="00111674" w:rsidRDefault="00C0616B" w:rsidP="00C0616B">
          <w:pPr>
            <w:pStyle w:val="A65A4901450E47A18354C820C7DF16F3"/>
          </w:pPr>
          <w:r w:rsidRPr="00BC49BD">
            <w:rPr>
              <w:rStyle w:val="Platzhaltertext"/>
            </w:rPr>
            <w:t>Choose an item.</w:t>
          </w:r>
        </w:p>
      </w:docPartBody>
    </w:docPart>
    <w:docPart>
      <w:docPartPr>
        <w:name w:val="61AC22B68818484381B32E37F962D86D"/>
        <w:category>
          <w:name w:val="Allgemein"/>
          <w:gallery w:val="placeholder"/>
        </w:category>
        <w:types>
          <w:type w:val="bbPlcHdr"/>
        </w:types>
        <w:behaviors>
          <w:behavior w:val="content"/>
        </w:behaviors>
        <w:guid w:val="{FBA753D4-C8BF-4982-AE1E-F8303782D785}"/>
      </w:docPartPr>
      <w:docPartBody>
        <w:p w:rsidR="00111674" w:rsidRDefault="00C0616B" w:rsidP="00C0616B">
          <w:pPr>
            <w:pStyle w:val="61AC22B68818484381B32E37F962D86D"/>
          </w:pPr>
          <w:r>
            <w:rPr>
              <w:rStyle w:val="Platzhaltertext"/>
            </w:rPr>
            <w:t>Choose an item.</w:t>
          </w:r>
        </w:p>
      </w:docPartBody>
    </w:docPart>
    <w:docPart>
      <w:docPartPr>
        <w:name w:val="8FEB48C859CA45028ABE66B3F2E75744"/>
        <w:category>
          <w:name w:val="Allgemein"/>
          <w:gallery w:val="placeholder"/>
        </w:category>
        <w:types>
          <w:type w:val="bbPlcHdr"/>
        </w:types>
        <w:behaviors>
          <w:behavior w:val="content"/>
        </w:behaviors>
        <w:guid w:val="{45D254BE-B7A5-42A5-9467-25F5F22EADAD}"/>
      </w:docPartPr>
      <w:docPartBody>
        <w:p w:rsidR="00111674" w:rsidRDefault="00C0616B" w:rsidP="00C0616B">
          <w:pPr>
            <w:pStyle w:val="8FEB48C859CA45028ABE66B3F2E75744"/>
          </w:pPr>
          <w:r w:rsidRPr="009341EE">
            <w:rPr>
              <w:rStyle w:val="Platzhaltertext"/>
            </w:rPr>
            <w:t>Choose an item.</w:t>
          </w:r>
        </w:p>
      </w:docPartBody>
    </w:docPart>
    <w:docPart>
      <w:docPartPr>
        <w:name w:val="D67CCB0C3C5E40EF9277957206FA4E3A"/>
        <w:category>
          <w:name w:val="Allgemein"/>
          <w:gallery w:val="placeholder"/>
        </w:category>
        <w:types>
          <w:type w:val="bbPlcHdr"/>
        </w:types>
        <w:behaviors>
          <w:behavior w:val="content"/>
        </w:behaviors>
        <w:guid w:val="{F6802728-6FA4-4F91-9879-697108BEB1E8}"/>
      </w:docPartPr>
      <w:docPartBody>
        <w:p w:rsidR="00111674" w:rsidRDefault="00C0616B" w:rsidP="00C0616B">
          <w:pPr>
            <w:pStyle w:val="D67CCB0C3C5E40EF9277957206FA4E3A"/>
          </w:pPr>
          <w:r w:rsidRPr="00BC49BD">
            <w:rPr>
              <w:rStyle w:val="Platzhaltertext"/>
            </w:rPr>
            <w:t>Choose an item.</w:t>
          </w:r>
        </w:p>
      </w:docPartBody>
    </w:docPart>
    <w:docPart>
      <w:docPartPr>
        <w:name w:val="0AC188156E6C4AE1A7EE6433B5A486C2"/>
        <w:category>
          <w:name w:val="Allgemein"/>
          <w:gallery w:val="placeholder"/>
        </w:category>
        <w:types>
          <w:type w:val="bbPlcHdr"/>
        </w:types>
        <w:behaviors>
          <w:behavior w:val="content"/>
        </w:behaviors>
        <w:guid w:val="{4D3EEDCA-30F0-4AB9-AF1E-2C5E5AD9BBF4}"/>
      </w:docPartPr>
      <w:docPartBody>
        <w:p w:rsidR="00111674" w:rsidRDefault="00C0616B" w:rsidP="00C0616B">
          <w:pPr>
            <w:pStyle w:val="0AC188156E6C4AE1A7EE6433B5A486C2"/>
          </w:pPr>
          <w:r w:rsidRPr="00BC49BD">
            <w:rPr>
              <w:rStyle w:val="Platzhaltertext"/>
            </w:rPr>
            <w:t>Choose an item.</w:t>
          </w:r>
        </w:p>
      </w:docPartBody>
    </w:docPart>
    <w:docPart>
      <w:docPartPr>
        <w:name w:val="45E234E73A964E239B3248910B298B02"/>
        <w:category>
          <w:name w:val="Allgemein"/>
          <w:gallery w:val="placeholder"/>
        </w:category>
        <w:types>
          <w:type w:val="bbPlcHdr"/>
        </w:types>
        <w:behaviors>
          <w:behavior w:val="content"/>
        </w:behaviors>
        <w:guid w:val="{3785CBDD-B149-4C0B-BB63-65DCB286D5F0}"/>
      </w:docPartPr>
      <w:docPartBody>
        <w:p w:rsidR="00111674" w:rsidRDefault="00C0616B" w:rsidP="00C0616B">
          <w:pPr>
            <w:pStyle w:val="45E234E73A964E239B3248910B298B02"/>
          </w:pPr>
          <w:r w:rsidRPr="00BC49BD">
            <w:rPr>
              <w:rStyle w:val="Platzhaltertext"/>
            </w:rPr>
            <w:t>Choose an item.</w:t>
          </w:r>
        </w:p>
      </w:docPartBody>
    </w:docPart>
    <w:docPart>
      <w:docPartPr>
        <w:name w:val="6A9142114A514494832568B7718C91BF"/>
        <w:category>
          <w:name w:val="Allgemein"/>
          <w:gallery w:val="placeholder"/>
        </w:category>
        <w:types>
          <w:type w:val="bbPlcHdr"/>
        </w:types>
        <w:behaviors>
          <w:behavior w:val="content"/>
        </w:behaviors>
        <w:guid w:val="{713824A0-4708-48C9-8536-AE9126C9F5AD}"/>
      </w:docPartPr>
      <w:docPartBody>
        <w:p w:rsidR="00111674" w:rsidRDefault="00C0616B" w:rsidP="00C0616B">
          <w:pPr>
            <w:pStyle w:val="6A9142114A514494832568B7718C91BF"/>
          </w:pPr>
          <w:r w:rsidRPr="00BC49BD">
            <w:rPr>
              <w:rStyle w:val="Platzhaltertext"/>
            </w:rPr>
            <w:t>Choose an item.</w:t>
          </w:r>
        </w:p>
      </w:docPartBody>
    </w:docPart>
    <w:docPart>
      <w:docPartPr>
        <w:name w:val="229F29FFE607422EBDA6615B5F5D3707"/>
        <w:category>
          <w:name w:val="Allgemein"/>
          <w:gallery w:val="placeholder"/>
        </w:category>
        <w:types>
          <w:type w:val="bbPlcHdr"/>
        </w:types>
        <w:behaviors>
          <w:behavior w:val="content"/>
        </w:behaviors>
        <w:guid w:val="{7451E74C-FA16-471E-BA7E-7C894610A334}"/>
      </w:docPartPr>
      <w:docPartBody>
        <w:p w:rsidR="00111674" w:rsidRDefault="00C0616B" w:rsidP="00C0616B">
          <w:pPr>
            <w:pStyle w:val="229F29FFE607422EBDA6615B5F5D3707"/>
          </w:pPr>
          <w:r>
            <w:rPr>
              <w:rStyle w:val="Platzhaltertext"/>
            </w:rPr>
            <w:t>Choose an item.</w:t>
          </w:r>
        </w:p>
      </w:docPartBody>
    </w:docPart>
    <w:docPart>
      <w:docPartPr>
        <w:name w:val="FA66670CB89446ED9F3D576478B27E16"/>
        <w:category>
          <w:name w:val="Allgemein"/>
          <w:gallery w:val="placeholder"/>
        </w:category>
        <w:types>
          <w:type w:val="bbPlcHdr"/>
        </w:types>
        <w:behaviors>
          <w:behavior w:val="content"/>
        </w:behaviors>
        <w:guid w:val="{8FBF3DBF-4C08-4991-A8D3-466567BD44DE}"/>
      </w:docPartPr>
      <w:docPartBody>
        <w:p w:rsidR="00111674" w:rsidRDefault="00C0616B" w:rsidP="00C0616B">
          <w:pPr>
            <w:pStyle w:val="FA66670CB89446ED9F3D576478B27E16"/>
          </w:pPr>
          <w:r w:rsidRPr="009341EE">
            <w:rPr>
              <w:rStyle w:val="Platzhaltertext"/>
            </w:rPr>
            <w:t>Choose an item.</w:t>
          </w:r>
        </w:p>
      </w:docPartBody>
    </w:docPart>
    <w:docPart>
      <w:docPartPr>
        <w:name w:val="01D30E0CD78C4D938BE2F945FCB042DB"/>
        <w:category>
          <w:name w:val="Allgemein"/>
          <w:gallery w:val="placeholder"/>
        </w:category>
        <w:types>
          <w:type w:val="bbPlcHdr"/>
        </w:types>
        <w:behaviors>
          <w:behavior w:val="content"/>
        </w:behaviors>
        <w:guid w:val="{766E1B6B-C55D-4451-A158-1E7C43F3679E}"/>
      </w:docPartPr>
      <w:docPartBody>
        <w:p w:rsidR="00111674" w:rsidRDefault="00C0616B" w:rsidP="00C0616B">
          <w:pPr>
            <w:pStyle w:val="01D30E0CD78C4D938BE2F945FCB042DB"/>
          </w:pPr>
          <w:r w:rsidRPr="00BC49BD">
            <w:rPr>
              <w:rStyle w:val="Platzhaltertext"/>
            </w:rPr>
            <w:t>Choose an item.</w:t>
          </w:r>
        </w:p>
      </w:docPartBody>
    </w:docPart>
    <w:docPart>
      <w:docPartPr>
        <w:name w:val="C342D56969ED400E9A5E235C06400AB0"/>
        <w:category>
          <w:name w:val="Allgemein"/>
          <w:gallery w:val="placeholder"/>
        </w:category>
        <w:types>
          <w:type w:val="bbPlcHdr"/>
        </w:types>
        <w:behaviors>
          <w:behavior w:val="content"/>
        </w:behaviors>
        <w:guid w:val="{81DFDEBF-3747-4E2D-ACC3-E5D557D0CB68}"/>
      </w:docPartPr>
      <w:docPartBody>
        <w:p w:rsidR="00111674" w:rsidRDefault="00C0616B" w:rsidP="00C0616B">
          <w:pPr>
            <w:pStyle w:val="C342D56969ED400E9A5E235C06400AB0"/>
          </w:pPr>
          <w:r w:rsidRPr="00BC49BD">
            <w:rPr>
              <w:rStyle w:val="Platzhaltertext"/>
            </w:rPr>
            <w:t>Choose an item.</w:t>
          </w:r>
        </w:p>
      </w:docPartBody>
    </w:docPart>
    <w:docPart>
      <w:docPartPr>
        <w:name w:val="D0F1A82D9E4548D389BF758804230BD6"/>
        <w:category>
          <w:name w:val="Allgemein"/>
          <w:gallery w:val="placeholder"/>
        </w:category>
        <w:types>
          <w:type w:val="bbPlcHdr"/>
        </w:types>
        <w:behaviors>
          <w:behavior w:val="content"/>
        </w:behaviors>
        <w:guid w:val="{2F72540F-F758-45C7-BBF8-504B9DAAC8F4}"/>
      </w:docPartPr>
      <w:docPartBody>
        <w:p w:rsidR="00111674" w:rsidRDefault="00C0616B" w:rsidP="00C0616B">
          <w:pPr>
            <w:pStyle w:val="D0F1A82D9E4548D389BF758804230BD6"/>
          </w:pPr>
          <w:r w:rsidRPr="00BC49BD">
            <w:rPr>
              <w:rStyle w:val="Platzhaltertext"/>
            </w:rPr>
            <w:t>Choose an item.</w:t>
          </w:r>
        </w:p>
      </w:docPartBody>
    </w:docPart>
    <w:docPart>
      <w:docPartPr>
        <w:name w:val="4D22892D76B2408890B24069924A7049"/>
        <w:category>
          <w:name w:val="Allgemein"/>
          <w:gallery w:val="placeholder"/>
        </w:category>
        <w:types>
          <w:type w:val="bbPlcHdr"/>
        </w:types>
        <w:behaviors>
          <w:behavior w:val="content"/>
        </w:behaviors>
        <w:guid w:val="{6213444D-87C4-4A7B-95E5-0FF091EA5495}"/>
      </w:docPartPr>
      <w:docPartBody>
        <w:p w:rsidR="00111674" w:rsidRDefault="00C0616B" w:rsidP="00C0616B">
          <w:pPr>
            <w:pStyle w:val="4D22892D76B2408890B24069924A7049"/>
          </w:pPr>
          <w:r w:rsidRPr="00BC49BD">
            <w:rPr>
              <w:rStyle w:val="Platzhaltertext"/>
            </w:rPr>
            <w:t>Choose an item.</w:t>
          </w:r>
        </w:p>
      </w:docPartBody>
    </w:docPart>
    <w:docPart>
      <w:docPartPr>
        <w:name w:val="30CB5C0FB8DE46EA8C3E06CCB3563BE2"/>
        <w:category>
          <w:name w:val="Allgemein"/>
          <w:gallery w:val="placeholder"/>
        </w:category>
        <w:types>
          <w:type w:val="bbPlcHdr"/>
        </w:types>
        <w:behaviors>
          <w:behavior w:val="content"/>
        </w:behaviors>
        <w:guid w:val="{08083FB3-DBBF-41BC-B9C2-C2CDF8C9E049}"/>
      </w:docPartPr>
      <w:docPartBody>
        <w:p w:rsidR="00111674" w:rsidRDefault="00C0616B" w:rsidP="00C0616B">
          <w:pPr>
            <w:pStyle w:val="30CB5C0FB8DE46EA8C3E06CCB3563BE2"/>
          </w:pPr>
          <w:r>
            <w:rPr>
              <w:rStyle w:val="Platzhaltertext"/>
            </w:rPr>
            <w:t>Choose an item.</w:t>
          </w:r>
        </w:p>
      </w:docPartBody>
    </w:docPart>
    <w:docPart>
      <w:docPartPr>
        <w:name w:val="4D6459D38D1C4F46846534655821999D"/>
        <w:category>
          <w:name w:val="Allgemein"/>
          <w:gallery w:val="placeholder"/>
        </w:category>
        <w:types>
          <w:type w:val="bbPlcHdr"/>
        </w:types>
        <w:behaviors>
          <w:behavior w:val="content"/>
        </w:behaviors>
        <w:guid w:val="{45A95188-6ABC-417E-AE00-4236135CE79B}"/>
      </w:docPartPr>
      <w:docPartBody>
        <w:p w:rsidR="00111674" w:rsidRDefault="00C0616B" w:rsidP="00C0616B">
          <w:pPr>
            <w:pStyle w:val="4D6459D38D1C4F46846534655821999D"/>
          </w:pPr>
          <w:r w:rsidRPr="009341EE">
            <w:rPr>
              <w:rStyle w:val="Platzhaltertext"/>
            </w:rPr>
            <w:t>Choose an item.</w:t>
          </w:r>
        </w:p>
      </w:docPartBody>
    </w:docPart>
    <w:docPart>
      <w:docPartPr>
        <w:name w:val="86FAB1F2D16747438E6DC21C35384629"/>
        <w:category>
          <w:name w:val="Allgemein"/>
          <w:gallery w:val="placeholder"/>
        </w:category>
        <w:types>
          <w:type w:val="bbPlcHdr"/>
        </w:types>
        <w:behaviors>
          <w:behavior w:val="content"/>
        </w:behaviors>
        <w:guid w:val="{62E32425-88CB-42DD-9759-92DE097A85C0}"/>
      </w:docPartPr>
      <w:docPartBody>
        <w:p w:rsidR="00111674" w:rsidRDefault="00C0616B" w:rsidP="00C0616B">
          <w:pPr>
            <w:pStyle w:val="86FAB1F2D16747438E6DC21C35384629"/>
          </w:pPr>
          <w:r w:rsidRPr="00BC49BD">
            <w:rPr>
              <w:rStyle w:val="Platzhaltertext"/>
            </w:rPr>
            <w:t>Choose an item.</w:t>
          </w:r>
        </w:p>
      </w:docPartBody>
    </w:docPart>
    <w:docPart>
      <w:docPartPr>
        <w:name w:val="B4409052F0DE4946AA2E3C469BD27F8E"/>
        <w:category>
          <w:name w:val="Allgemein"/>
          <w:gallery w:val="placeholder"/>
        </w:category>
        <w:types>
          <w:type w:val="bbPlcHdr"/>
        </w:types>
        <w:behaviors>
          <w:behavior w:val="content"/>
        </w:behaviors>
        <w:guid w:val="{4F8A7053-9D0A-461D-B3D1-E0C1C0145BC8}"/>
      </w:docPartPr>
      <w:docPartBody>
        <w:p w:rsidR="00111674" w:rsidRDefault="00C0616B" w:rsidP="00C0616B">
          <w:pPr>
            <w:pStyle w:val="B4409052F0DE4946AA2E3C469BD27F8E"/>
          </w:pPr>
          <w:r w:rsidRPr="00BC49BD">
            <w:rPr>
              <w:rStyle w:val="Platzhaltertext"/>
            </w:rPr>
            <w:t>Choose an item.</w:t>
          </w:r>
        </w:p>
      </w:docPartBody>
    </w:docPart>
    <w:docPart>
      <w:docPartPr>
        <w:name w:val="C8541E3A384E43E4A774E03AFA7F9BE6"/>
        <w:category>
          <w:name w:val="Allgemein"/>
          <w:gallery w:val="placeholder"/>
        </w:category>
        <w:types>
          <w:type w:val="bbPlcHdr"/>
        </w:types>
        <w:behaviors>
          <w:behavior w:val="content"/>
        </w:behaviors>
        <w:guid w:val="{E332724E-33FC-4681-9C1F-5B1B8C07EBA5}"/>
      </w:docPartPr>
      <w:docPartBody>
        <w:p w:rsidR="00111674" w:rsidRDefault="00C0616B" w:rsidP="00C0616B">
          <w:pPr>
            <w:pStyle w:val="C8541E3A384E43E4A774E03AFA7F9BE6"/>
          </w:pPr>
          <w:r w:rsidRPr="00BC49BD">
            <w:rPr>
              <w:rStyle w:val="Platzhaltertext"/>
            </w:rPr>
            <w:t>Choose an item.</w:t>
          </w:r>
        </w:p>
      </w:docPartBody>
    </w:docPart>
    <w:docPart>
      <w:docPartPr>
        <w:name w:val="240783DA4B274AD499A8BA2FE063B3BD"/>
        <w:category>
          <w:name w:val="Allgemein"/>
          <w:gallery w:val="placeholder"/>
        </w:category>
        <w:types>
          <w:type w:val="bbPlcHdr"/>
        </w:types>
        <w:behaviors>
          <w:behavior w:val="content"/>
        </w:behaviors>
        <w:guid w:val="{060285BF-E531-444B-B599-D5F06A14C500}"/>
      </w:docPartPr>
      <w:docPartBody>
        <w:p w:rsidR="00111674" w:rsidRDefault="00C0616B" w:rsidP="00C0616B">
          <w:pPr>
            <w:pStyle w:val="240783DA4B274AD499A8BA2FE063B3BD"/>
          </w:pPr>
          <w:r w:rsidRPr="00BC49BD">
            <w:rPr>
              <w:rStyle w:val="Platzhaltertext"/>
            </w:rPr>
            <w:t>Choose an item.</w:t>
          </w:r>
        </w:p>
      </w:docPartBody>
    </w:docPart>
    <w:docPart>
      <w:docPartPr>
        <w:name w:val="396120113E504E7FAF8390B6C20A3350"/>
        <w:category>
          <w:name w:val="Allgemein"/>
          <w:gallery w:val="placeholder"/>
        </w:category>
        <w:types>
          <w:type w:val="bbPlcHdr"/>
        </w:types>
        <w:behaviors>
          <w:behavior w:val="content"/>
        </w:behaviors>
        <w:guid w:val="{75A12294-A09E-4621-8ED6-4F8F5C9EA676}"/>
      </w:docPartPr>
      <w:docPartBody>
        <w:p w:rsidR="00111674" w:rsidRDefault="00C0616B" w:rsidP="00C0616B">
          <w:pPr>
            <w:pStyle w:val="396120113E504E7FAF8390B6C20A3350"/>
          </w:pPr>
          <w:r>
            <w:rPr>
              <w:rStyle w:val="Platzhaltertext"/>
            </w:rPr>
            <w:t>Choose an item.</w:t>
          </w:r>
        </w:p>
      </w:docPartBody>
    </w:docPart>
    <w:docPart>
      <w:docPartPr>
        <w:name w:val="0238E739434C42A8A2F1BC8F847D99B3"/>
        <w:category>
          <w:name w:val="Allgemein"/>
          <w:gallery w:val="placeholder"/>
        </w:category>
        <w:types>
          <w:type w:val="bbPlcHdr"/>
        </w:types>
        <w:behaviors>
          <w:behavior w:val="content"/>
        </w:behaviors>
        <w:guid w:val="{2656458B-C10A-4604-897C-32EA1BD4C346}"/>
      </w:docPartPr>
      <w:docPartBody>
        <w:p w:rsidR="00111674" w:rsidRDefault="00C0616B" w:rsidP="00C0616B">
          <w:pPr>
            <w:pStyle w:val="0238E739434C42A8A2F1BC8F847D99B3"/>
          </w:pPr>
          <w:r w:rsidRPr="009341EE">
            <w:rPr>
              <w:rStyle w:val="Platzhaltertext"/>
            </w:rPr>
            <w:t>Choose an item.</w:t>
          </w:r>
        </w:p>
      </w:docPartBody>
    </w:docPart>
    <w:docPart>
      <w:docPartPr>
        <w:name w:val="3928EE1E17174ABFAEB00D9D88A0EB66"/>
        <w:category>
          <w:name w:val="Allgemein"/>
          <w:gallery w:val="placeholder"/>
        </w:category>
        <w:types>
          <w:type w:val="bbPlcHdr"/>
        </w:types>
        <w:behaviors>
          <w:behavior w:val="content"/>
        </w:behaviors>
        <w:guid w:val="{0F9F10BC-83E9-4232-8CA1-687DD9002F58}"/>
      </w:docPartPr>
      <w:docPartBody>
        <w:p w:rsidR="00111674" w:rsidRDefault="00C0616B" w:rsidP="00C0616B">
          <w:pPr>
            <w:pStyle w:val="3928EE1E17174ABFAEB00D9D88A0EB66"/>
          </w:pPr>
          <w:r w:rsidRPr="00BC49BD">
            <w:rPr>
              <w:rStyle w:val="Platzhaltertext"/>
            </w:rPr>
            <w:t>Choose an item.</w:t>
          </w:r>
        </w:p>
      </w:docPartBody>
    </w:docPart>
    <w:docPart>
      <w:docPartPr>
        <w:name w:val="13D5206BD6E148868B47A76984FCDB4A"/>
        <w:category>
          <w:name w:val="Allgemein"/>
          <w:gallery w:val="placeholder"/>
        </w:category>
        <w:types>
          <w:type w:val="bbPlcHdr"/>
        </w:types>
        <w:behaviors>
          <w:behavior w:val="content"/>
        </w:behaviors>
        <w:guid w:val="{1369447A-7C26-45E1-81CB-65463EEA5FCA}"/>
      </w:docPartPr>
      <w:docPartBody>
        <w:p w:rsidR="00111674" w:rsidRDefault="00C0616B" w:rsidP="00C0616B">
          <w:pPr>
            <w:pStyle w:val="13D5206BD6E148868B47A76984FCDB4A"/>
          </w:pPr>
          <w:r w:rsidRPr="00BC49BD">
            <w:rPr>
              <w:rStyle w:val="Platzhaltertext"/>
            </w:rPr>
            <w:t>Choose an item.</w:t>
          </w:r>
        </w:p>
      </w:docPartBody>
    </w:docPart>
    <w:docPart>
      <w:docPartPr>
        <w:name w:val="D9178C3A8B634C0D97F219474B3B6592"/>
        <w:category>
          <w:name w:val="Allgemein"/>
          <w:gallery w:val="placeholder"/>
        </w:category>
        <w:types>
          <w:type w:val="bbPlcHdr"/>
        </w:types>
        <w:behaviors>
          <w:behavior w:val="content"/>
        </w:behaviors>
        <w:guid w:val="{512A00BC-7D31-49AA-A3A2-004A14AA963B}"/>
      </w:docPartPr>
      <w:docPartBody>
        <w:p w:rsidR="00111674" w:rsidRDefault="00C0616B" w:rsidP="00C0616B">
          <w:pPr>
            <w:pStyle w:val="D9178C3A8B634C0D97F219474B3B6592"/>
          </w:pPr>
          <w:r w:rsidRPr="00BC49BD">
            <w:rPr>
              <w:rStyle w:val="Platzhaltertext"/>
            </w:rPr>
            <w:t>Choose an item.</w:t>
          </w:r>
        </w:p>
      </w:docPartBody>
    </w:docPart>
    <w:docPart>
      <w:docPartPr>
        <w:name w:val="6BBC1D58A0C14E84A66CEE7DD504DF69"/>
        <w:category>
          <w:name w:val="Allgemein"/>
          <w:gallery w:val="placeholder"/>
        </w:category>
        <w:types>
          <w:type w:val="bbPlcHdr"/>
        </w:types>
        <w:behaviors>
          <w:behavior w:val="content"/>
        </w:behaviors>
        <w:guid w:val="{997AC47D-E2CA-45FA-A000-34CC8570236C}"/>
      </w:docPartPr>
      <w:docPartBody>
        <w:p w:rsidR="00111674" w:rsidRDefault="00C0616B" w:rsidP="00C0616B">
          <w:pPr>
            <w:pStyle w:val="6BBC1D58A0C14E84A66CEE7DD504DF69"/>
          </w:pPr>
          <w:r w:rsidRPr="00BC49BD">
            <w:rPr>
              <w:rStyle w:val="Platzhaltertext"/>
            </w:rPr>
            <w:t>Choose an item.</w:t>
          </w:r>
        </w:p>
      </w:docPartBody>
    </w:docPart>
    <w:docPart>
      <w:docPartPr>
        <w:name w:val="D69EE34ABD98430FBF9B42B3882F1649"/>
        <w:category>
          <w:name w:val="Allgemein"/>
          <w:gallery w:val="placeholder"/>
        </w:category>
        <w:types>
          <w:type w:val="bbPlcHdr"/>
        </w:types>
        <w:behaviors>
          <w:behavior w:val="content"/>
        </w:behaviors>
        <w:guid w:val="{66858319-BC52-4BF7-B239-173141C7FA64}"/>
      </w:docPartPr>
      <w:docPartBody>
        <w:p w:rsidR="00111674" w:rsidRDefault="00C0616B" w:rsidP="00C0616B">
          <w:pPr>
            <w:pStyle w:val="D69EE34ABD98430FBF9B42B3882F1649"/>
          </w:pPr>
          <w:r>
            <w:rPr>
              <w:rStyle w:val="Platzhaltertext"/>
            </w:rPr>
            <w:t>Choose an item.</w:t>
          </w:r>
        </w:p>
      </w:docPartBody>
    </w:docPart>
    <w:docPart>
      <w:docPartPr>
        <w:name w:val="76E43F56BF6A49AE8422F64B5C759D26"/>
        <w:category>
          <w:name w:val="Allgemein"/>
          <w:gallery w:val="placeholder"/>
        </w:category>
        <w:types>
          <w:type w:val="bbPlcHdr"/>
        </w:types>
        <w:behaviors>
          <w:behavior w:val="content"/>
        </w:behaviors>
        <w:guid w:val="{51AA46F7-F41F-4323-8785-F5BACA610C47}"/>
      </w:docPartPr>
      <w:docPartBody>
        <w:p w:rsidR="00111674" w:rsidRDefault="00C0616B" w:rsidP="00C0616B">
          <w:pPr>
            <w:pStyle w:val="76E43F56BF6A49AE8422F64B5C759D26"/>
          </w:pPr>
          <w:r w:rsidRPr="009341EE">
            <w:rPr>
              <w:rStyle w:val="Platzhaltertext"/>
            </w:rPr>
            <w:t>Choose an item.</w:t>
          </w:r>
        </w:p>
      </w:docPartBody>
    </w:docPart>
    <w:docPart>
      <w:docPartPr>
        <w:name w:val="523D152678F94CDCBC9ED27A4D28FA58"/>
        <w:category>
          <w:name w:val="Allgemein"/>
          <w:gallery w:val="placeholder"/>
        </w:category>
        <w:types>
          <w:type w:val="bbPlcHdr"/>
        </w:types>
        <w:behaviors>
          <w:behavior w:val="content"/>
        </w:behaviors>
        <w:guid w:val="{5A770F9A-51B7-4A4A-A2D4-6A04EEB9E184}"/>
      </w:docPartPr>
      <w:docPartBody>
        <w:p w:rsidR="00111674" w:rsidRDefault="00C0616B" w:rsidP="00C0616B">
          <w:pPr>
            <w:pStyle w:val="523D152678F94CDCBC9ED27A4D28FA58"/>
          </w:pPr>
          <w:r w:rsidRPr="00BC49BD">
            <w:rPr>
              <w:rStyle w:val="Platzhaltertext"/>
            </w:rPr>
            <w:t>Choose an item.</w:t>
          </w:r>
        </w:p>
      </w:docPartBody>
    </w:docPart>
    <w:docPart>
      <w:docPartPr>
        <w:name w:val="B0464521EBF0414C9D0CB81F9C9A969E"/>
        <w:category>
          <w:name w:val="Allgemein"/>
          <w:gallery w:val="placeholder"/>
        </w:category>
        <w:types>
          <w:type w:val="bbPlcHdr"/>
        </w:types>
        <w:behaviors>
          <w:behavior w:val="content"/>
        </w:behaviors>
        <w:guid w:val="{40C74D7E-F9C0-4CC6-91EE-A0111DE8603A}"/>
      </w:docPartPr>
      <w:docPartBody>
        <w:p w:rsidR="00111674" w:rsidRDefault="00C0616B" w:rsidP="00C0616B">
          <w:pPr>
            <w:pStyle w:val="B0464521EBF0414C9D0CB81F9C9A969E"/>
          </w:pPr>
          <w:r w:rsidRPr="00BC49BD">
            <w:rPr>
              <w:rStyle w:val="Platzhaltertext"/>
            </w:rPr>
            <w:t>Choose an item.</w:t>
          </w:r>
        </w:p>
      </w:docPartBody>
    </w:docPart>
    <w:docPart>
      <w:docPartPr>
        <w:name w:val="80903DF915FD4AE4B5746910885EBB0D"/>
        <w:category>
          <w:name w:val="Allgemein"/>
          <w:gallery w:val="placeholder"/>
        </w:category>
        <w:types>
          <w:type w:val="bbPlcHdr"/>
        </w:types>
        <w:behaviors>
          <w:behavior w:val="content"/>
        </w:behaviors>
        <w:guid w:val="{E59F9AAA-DBDC-424F-9078-CA1F512D327E}"/>
      </w:docPartPr>
      <w:docPartBody>
        <w:p w:rsidR="00111674" w:rsidRDefault="00C0616B" w:rsidP="00C0616B">
          <w:pPr>
            <w:pStyle w:val="80903DF915FD4AE4B5746910885EBB0D"/>
          </w:pPr>
          <w:r w:rsidRPr="00BC49BD">
            <w:rPr>
              <w:rStyle w:val="Platzhaltertext"/>
            </w:rPr>
            <w:t>Choose an item.</w:t>
          </w:r>
        </w:p>
      </w:docPartBody>
    </w:docPart>
    <w:docPart>
      <w:docPartPr>
        <w:name w:val="BEA0E84A67FA4D4D98E59B1A71304CA7"/>
        <w:category>
          <w:name w:val="Allgemein"/>
          <w:gallery w:val="placeholder"/>
        </w:category>
        <w:types>
          <w:type w:val="bbPlcHdr"/>
        </w:types>
        <w:behaviors>
          <w:behavior w:val="content"/>
        </w:behaviors>
        <w:guid w:val="{65A51402-929E-4FF6-8BFD-9FAA85245E88}"/>
      </w:docPartPr>
      <w:docPartBody>
        <w:p w:rsidR="00111674" w:rsidRDefault="00C0616B" w:rsidP="00C0616B">
          <w:pPr>
            <w:pStyle w:val="BEA0E84A67FA4D4D98E59B1A71304CA7"/>
          </w:pPr>
          <w:r w:rsidRPr="00BC49BD">
            <w:rPr>
              <w:rStyle w:val="Platzhaltertext"/>
            </w:rPr>
            <w:t>Choose an item.</w:t>
          </w:r>
        </w:p>
      </w:docPartBody>
    </w:docPart>
    <w:docPart>
      <w:docPartPr>
        <w:name w:val="CCDDD6C98D0140A8B247F1CE63F88E9B"/>
        <w:category>
          <w:name w:val="Allgemein"/>
          <w:gallery w:val="placeholder"/>
        </w:category>
        <w:types>
          <w:type w:val="bbPlcHdr"/>
        </w:types>
        <w:behaviors>
          <w:behavior w:val="content"/>
        </w:behaviors>
        <w:guid w:val="{2A2C3987-609D-4D3B-AA89-79123AAFADFB}"/>
      </w:docPartPr>
      <w:docPartBody>
        <w:p w:rsidR="00111674" w:rsidRDefault="00C0616B" w:rsidP="00C0616B">
          <w:pPr>
            <w:pStyle w:val="CCDDD6C98D0140A8B247F1CE63F88E9B"/>
          </w:pPr>
          <w:r>
            <w:rPr>
              <w:rStyle w:val="Platzhaltertext"/>
            </w:rPr>
            <w:t>Choose an item.</w:t>
          </w:r>
        </w:p>
      </w:docPartBody>
    </w:docPart>
    <w:docPart>
      <w:docPartPr>
        <w:name w:val="36D7583AA28C4C86AE3D4631E19EB8FD"/>
        <w:category>
          <w:name w:val="Allgemein"/>
          <w:gallery w:val="placeholder"/>
        </w:category>
        <w:types>
          <w:type w:val="bbPlcHdr"/>
        </w:types>
        <w:behaviors>
          <w:behavior w:val="content"/>
        </w:behaviors>
        <w:guid w:val="{E9CE477D-E673-44C0-8054-1068F2B47F22}"/>
      </w:docPartPr>
      <w:docPartBody>
        <w:p w:rsidR="00111674" w:rsidRDefault="00C0616B" w:rsidP="00C0616B">
          <w:pPr>
            <w:pStyle w:val="36D7583AA28C4C86AE3D4631E19EB8FD"/>
          </w:pPr>
          <w:r w:rsidRPr="009341EE">
            <w:rPr>
              <w:rStyle w:val="Platzhaltertext"/>
            </w:rPr>
            <w:t>Choose an item.</w:t>
          </w:r>
        </w:p>
      </w:docPartBody>
    </w:docPart>
    <w:docPart>
      <w:docPartPr>
        <w:name w:val="F8D3FBF2FF824E5A90F131B95470C696"/>
        <w:category>
          <w:name w:val="Allgemein"/>
          <w:gallery w:val="placeholder"/>
        </w:category>
        <w:types>
          <w:type w:val="bbPlcHdr"/>
        </w:types>
        <w:behaviors>
          <w:behavior w:val="content"/>
        </w:behaviors>
        <w:guid w:val="{4049CF7B-F735-48AF-A5AF-B2AB632CF67F}"/>
      </w:docPartPr>
      <w:docPartBody>
        <w:p w:rsidR="00111674" w:rsidRDefault="00C0616B" w:rsidP="00C0616B">
          <w:pPr>
            <w:pStyle w:val="F8D3FBF2FF824E5A90F131B95470C696"/>
          </w:pPr>
          <w:r w:rsidRPr="00BC49BD">
            <w:rPr>
              <w:rStyle w:val="Platzhaltertext"/>
            </w:rPr>
            <w:t>Choose an item.</w:t>
          </w:r>
        </w:p>
      </w:docPartBody>
    </w:docPart>
    <w:docPart>
      <w:docPartPr>
        <w:name w:val="27537C55E45F4F3883648CBBE91E0904"/>
        <w:category>
          <w:name w:val="Allgemein"/>
          <w:gallery w:val="placeholder"/>
        </w:category>
        <w:types>
          <w:type w:val="bbPlcHdr"/>
        </w:types>
        <w:behaviors>
          <w:behavior w:val="content"/>
        </w:behaviors>
        <w:guid w:val="{968AA88A-D775-4BEC-89FA-36643EE8C986}"/>
      </w:docPartPr>
      <w:docPartBody>
        <w:p w:rsidR="00111674" w:rsidRDefault="00C0616B" w:rsidP="00C0616B">
          <w:pPr>
            <w:pStyle w:val="27537C55E45F4F3883648CBBE91E0904"/>
          </w:pPr>
          <w:r w:rsidRPr="00BC49BD">
            <w:rPr>
              <w:rStyle w:val="Platzhaltertext"/>
            </w:rPr>
            <w:t>Choose an item.</w:t>
          </w:r>
        </w:p>
      </w:docPartBody>
    </w:docPart>
    <w:docPart>
      <w:docPartPr>
        <w:name w:val="7E5C04E0E14E4EE9A5CCE5F77A37D30E"/>
        <w:category>
          <w:name w:val="Allgemein"/>
          <w:gallery w:val="placeholder"/>
        </w:category>
        <w:types>
          <w:type w:val="bbPlcHdr"/>
        </w:types>
        <w:behaviors>
          <w:behavior w:val="content"/>
        </w:behaviors>
        <w:guid w:val="{A1E09676-0BFB-4CED-8125-F2163FB49088}"/>
      </w:docPartPr>
      <w:docPartBody>
        <w:p w:rsidR="00111674" w:rsidRDefault="00C0616B" w:rsidP="00C0616B">
          <w:pPr>
            <w:pStyle w:val="7E5C04E0E14E4EE9A5CCE5F77A37D30E"/>
          </w:pPr>
          <w:r w:rsidRPr="00BC49BD">
            <w:rPr>
              <w:rStyle w:val="Platzhaltertext"/>
            </w:rPr>
            <w:t>Choose an item.</w:t>
          </w:r>
        </w:p>
      </w:docPartBody>
    </w:docPart>
    <w:docPart>
      <w:docPartPr>
        <w:name w:val="75CCB506965C43A3BA20969FEB8556AC"/>
        <w:category>
          <w:name w:val="Allgemein"/>
          <w:gallery w:val="placeholder"/>
        </w:category>
        <w:types>
          <w:type w:val="bbPlcHdr"/>
        </w:types>
        <w:behaviors>
          <w:behavior w:val="content"/>
        </w:behaviors>
        <w:guid w:val="{4583A264-4FE5-4D06-951A-CC33E09A5553}"/>
      </w:docPartPr>
      <w:docPartBody>
        <w:p w:rsidR="00111674" w:rsidRDefault="00C0616B" w:rsidP="00C0616B">
          <w:pPr>
            <w:pStyle w:val="75CCB506965C43A3BA20969FEB8556AC"/>
          </w:pPr>
          <w:r w:rsidRPr="00BC49BD">
            <w:rPr>
              <w:rStyle w:val="Platzhaltertext"/>
            </w:rPr>
            <w:t>Choose an item.</w:t>
          </w:r>
        </w:p>
      </w:docPartBody>
    </w:docPart>
    <w:docPart>
      <w:docPartPr>
        <w:name w:val="833693F4FA92492DB797968242C4487F"/>
        <w:category>
          <w:name w:val="Allgemein"/>
          <w:gallery w:val="placeholder"/>
        </w:category>
        <w:types>
          <w:type w:val="bbPlcHdr"/>
        </w:types>
        <w:behaviors>
          <w:behavior w:val="content"/>
        </w:behaviors>
        <w:guid w:val="{2FB5F9BD-6D61-43EB-8966-E25F1CF8DC27}"/>
      </w:docPartPr>
      <w:docPartBody>
        <w:p w:rsidR="00111674" w:rsidRDefault="00C0616B" w:rsidP="00C0616B">
          <w:pPr>
            <w:pStyle w:val="833693F4FA92492DB797968242C4487F"/>
          </w:pPr>
          <w:r>
            <w:rPr>
              <w:rStyle w:val="Platzhaltertext"/>
            </w:rPr>
            <w:t>Choose an item.</w:t>
          </w:r>
        </w:p>
      </w:docPartBody>
    </w:docPart>
    <w:docPart>
      <w:docPartPr>
        <w:name w:val="FFAC0FFF360A4FCEA3C945785498C074"/>
        <w:category>
          <w:name w:val="Allgemein"/>
          <w:gallery w:val="placeholder"/>
        </w:category>
        <w:types>
          <w:type w:val="bbPlcHdr"/>
        </w:types>
        <w:behaviors>
          <w:behavior w:val="content"/>
        </w:behaviors>
        <w:guid w:val="{82BA7BD2-BA32-4017-9FA3-C7F0C5E3B34C}"/>
      </w:docPartPr>
      <w:docPartBody>
        <w:p w:rsidR="00111674" w:rsidRDefault="00C0616B" w:rsidP="00C0616B">
          <w:pPr>
            <w:pStyle w:val="FFAC0FFF360A4FCEA3C945785498C074"/>
          </w:pPr>
          <w:r w:rsidRPr="009341EE">
            <w:rPr>
              <w:rStyle w:val="Platzhaltertext"/>
            </w:rPr>
            <w:t>Choose an item.</w:t>
          </w:r>
        </w:p>
      </w:docPartBody>
    </w:docPart>
    <w:docPart>
      <w:docPartPr>
        <w:name w:val="8341FBDFFF0B4B338A5C190F0E977D4B"/>
        <w:category>
          <w:name w:val="Allgemein"/>
          <w:gallery w:val="placeholder"/>
        </w:category>
        <w:types>
          <w:type w:val="bbPlcHdr"/>
        </w:types>
        <w:behaviors>
          <w:behavior w:val="content"/>
        </w:behaviors>
        <w:guid w:val="{4BFCF2BE-9077-48E0-816C-07464D5BBDCE}"/>
      </w:docPartPr>
      <w:docPartBody>
        <w:p w:rsidR="00111674" w:rsidRDefault="00C0616B" w:rsidP="00C0616B">
          <w:pPr>
            <w:pStyle w:val="8341FBDFFF0B4B338A5C190F0E977D4B"/>
          </w:pPr>
          <w:r w:rsidRPr="00BC49BD">
            <w:rPr>
              <w:rStyle w:val="Platzhaltertext"/>
            </w:rPr>
            <w:t>Choose an item.</w:t>
          </w:r>
        </w:p>
      </w:docPartBody>
    </w:docPart>
    <w:docPart>
      <w:docPartPr>
        <w:name w:val="6E77565F1E17414298E9818F4618EC88"/>
        <w:category>
          <w:name w:val="Allgemein"/>
          <w:gallery w:val="placeholder"/>
        </w:category>
        <w:types>
          <w:type w:val="bbPlcHdr"/>
        </w:types>
        <w:behaviors>
          <w:behavior w:val="content"/>
        </w:behaviors>
        <w:guid w:val="{BD308391-5573-4F4B-BB66-E2E4226C7141}"/>
      </w:docPartPr>
      <w:docPartBody>
        <w:p w:rsidR="00111674" w:rsidRDefault="00C0616B" w:rsidP="00C0616B">
          <w:pPr>
            <w:pStyle w:val="6E77565F1E17414298E9818F4618EC88"/>
          </w:pPr>
          <w:r w:rsidRPr="00BC49BD">
            <w:rPr>
              <w:rStyle w:val="Platzhaltertext"/>
            </w:rPr>
            <w:t>Choose an item.</w:t>
          </w:r>
        </w:p>
      </w:docPartBody>
    </w:docPart>
    <w:docPart>
      <w:docPartPr>
        <w:name w:val="2AA7D6490C1849AAADB50AB455E43FDD"/>
        <w:category>
          <w:name w:val="Allgemein"/>
          <w:gallery w:val="placeholder"/>
        </w:category>
        <w:types>
          <w:type w:val="bbPlcHdr"/>
        </w:types>
        <w:behaviors>
          <w:behavior w:val="content"/>
        </w:behaviors>
        <w:guid w:val="{46046117-14E3-4340-B150-4EE6393269A7}"/>
      </w:docPartPr>
      <w:docPartBody>
        <w:p w:rsidR="00E3059A" w:rsidRDefault="00DB394C" w:rsidP="00DB394C">
          <w:pPr>
            <w:pStyle w:val="2AA7D6490C1849AAADB50AB455E43FDD"/>
          </w:pPr>
          <w:r w:rsidRPr="00BC49BD">
            <w:rPr>
              <w:rStyle w:val="Platzhaltertext"/>
            </w:rPr>
            <w:t>Choose an item.</w:t>
          </w:r>
        </w:p>
      </w:docPartBody>
    </w:docPart>
    <w:docPart>
      <w:docPartPr>
        <w:name w:val="AC5CFE6C6864498D8FE96CEECE08A743"/>
        <w:category>
          <w:name w:val="Allgemein"/>
          <w:gallery w:val="placeholder"/>
        </w:category>
        <w:types>
          <w:type w:val="bbPlcHdr"/>
        </w:types>
        <w:behaviors>
          <w:behavior w:val="content"/>
        </w:behaviors>
        <w:guid w:val="{85350603-8015-4D11-A15B-E0BE34E68971}"/>
      </w:docPartPr>
      <w:docPartBody>
        <w:p w:rsidR="00E3059A" w:rsidRDefault="00DB394C" w:rsidP="00DB394C">
          <w:pPr>
            <w:pStyle w:val="AC5CFE6C6864498D8FE96CEECE08A743"/>
          </w:pPr>
          <w:r w:rsidRPr="00BC49BD">
            <w:rPr>
              <w:rStyle w:val="Platzhaltertext"/>
            </w:rPr>
            <w:t>Choose an item.</w:t>
          </w:r>
        </w:p>
      </w:docPartBody>
    </w:docPart>
    <w:docPart>
      <w:docPartPr>
        <w:name w:val="0CDA13913D314DE2B8CD95F79192C71B"/>
        <w:category>
          <w:name w:val="Allgemein"/>
          <w:gallery w:val="placeholder"/>
        </w:category>
        <w:types>
          <w:type w:val="bbPlcHdr"/>
        </w:types>
        <w:behaviors>
          <w:behavior w:val="content"/>
        </w:behaviors>
        <w:guid w:val="{7ABEBEE0-EC8E-4ED2-85D7-38D72FCDFB50}"/>
      </w:docPartPr>
      <w:docPartBody>
        <w:p w:rsidR="00E3059A" w:rsidRDefault="00DB394C" w:rsidP="00DB394C">
          <w:pPr>
            <w:pStyle w:val="0CDA13913D314DE2B8CD95F79192C71B"/>
          </w:pPr>
          <w:r w:rsidRPr="00BC49BD">
            <w:rPr>
              <w:rStyle w:val="Platzhaltertext"/>
            </w:rPr>
            <w:t>Choose an item.</w:t>
          </w:r>
        </w:p>
      </w:docPartBody>
    </w:docPart>
    <w:docPart>
      <w:docPartPr>
        <w:name w:val="ABEBD070B1F84275A130331E501D486A"/>
        <w:category>
          <w:name w:val="Allgemein"/>
          <w:gallery w:val="placeholder"/>
        </w:category>
        <w:types>
          <w:type w:val="bbPlcHdr"/>
        </w:types>
        <w:behaviors>
          <w:behavior w:val="content"/>
        </w:behaviors>
        <w:guid w:val="{BF3664F5-3FE6-42CE-BB9B-16DA6FAFEE60}"/>
      </w:docPartPr>
      <w:docPartBody>
        <w:p w:rsidR="00E3059A" w:rsidRDefault="00DB394C" w:rsidP="00DB394C">
          <w:pPr>
            <w:pStyle w:val="ABEBD070B1F84275A130331E501D486A"/>
          </w:pPr>
          <w:r w:rsidRPr="00BC49BD">
            <w:rPr>
              <w:rStyle w:val="Platzhaltertext"/>
            </w:rPr>
            <w:t>Choose an item.</w:t>
          </w:r>
        </w:p>
      </w:docPartBody>
    </w:docPart>
    <w:docPart>
      <w:docPartPr>
        <w:name w:val="D811D1721DEF4DFC8025EDA28AD1EE6F"/>
        <w:category>
          <w:name w:val="Allgemein"/>
          <w:gallery w:val="placeholder"/>
        </w:category>
        <w:types>
          <w:type w:val="bbPlcHdr"/>
        </w:types>
        <w:behaviors>
          <w:behavior w:val="content"/>
        </w:behaviors>
        <w:guid w:val="{FCAB0982-4A5C-4358-A592-A8739D048D27}"/>
      </w:docPartPr>
      <w:docPartBody>
        <w:p w:rsidR="00E3059A" w:rsidRDefault="00DB394C" w:rsidP="00DB394C">
          <w:pPr>
            <w:pStyle w:val="D811D1721DEF4DFC8025EDA28AD1EE6F"/>
          </w:pPr>
          <w:r w:rsidRPr="00BC49BD">
            <w:rPr>
              <w:rStyle w:val="Platzhaltertext"/>
            </w:rPr>
            <w:t>Choose an item.</w:t>
          </w:r>
        </w:p>
      </w:docPartBody>
    </w:docPart>
    <w:docPart>
      <w:docPartPr>
        <w:name w:val="4E2F8ABEEA6A483B94CAEF84838D1084"/>
        <w:category>
          <w:name w:val="Allgemein"/>
          <w:gallery w:val="placeholder"/>
        </w:category>
        <w:types>
          <w:type w:val="bbPlcHdr"/>
        </w:types>
        <w:behaviors>
          <w:behavior w:val="content"/>
        </w:behaviors>
        <w:guid w:val="{76852F70-1D49-46E4-B0AE-406B21C10ACE}"/>
      </w:docPartPr>
      <w:docPartBody>
        <w:p w:rsidR="00E3059A" w:rsidRDefault="00DB394C" w:rsidP="00DB394C">
          <w:pPr>
            <w:pStyle w:val="4E2F8ABEEA6A483B94CAEF84838D1084"/>
          </w:pPr>
          <w:r w:rsidRPr="00BC49BD">
            <w:rPr>
              <w:rStyle w:val="Platzhaltertext"/>
            </w:rPr>
            <w:t>Choose an item.</w:t>
          </w:r>
        </w:p>
      </w:docPartBody>
    </w:docPart>
    <w:docPart>
      <w:docPartPr>
        <w:name w:val="799E405AADF64DB9BE4D37DB6A51F018"/>
        <w:category>
          <w:name w:val="Allgemein"/>
          <w:gallery w:val="placeholder"/>
        </w:category>
        <w:types>
          <w:type w:val="bbPlcHdr"/>
        </w:types>
        <w:behaviors>
          <w:behavior w:val="content"/>
        </w:behaviors>
        <w:guid w:val="{6AB927E2-38C9-4847-AA9B-BCE3EED969C5}"/>
      </w:docPartPr>
      <w:docPartBody>
        <w:p w:rsidR="00E3059A" w:rsidRDefault="00DB394C" w:rsidP="00DB394C">
          <w:pPr>
            <w:pStyle w:val="799E405AADF64DB9BE4D37DB6A51F018"/>
          </w:pPr>
          <w:r w:rsidRPr="00BC49BD">
            <w:rPr>
              <w:rStyle w:val="Platzhaltertext"/>
            </w:rPr>
            <w:t>Choose an item.</w:t>
          </w:r>
        </w:p>
      </w:docPartBody>
    </w:docPart>
    <w:docPart>
      <w:docPartPr>
        <w:name w:val="BA229999A3B04E6C842378F768A47F3A"/>
        <w:category>
          <w:name w:val="Allgemein"/>
          <w:gallery w:val="placeholder"/>
        </w:category>
        <w:types>
          <w:type w:val="bbPlcHdr"/>
        </w:types>
        <w:behaviors>
          <w:behavior w:val="content"/>
        </w:behaviors>
        <w:guid w:val="{39263985-DA9E-4328-BAC5-8A793ADE3247}"/>
      </w:docPartPr>
      <w:docPartBody>
        <w:p w:rsidR="00E3059A" w:rsidRDefault="00DB394C" w:rsidP="00DB394C">
          <w:pPr>
            <w:pStyle w:val="BA229999A3B04E6C842378F768A47F3A"/>
          </w:pPr>
          <w:r w:rsidRPr="00BC49BD">
            <w:rPr>
              <w:rStyle w:val="Platzhaltertext"/>
            </w:rPr>
            <w:t>Choose an item.</w:t>
          </w:r>
        </w:p>
      </w:docPartBody>
    </w:docPart>
    <w:docPart>
      <w:docPartPr>
        <w:name w:val="F5B7FA3D896F43BBB70DB419A0B32829"/>
        <w:category>
          <w:name w:val="Allgemein"/>
          <w:gallery w:val="placeholder"/>
        </w:category>
        <w:types>
          <w:type w:val="bbPlcHdr"/>
        </w:types>
        <w:behaviors>
          <w:behavior w:val="content"/>
        </w:behaviors>
        <w:guid w:val="{D6EF2035-B418-4BEF-886C-9FAD9270EAE6}"/>
      </w:docPartPr>
      <w:docPartBody>
        <w:p w:rsidR="00E3059A" w:rsidRDefault="00DB394C" w:rsidP="00DB394C">
          <w:pPr>
            <w:pStyle w:val="F5B7FA3D896F43BBB70DB419A0B32829"/>
          </w:pPr>
          <w:r w:rsidRPr="00BC49BD">
            <w:rPr>
              <w:rStyle w:val="Platzhaltertext"/>
            </w:rPr>
            <w:t>Choose an item.</w:t>
          </w:r>
        </w:p>
      </w:docPartBody>
    </w:docPart>
    <w:docPart>
      <w:docPartPr>
        <w:name w:val="665951C25D6B4596AF4AC3FE3EAC4BC8"/>
        <w:category>
          <w:name w:val="Allgemein"/>
          <w:gallery w:val="placeholder"/>
        </w:category>
        <w:types>
          <w:type w:val="bbPlcHdr"/>
        </w:types>
        <w:behaviors>
          <w:behavior w:val="content"/>
        </w:behaviors>
        <w:guid w:val="{E79C02D2-D050-4BFA-9397-C5A64545265A}"/>
      </w:docPartPr>
      <w:docPartBody>
        <w:p w:rsidR="00E3059A" w:rsidRDefault="00DB394C" w:rsidP="00DB394C">
          <w:pPr>
            <w:pStyle w:val="665951C25D6B4596AF4AC3FE3EAC4BC8"/>
          </w:pPr>
          <w:r w:rsidRPr="00BC49BD">
            <w:rPr>
              <w:rStyle w:val="Platzhaltertext"/>
            </w:rPr>
            <w:t>Choose an item.</w:t>
          </w:r>
        </w:p>
      </w:docPartBody>
    </w:docPart>
    <w:docPart>
      <w:docPartPr>
        <w:name w:val="48405727779E486D85198DDFA9E9B71E"/>
        <w:category>
          <w:name w:val="Allgemein"/>
          <w:gallery w:val="placeholder"/>
        </w:category>
        <w:types>
          <w:type w:val="bbPlcHdr"/>
        </w:types>
        <w:behaviors>
          <w:behavior w:val="content"/>
        </w:behaviors>
        <w:guid w:val="{C544D4E5-1B69-4CEB-80CC-AD01969C2708}"/>
      </w:docPartPr>
      <w:docPartBody>
        <w:p w:rsidR="00E3059A" w:rsidRDefault="00DB394C" w:rsidP="00DB394C">
          <w:pPr>
            <w:pStyle w:val="48405727779E486D85198DDFA9E9B71E"/>
          </w:pPr>
          <w:r w:rsidRPr="00BC49BD">
            <w:rPr>
              <w:rStyle w:val="Platzhaltertext"/>
            </w:rPr>
            <w:t>Choose an item.</w:t>
          </w:r>
        </w:p>
      </w:docPartBody>
    </w:docPart>
    <w:docPart>
      <w:docPartPr>
        <w:name w:val="C75F97D54B3B48C6BF8D03BF884AAC86"/>
        <w:category>
          <w:name w:val="Allgemein"/>
          <w:gallery w:val="placeholder"/>
        </w:category>
        <w:types>
          <w:type w:val="bbPlcHdr"/>
        </w:types>
        <w:behaviors>
          <w:behavior w:val="content"/>
        </w:behaviors>
        <w:guid w:val="{01A62726-5BF1-401D-88F2-780E202B4E08}"/>
      </w:docPartPr>
      <w:docPartBody>
        <w:p w:rsidR="00E3059A" w:rsidRDefault="00DB394C" w:rsidP="00DB394C">
          <w:pPr>
            <w:pStyle w:val="C75F97D54B3B48C6BF8D03BF884AAC86"/>
          </w:pPr>
          <w:r w:rsidRPr="00BC49BD">
            <w:rPr>
              <w:rStyle w:val="Platzhalt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6B"/>
    <w:rsid w:val="000667FE"/>
    <w:rsid w:val="00111674"/>
    <w:rsid w:val="00153C13"/>
    <w:rsid w:val="002C4DFA"/>
    <w:rsid w:val="002D7808"/>
    <w:rsid w:val="0035264C"/>
    <w:rsid w:val="003C5127"/>
    <w:rsid w:val="007D1523"/>
    <w:rsid w:val="008E0902"/>
    <w:rsid w:val="00B47B2B"/>
    <w:rsid w:val="00BE7ADB"/>
    <w:rsid w:val="00C0616B"/>
    <w:rsid w:val="00DB394C"/>
    <w:rsid w:val="00E305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DB394C"/>
    <w:rPr>
      <w:color w:val="666666"/>
    </w:rPr>
  </w:style>
  <w:style w:type="paragraph" w:customStyle="1" w:styleId="78E9CFE2615147BA877B2E691F92AC66">
    <w:name w:val="78E9CFE2615147BA877B2E691F92AC66"/>
    <w:rsid w:val="00C0616B"/>
  </w:style>
  <w:style w:type="paragraph" w:customStyle="1" w:styleId="5E421CB8F92D4E1FA4B266FB810813CF">
    <w:name w:val="5E421CB8F92D4E1FA4B266FB810813CF"/>
    <w:rsid w:val="00C0616B"/>
  </w:style>
  <w:style w:type="paragraph" w:customStyle="1" w:styleId="0DEC5116D5114164A363914F19E127AF">
    <w:name w:val="0DEC5116D5114164A363914F19E127AF"/>
    <w:rsid w:val="00C0616B"/>
  </w:style>
  <w:style w:type="paragraph" w:customStyle="1" w:styleId="DEBAE85C19784B07A71FE691E840A610">
    <w:name w:val="DEBAE85C19784B07A71FE691E840A610"/>
    <w:rsid w:val="00C0616B"/>
  </w:style>
  <w:style w:type="paragraph" w:customStyle="1" w:styleId="C127D8085D18454B8807C372AF995DA2">
    <w:name w:val="C127D8085D18454B8807C372AF995DA2"/>
    <w:rsid w:val="00C0616B"/>
  </w:style>
  <w:style w:type="paragraph" w:customStyle="1" w:styleId="6E47EAE39DC149A48949F98D863B7263">
    <w:name w:val="6E47EAE39DC149A48949F98D863B7263"/>
    <w:rsid w:val="00C0616B"/>
  </w:style>
  <w:style w:type="paragraph" w:customStyle="1" w:styleId="D83A6D55A8B04CC5B1E8BAB05BAA8CC3">
    <w:name w:val="D83A6D55A8B04CC5B1E8BAB05BAA8CC3"/>
    <w:rsid w:val="00C0616B"/>
  </w:style>
  <w:style w:type="paragraph" w:customStyle="1" w:styleId="11DA6C81779744DAAC7485BEC6D3E138">
    <w:name w:val="11DA6C81779744DAAC7485BEC6D3E138"/>
    <w:rsid w:val="00C0616B"/>
  </w:style>
  <w:style w:type="paragraph" w:customStyle="1" w:styleId="89C19140FB974A3B85C38C7455D4C3C3">
    <w:name w:val="89C19140FB974A3B85C38C7455D4C3C3"/>
    <w:rsid w:val="00C0616B"/>
  </w:style>
  <w:style w:type="paragraph" w:customStyle="1" w:styleId="0275D002E6D648338B35F4BE48CA568A">
    <w:name w:val="0275D002E6D648338B35F4BE48CA568A"/>
    <w:rsid w:val="00C0616B"/>
  </w:style>
  <w:style w:type="paragraph" w:customStyle="1" w:styleId="77A6E9772C8E4EB68AD4423A0EAEA8AA">
    <w:name w:val="77A6E9772C8E4EB68AD4423A0EAEA8AA"/>
    <w:rsid w:val="00C0616B"/>
  </w:style>
  <w:style w:type="paragraph" w:customStyle="1" w:styleId="0DB429A236084EC0BD686A34A33A5E27">
    <w:name w:val="0DB429A236084EC0BD686A34A33A5E27"/>
    <w:rsid w:val="00C0616B"/>
  </w:style>
  <w:style w:type="paragraph" w:customStyle="1" w:styleId="11D3FE24B2AB41299461C0BD759716ED">
    <w:name w:val="11D3FE24B2AB41299461C0BD759716ED"/>
    <w:rsid w:val="00C0616B"/>
  </w:style>
  <w:style w:type="paragraph" w:customStyle="1" w:styleId="E8C61A7A8EFF49D6A441BB84E24E2EC4">
    <w:name w:val="E8C61A7A8EFF49D6A441BB84E24E2EC4"/>
    <w:rsid w:val="00C0616B"/>
  </w:style>
  <w:style w:type="paragraph" w:customStyle="1" w:styleId="1B4155E00B81497BA96018DADD2A1B65">
    <w:name w:val="1B4155E00B81497BA96018DADD2A1B65"/>
    <w:rsid w:val="00C0616B"/>
  </w:style>
  <w:style w:type="paragraph" w:customStyle="1" w:styleId="EE6C1C58C7DA4C7682B9646471A274F2">
    <w:name w:val="EE6C1C58C7DA4C7682B9646471A274F2"/>
    <w:rsid w:val="00C0616B"/>
  </w:style>
  <w:style w:type="paragraph" w:customStyle="1" w:styleId="8A88389EAEAD47BB8BB6306600B33AB6">
    <w:name w:val="8A88389EAEAD47BB8BB6306600B33AB6"/>
    <w:rsid w:val="00C0616B"/>
  </w:style>
  <w:style w:type="paragraph" w:customStyle="1" w:styleId="6B2337115E254759BB317557B5B3B9DC">
    <w:name w:val="6B2337115E254759BB317557B5B3B9DC"/>
    <w:rsid w:val="00C0616B"/>
  </w:style>
  <w:style w:type="paragraph" w:customStyle="1" w:styleId="96FD8C28271B40F7BDA692E386118319">
    <w:name w:val="96FD8C28271B40F7BDA692E386118319"/>
    <w:rsid w:val="00C0616B"/>
  </w:style>
  <w:style w:type="paragraph" w:customStyle="1" w:styleId="3EAFCC502B3743A4B44C3E7C0DD3AA47">
    <w:name w:val="3EAFCC502B3743A4B44C3E7C0DD3AA47"/>
    <w:rsid w:val="00C0616B"/>
  </w:style>
  <w:style w:type="paragraph" w:customStyle="1" w:styleId="3DD2D343D744419BAEE73DEB45231068">
    <w:name w:val="3DD2D343D744419BAEE73DEB45231068"/>
    <w:rsid w:val="00C0616B"/>
  </w:style>
  <w:style w:type="paragraph" w:customStyle="1" w:styleId="B4B3A7FBB6B04BDA9485C9D17958606A">
    <w:name w:val="B4B3A7FBB6B04BDA9485C9D17958606A"/>
    <w:rsid w:val="00C0616B"/>
  </w:style>
  <w:style w:type="paragraph" w:customStyle="1" w:styleId="04E28312BA234152AF150C2B4FE26776">
    <w:name w:val="04E28312BA234152AF150C2B4FE26776"/>
    <w:rsid w:val="00C0616B"/>
  </w:style>
  <w:style w:type="paragraph" w:customStyle="1" w:styleId="B97076EAA4E74A05A2232CF91F2B0091">
    <w:name w:val="B97076EAA4E74A05A2232CF91F2B0091"/>
    <w:rsid w:val="00C0616B"/>
  </w:style>
  <w:style w:type="paragraph" w:customStyle="1" w:styleId="2841BBDAA9F44E3E8A7DCC643BD5653E">
    <w:name w:val="2841BBDAA9F44E3E8A7DCC643BD5653E"/>
    <w:rsid w:val="00C0616B"/>
  </w:style>
  <w:style w:type="paragraph" w:customStyle="1" w:styleId="993A5D4E4247476FAEED23BCCD66C712">
    <w:name w:val="993A5D4E4247476FAEED23BCCD66C712"/>
    <w:rsid w:val="00C0616B"/>
  </w:style>
  <w:style w:type="paragraph" w:customStyle="1" w:styleId="8E42662509944D569C1C8E35E107F0DA">
    <w:name w:val="8E42662509944D569C1C8E35E107F0DA"/>
    <w:rsid w:val="00C0616B"/>
  </w:style>
  <w:style w:type="paragraph" w:customStyle="1" w:styleId="48AA2DA281714E92AD26029E033B3FA1">
    <w:name w:val="48AA2DA281714E92AD26029E033B3FA1"/>
    <w:rsid w:val="00C0616B"/>
  </w:style>
  <w:style w:type="paragraph" w:customStyle="1" w:styleId="5EDA5B2773B2424D8A9280810C80F3DC">
    <w:name w:val="5EDA5B2773B2424D8A9280810C80F3DC"/>
    <w:rsid w:val="00C0616B"/>
  </w:style>
  <w:style w:type="paragraph" w:customStyle="1" w:styleId="A198D4992F974BE78CF93A3F139497B1">
    <w:name w:val="A198D4992F974BE78CF93A3F139497B1"/>
    <w:rsid w:val="00C0616B"/>
  </w:style>
  <w:style w:type="paragraph" w:customStyle="1" w:styleId="137EC3FCD425456282A8C710B139DAB7">
    <w:name w:val="137EC3FCD425456282A8C710B139DAB7"/>
    <w:rsid w:val="00C0616B"/>
  </w:style>
  <w:style w:type="paragraph" w:customStyle="1" w:styleId="45F310A8152741F4B9D53BE613AD3500">
    <w:name w:val="45F310A8152741F4B9D53BE613AD3500"/>
    <w:rsid w:val="00C0616B"/>
  </w:style>
  <w:style w:type="paragraph" w:customStyle="1" w:styleId="589021E584C043579FC081349F0A6C85">
    <w:name w:val="589021E584C043579FC081349F0A6C85"/>
    <w:rsid w:val="00C0616B"/>
  </w:style>
  <w:style w:type="paragraph" w:customStyle="1" w:styleId="E3E1270511E94749AA189FA59714BFA4">
    <w:name w:val="E3E1270511E94749AA189FA59714BFA4"/>
    <w:rsid w:val="00C0616B"/>
  </w:style>
  <w:style w:type="paragraph" w:customStyle="1" w:styleId="AC88E8F97F6941739E8E657C4A1A103F">
    <w:name w:val="AC88E8F97F6941739E8E657C4A1A103F"/>
    <w:rsid w:val="00C0616B"/>
  </w:style>
  <w:style w:type="paragraph" w:customStyle="1" w:styleId="EB643E9C915541769A41E1563E51BD4B">
    <w:name w:val="EB643E9C915541769A41E1563E51BD4B"/>
    <w:rsid w:val="00C0616B"/>
  </w:style>
  <w:style w:type="paragraph" w:customStyle="1" w:styleId="17F0C3ED8B9E474F9BC0C545F29C9F34">
    <w:name w:val="17F0C3ED8B9E474F9BC0C545F29C9F34"/>
    <w:rsid w:val="00C0616B"/>
  </w:style>
  <w:style w:type="paragraph" w:customStyle="1" w:styleId="B441A8DAB3B34825ACAA8A712FC013CE">
    <w:name w:val="B441A8DAB3B34825ACAA8A712FC013CE"/>
    <w:rsid w:val="00C0616B"/>
  </w:style>
  <w:style w:type="paragraph" w:customStyle="1" w:styleId="8D8B36900E60464AA4CCA7A2D9126B46">
    <w:name w:val="8D8B36900E60464AA4CCA7A2D9126B46"/>
    <w:rsid w:val="00C0616B"/>
  </w:style>
  <w:style w:type="paragraph" w:customStyle="1" w:styleId="5D485874D7DE407D945908368B1EB6FE">
    <w:name w:val="5D485874D7DE407D945908368B1EB6FE"/>
    <w:rsid w:val="00C0616B"/>
  </w:style>
  <w:style w:type="paragraph" w:customStyle="1" w:styleId="D78E8C4B0E454D089EB9D82232B4E9E1">
    <w:name w:val="D78E8C4B0E454D089EB9D82232B4E9E1"/>
    <w:rsid w:val="00C0616B"/>
  </w:style>
  <w:style w:type="paragraph" w:customStyle="1" w:styleId="EA056FA9D04540348DAD95E8FDDB37CF">
    <w:name w:val="EA056FA9D04540348DAD95E8FDDB37CF"/>
    <w:rsid w:val="00C0616B"/>
  </w:style>
  <w:style w:type="paragraph" w:customStyle="1" w:styleId="975D1A6937634850BC3E907B4E99FADC">
    <w:name w:val="975D1A6937634850BC3E907B4E99FADC"/>
    <w:rsid w:val="00C0616B"/>
  </w:style>
  <w:style w:type="paragraph" w:customStyle="1" w:styleId="1CBD8ABC4DEE485FB03DC6FF075F8E65">
    <w:name w:val="1CBD8ABC4DEE485FB03DC6FF075F8E65"/>
    <w:rsid w:val="00C0616B"/>
  </w:style>
  <w:style w:type="paragraph" w:customStyle="1" w:styleId="C4D542AE62A94B9BBDB23C2910966A08">
    <w:name w:val="C4D542AE62A94B9BBDB23C2910966A08"/>
    <w:rsid w:val="00C0616B"/>
  </w:style>
  <w:style w:type="paragraph" w:customStyle="1" w:styleId="939FDB62C402459A80763CC58CA2DE8F">
    <w:name w:val="939FDB62C402459A80763CC58CA2DE8F"/>
    <w:rsid w:val="00C0616B"/>
  </w:style>
  <w:style w:type="paragraph" w:customStyle="1" w:styleId="21019C1D332A45C8B238F56CB9F0919E">
    <w:name w:val="21019C1D332A45C8B238F56CB9F0919E"/>
    <w:rsid w:val="00C0616B"/>
  </w:style>
  <w:style w:type="paragraph" w:customStyle="1" w:styleId="8ED99AAD7B1D4DDAA5A6599F7E5E029D">
    <w:name w:val="8ED99AAD7B1D4DDAA5A6599F7E5E029D"/>
    <w:rsid w:val="00C0616B"/>
  </w:style>
  <w:style w:type="paragraph" w:customStyle="1" w:styleId="217B3357D73444C9BBB3A56AB4F83612">
    <w:name w:val="217B3357D73444C9BBB3A56AB4F83612"/>
    <w:rsid w:val="00C0616B"/>
  </w:style>
  <w:style w:type="paragraph" w:customStyle="1" w:styleId="ECEBF592FD824B02930D9C9CD74BA76D">
    <w:name w:val="ECEBF592FD824B02930D9C9CD74BA76D"/>
    <w:rsid w:val="00C0616B"/>
  </w:style>
  <w:style w:type="paragraph" w:customStyle="1" w:styleId="BB02FBCD54214537AD2C83B35EB761AF">
    <w:name w:val="BB02FBCD54214537AD2C83B35EB761AF"/>
    <w:rsid w:val="00C0616B"/>
  </w:style>
  <w:style w:type="paragraph" w:customStyle="1" w:styleId="BDB4292A42FE4D8789BFAC00844D9919">
    <w:name w:val="BDB4292A42FE4D8789BFAC00844D9919"/>
    <w:rsid w:val="00C0616B"/>
  </w:style>
  <w:style w:type="paragraph" w:customStyle="1" w:styleId="C9F538A3E92C4A959B1B1FF08363BCF9">
    <w:name w:val="C9F538A3E92C4A959B1B1FF08363BCF9"/>
    <w:rsid w:val="00C0616B"/>
  </w:style>
  <w:style w:type="paragraph" w:customStyle="1" w:styleId="E2CE115175F649529E1F34B496147A68">
    <w:name w:val="E2CE115175F649529E1F34B496147A68"/>
    <w:rsid w:val="00C0616B"/>
  </w:style>
  <w:style w:type="paragraph" w:customStyle="1" w:styleId="EF7D1159384B460BA0D6616BA740F3B5">
    <w:name w:val="EF7D1159384B460BA0D6616BA740F3B5"/>
    <w:rsid w:val="00C0616B"/>
  </w:style>
  <w:style w:type="paragraph" w:customStyle="1" w:styleId="771ABB9B6707420696782E9D88C5642C">
    <w:name w:val="771ABB9B6707420696782E9D88C5642C"/>
    <w:rsid w:val="00C0616B"/>
  </w:style>
  <w:style w:type="paragraph" w:customStyle="1" w:styleId="DAE57FD966AC470B8A451A221073EF4D">
    <w:name w:val="DAE57FD966AC470B8A451A221073EF4D"/>
    <w:rsid w:val="00C0616B"/>
  </w:style>
  <w:style w:type="paragraph" w:customStyle="1" w:styleId="9A69F9D759934C88ACB39EDBD101A9D0">
    <w:name w:val="9A69F9D759934C88ACB39EDBD101A9D0"/>
    <w:rsid w:val="00C0616B"/>
  </w:style>
  <w:style w:type="paragraph" w:customStyle="1" w:styleId="A65A4901450E47A18354C820C7DF16F3">
    <w:name w:val="A65A4901450E47A18354C820C7DF16F3"/>
    <w:rsid w:val="00C0616B"/>
  </w:style>
  <w:style w:type="paragraph" w:customStyle="1" w:styleId="61AC22B68818484381B32E37F962D86D">
    <w:name w:val="61AC22B68818484381B32E37F962D86D"/>
    <w:rsid w:val="00C0616B"/>
  </w:style>
  <w:style w:type="paragraph" w:customStyle="1" w:styleId="8FEB48C859CA45028ABE66B3F2E75744">
    <w:name w:val="8FEB48C859CA45028ABE66B3F2E75744"/>
    <w:rsid w:val="00C0616B"/>
  </w:style>
  <w:style w:type="paragraph" w:customStyle="1" w:styleId="D67CCB0C3C5E40EF9277957206FA4E3A">
    <w:name w:val="D67CCB0C3C5E40EF9277957206FA4E3A"/>
    <w:rsid w:val="00C0616B"/>
  </w:style>
  <w:style w:type="paragraph" w:customStyle="1" w:styleId="0AC188156E6C4AE1A7EE6433B5A486C2">
    <w:name w:val="0AC188156E6C4AE1A7EE6433B5A486C2"/>
    <w:rsid w:val="00C0616B"/>
  </w:style>
  <w:style w:type="paragraph" w:customStyle="1" w:styleId="45E234E73A964E239B3248910B298B02">
    <w:name w:val="45E234E73A964E239B3248910B298B02"/>
    <w:rsid w:val="00C0616B"/>
  </w:style>
  <w:style w:type="paragraph" w:customStyle="1" w:styleId="6A9142114A514494832568B7718C91BF">
    <w:name w:val="6A9142114A514494832568B7718C91BF"/>
    <w:rsid w:val="00C0616B"/>
  </w:style>
  <w:style w:type="paragraph" w:customStyle="1" w:styleId="229F29FFE607422EBDA6615B5F5D3707">
    <w:name w:val="229F29FFE607422EBDA6615B5F5D3707"/>
    <w:rsid w:val="00C0616B"/>
  </w:style>
  <w:style w:type="paragraph" w:customStyle="1" w:styleId="FA66670CB89446ED9F3D576478B27E16">
    <w:name w:val="FA66670CB89446ED9F3D576478B27E16"/>
    <w:rsid w:val="00C0616B"/>
  </w:style>
  <w:style w:type="paragraph" w:customStyle="1" w:styleId="01D30E0CD78C4D938BE2F945FCB042DB">
    <w:name w:val="01D30E0CD78C4D938BE2F945FCB042DB"/>
    <w:rsid w:val="00C0616B"/>
  </w:style>
  <w:style w:type="paragraph" w:customStyle="1" w:styleId="C342D56969ED400E9A5E235C06400AB0">
    <w:name w:val="C342D56969ED400E9A5E235C06400AB0"/>
    <w:rsid w:val="00C0616B"/>
  </w:style>
  <w:style w:type="paragraph" w:customStyle="1" w:styleId="D0F1A82D9E4548D389BF758804230BD6">
    <w:name w:val="D0F1A82D9E4548D389BF758804230BD6"/>
    <w:rsid w:val="00C0616B"/>
  </w:style>
  <w:style w:type="paragraph" w:customStyle="1" w:styleId="4D22892D76B2408890B24069924A7049">
    <w:name w:val="4D22892D76B2408890B24069924A7049"/>
    <w:rsid w:val="00C0616B"/>
  </w:style>
  <w:style w:type="paragraph" w:customStyle="1" w:styleId="30CB5C0FB8DE46EA8C3E06CCB3563BE2">
    <w:name w:val="30CB5C0FB8DE46EA8C3E06CCB3563BE2"/>
    <w:rsid w:val="00C0616B"/>
  </w:style>
  <w:style w:type="paragraph" w:customStyle="1" w:styleId="4D6459D38D1C4F46846534655821999D">
    <w:name w:val="4D6459D38D1C4F46846534655821999D"/>
    <w:rsid w:val="00C0616B"/>
  </w:style>
  <w:style w:type="paragraph" w:customStyle="1" w:styleId="86FAB1F2D16747438E6DC21C35384629">
    <w:name w:val="86FAB1F2D16747438E6DC21C35384629"/>
    <w:rsid w:val="00C0616B"/>
  </w:style>
  <w:style w:type="paragraph" w:customStyle="1" w:styleId="B4409052F0DE4946AA2E3C469BD27F8E">
    <w:name w:val="B4409052F0DE4946AA2E3C469BD27F8E"/>
    <w:rsid w:val="00C0616B"/>
  </w:style>
  <w:style w:type="paragraph" w:customStyle="1" w:styleId="C8541E3A384E43E4A774E03AFA7F9BE6">
    <w:name w:val="C8541E3A384E43E4A774E03AFA7F9BE6"/>
    <w:rsid w:val="00C0616B"/>
  </w:style>
  <w:style w:type="paragraph" w:customStyle="1" w:styleId="240783DA4B274AD499A8BA2FE063B3BD">
    <w:name w:val="240783DA4B274AD499A8BA2FE063B3BD"/>
    <w:rsid w:val="00C0616B"/>
  </w:style>
  <w:style w:type="paragraph" w:customStyle="1" w:styleId="396120113E504E7FAF8390B6C20A3350">
    <w:name w:val="396120113E504E7FAF8390B6C20A3350"/>
    <w:rsid w:val="00C0616B"/>
  </w:style>
  <w:style w:type="paragraph" w:customStyle="1" w:styleId="0238E739434C42A8A2F1BC8F847D99B3">
    <w:name w:val="0238E739434C42A8A2F1BC8F847D99B3"/>
    <w:rsid w:val="00C0616B"/>
  </w:style>
  <w:style w:type="paragraph" w:customStyle="1" w:styleId="3928EE1E17174ABFAEB00D9D88A0EB66">
    <w:name w:val="3928EE1E17174ABFAEB00D9D88A0EB66"/>
    <w:rsid w:val="00C0616B"/>
  </w:style>
  <w:style w:type="paragraph" w:customStyle="1" w:styleId="13D5206BD6E148868B47A76984FCDB4A">
    <w:name w:val="13D5206BD6E148868B47A76984FCDB4A"/>
    <w:rsid w:val="00C0616B"/>
  </w:style>
  <w:style w:type="paragraph" w:customStyle="1" w:styleId="D9178C3A8B634C0D97F219474B3B6592">
    <w:name w:val="D9178C3A8B634C0D97F219474B3B6592"/>
    <w:rsid w:val="00C0616B"/>
  </w:style>
  <w:style w:type="paragraph" w:customStyle="1" w:styleId="6BBC1D58A0C14E84A66CEE7DD504DF69">
    <w:name w:val="6BBC1D58A0C14E84A66CEE7DD504DF69"/>
    <w:rsid w:val="00C0616B"/>
  </w:style>
  <w:style w:type="paragraph" w:customStyle="1" w:styleId="D69EE34ABD98430FBF9B42B3882F1649">
    <w:name w:val="D69EE34ABD98430FBF9B42B3882F1649"/>
    <w:rsid w:val="00C0616B"/>
  </w:style>
  <w:style w:type="paragraph" w:customStyle="1" w:styleId="76E43F56BF6A49AE8422F64B5C759D26">
    <w:name w:val="76E43F56BF6A49AE8422F64B5C759D26"/>
    <w:rsid w:val="00C0616B"/>
  </w:style>
  <w:style w:type="paragraph" w:customStyle="1" w:styleId="523D152678F94CDCBC9ED27A4D28FA58">
    <w:name w:val="523D152678F94CDCBC9ED27A4D28FA58"/>
    <w:rsid w:val="00C0616B"/>
  </w:style>
  <w:style w:type="paragraph" w:customStyle="1" w:styleId="B0464521EBF0414C9D0CB81F9C9A969E">
    <w:name w:val="B0464521EBF0414C9D0CB81F9C9A969E"/>
    <w:rsid w:val="00C0616B"/>
  </w:style>
  <w:style w:type="paragraph" w:customStyle="1" w:styleId="80903DF915FD4AE4B5746910885EBB0D">
    <w:name w:val="80903DF915FD4AE4B5746910885EBB0D"/>
    <w:rsid w:val="00C0616B"/>
  </w:style>
  <w:style w:type="paragraph" w:customStyle="1" w:styleId="BEA0E84A67FA4D4D98E59B1A71304CA7">
    <w:name w:val="BEA0E84A67FA4D4D98E59B1A71304CA7"/>
    <w:rsid w:val="00C0616B"/>
  </w:style>
  <w:style w:type="paragraph" w:customStyle="1" w:styleId="CCDDD6C98D0140A8B247F1CE63F88E9B">
    <w:name w:val="CCDDD6C98D0140A8B247F1CE63F88E9B"/>
    <w:rsid w:val="00C0616B"/>
  </w:style>
  <w:style w:type="paragraph" w:customStyle="1" w:styleId="36D7583AA28C4C86AE3D4631E19EB8FD">
    <w:name w:val="36D7583AA28C4C86AE3D4631E19EB8FD"/>
    <w:rsid w:val="00C0616B"/>
  </w:style>
  <w:style w:type="paragraph" w:customStyle="1" w:styleId="F8D3FBF2FF824E5A90F131B95470C696">
    <w:name w:val="F8D3FBF2FF824E5A90F131B95470C696"/>
    <w:rsid w:val="00C0616B"/>
  </w:style>
  <w:style w:type="paragraph" w:customStyle="1" w:styleId="27537C55E45F4F3883648CBBE91E0904">
    <w:name w:val="27537C55E45F4F3883648CBBE91E0904"/>
    <w:rsid w:val="00C0616B"/>
  </w:style>
  <w:style w:type="paragraph" w:customStyle="1" w:styleId="7E5C04E0E14E4EE9A5CCE5F77A37D30E">
    <w:name w:val="7E5C04E0E14E4EE9A5CCE5F77A37D30E"/>
    <w:rsid w:val="00C0616B"/>
  </w:style>
  <w:style w:type="paragraph" w:customStyle="1" w:styleId="75CCB506965C43A3BA20969FEB8556AC">
    <w:name w:val="75CCB506965C43A3BA20969FEB8556AC"/>
    <w:rsid w:val="00C0616B"/>
  </w:style>
  <w:style w:type="paragraph" w:customStyle="1" w:styleId="833693F4FA92492DB797968242C4487F">
    <w:name w:val="833693F4FA92492DB797968242C4487F"/>
    <w:rsid w:val="00C0616B"/>
  </w:style>
  <w:style w:type="paragraph" w:customStyle="1" w:styleId="FFAC0FFF360A4FCEA3C945785498C074">
    <w:name w:val="FFAC0FFF360A4FCEA3C945785498C074"/>
    <w:rsid w:val="00C0616B"/>
  </w:style>
  <w:style w:type="paragraph" w:customStyle="1" w:styleId="8341FBDFFF0B4B338A5C190F0E977D4B">
    <w:name w:val="8341FBDFFF0B4B338A5C190F0E977D4B"/>
    <w:rsid w:val="00C0616B"/>
  </w:style>
  <w:style w:type="paragraph" w:customStyle="1" w:styleId="6E77565F1E17414298E9818F4618EC88">
    <w:name w:val="6E77565F1E17414298E9818F4618EC88"/>
    <w:rsid w:val="00C0616B"/>
  </w:style>
  <w:style w:type="paragraph" w:customStyle="1" w:styleId="EAB95063333C422B83C9BE64024C1CB4">
    <w:name w:val="EAB95063333C422B83C9BE64024C1CB4"/>
    <w:rsid w:val="00C0616B"/>
  </w:style>
  <w:style w:type="paragraph" w:customStyle="1" w:styleId="D77A87649B1F46DC936CB551A6D79678">
    <w:name w:val="D77A87649B1F46DC936CB551A6D79678"/>
    <w:rsid w:val="00C0616B"/>
  </w:style>
  <w:style w:type="paragraph" w:customStyle="1" w:styleId="CEA7E9EC44A54746A6131AD814BDF6D7">
    <w:name w:val="CEA7E9EC44A54746A6131AD814BDF6D7"/>
    <w:rsid w:val="00C0616B"/>
  </w:style>
  <w:style w:type="paragraph" w:customStyle="1" w:styleId="4B98642A1C2D4194B2BDDE897682AC67">
    <w:name w:val="4B98642A1C2D4194B2BDDE897682AC67"/>
    <w:rsid w:val="00C0616B"/>
  </w:style>
  <w:style w:type="paragraph" w:customStyle="1" w:styleId="E5F4620246E84F6BBB7E5ACCE6C8B800">
    <w:name w:val="E5F4620246E84F6BBB7E5ACCE6C8B800"/>
    <w:rsid w:val="00C0616B"/>
  </w:style>
  <w:style w:type="paragraph" w:customStyle="1" w:styleId="5DF35FBC69674202B9FBC40EAA2AFEEE">
    <w:name w:val="5DF35FBC69674202B9FBC40EAA2AFEEE"/>
    <w:rsid w:val="00C0616B"/>
  </w:style>
  <w:style w:type="paragraph" w:customStyle="1" w:styleId="2AA7D6490C1849AAADB50AB455E43FDD">
    <w:name w:val="2AA7D6490C1849AAADB50AB455E43FDD"/>
    <w:rsid w:val="00DB394C"/>
  </w:style>
  <w:style w:type="paragraph" w:customStyle="1" w:styleId="AC5CFE6C6864498D8FE96CEECE08A743">
    <w:name w:val="AC5CFE6C6864498D8FE96CEECE08A743"/>
    <w:rsid w:val="00DB394C"/>
  </w:style>
  <w:style w:type="paragraph" w:customStyle="1" w:styleId="0CDA13913D314DE2B8CD95F79192C71B">
    <w:name w:val="0CDA13913D314DE2B8CD95F79192C71B"/>
    <w:rsid w:val="00DB394C"/>
  </w:style>
  <w:style w:type="paragraph" w:customStyle="1" w:styleId="ABEBD070B1F84275A130331E501D486A">
    <w:name w:val="ABEBD070B1F84275A130331E501D486A"/>
    <w:rsid w:val="00DB394C"/>
  </w:style>
  <w:style w:type="paragraph" w:customStyle="1" w:styleId="D811D1721DEF4DFC8025EDA28AD1EE6F">
    <w:name w:val="D811D1721DEF4DFC8025EDA28AD1EE6F"/>
    <w:rsid w:val="00DB394C"/>
  </w:style>
  <w:style w:type="paragraph" w:customStyle="1" w:styleId="4E2F8ABEEA6A483B94CAEF84838D1084">
    <w:name w:val="4E2F8ABEEA6A483B94CAEF84838D1084"/>
    <w:rsid w:val="00DB394C"/>
  </w:style>
  <w:style w:type="paragraph" w:customStyle="1" w:styleId="799E405AADF64DB9BE4D37DB6A51F018">
    <w:name w:val="799E405AADF64DB9BE4D37DB6A51F018"/>
    <w:rsid w:val="00DB394C"/>
  </w:style>
  <w:style w:type="paragraph" w:customStyle="1" w:styleId="BA229999A3B04E6C842378F768A47F3A">
    <w:name w:val="BA229999A3B04E6C842378F768A47F3A"/>
    <w:rsid w:val="00DB394C"/>
  </w:style>
  <w:style w:type="paragraph" w:customStyle="1" w:styleId="F5B7FA3D896F43BBB70DB419A0B32829">
    <w:name w:val="F5B7FA3D896F43BBB70DB419A0B32829"/>
    <w:rsid w:val="00DB394C"/>
  </w:style>
  <w:style w:type="paragraph" w:customStyle="1" w:styleId="665951C25D6B4596AF4AC3FE3EAC4BC8">
    <w:name w:val="665951C25D6B4596AF4AC3FE3EAC4BC8"/>
    <w:rsid w:val="00DB394C"/>
  </w:style>
  <w:style w:type="paragraph" w:customStyle="1" w:styleId="48405727779E486D85198DDFA9E9B71E">
    <w:name w:val="48405727779E486D85198DDFA9E9B71E"/>
    <w:rsid w:val="00DB394C"/>
  </w:style>
  <w:style w:type="paragraph" w:customStyle="1" w:styleId="C75F97D54B3B48C6BF8D03BF884AAC86">
    <w:name w:val="C75F97D54B3B48C6BF8D03BF884AAC86"/>
    <w:rsid w:val="00DB39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Benutzerdefiniert 15">
      <a:dk1>
        <a:sysClr val="windowText" lastClr="000000"/>
      </a:dk1>
      <a:lt1>
        <a:sysClr val="window" lastClr="FFFFFF"/>
      </a:lt1>
      <a:dk2>
        <a:srgbClr val="3C0483"/>
      </a:dk2>
      <a:lt2>
        <a:srgbClr val="F7F3F2"/>
      </a:lt2>
      <a:accent1>
        <a:srgbClr val="3C0483"/>
      </a:accent1>
      <a:accent2>
        <a:srgbClr val="D4BBFF"/>
      </a:accent2>
      <a:accent3>
        <a:srgbClr val="FCF334"/>
      </a:accent3>
      <a:accent4>
        <a:srgbClr val="595959"/>
      </a:accent4>
      <a:accent5>
        <a:srgbClr val="A5A5A5"/>
      </a:accent5>
      <a:accent6>
        <a:srgbClr val="D8D8D8"/>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B78553A402FE1E49871A770E999BE19E" ma:contentTypeVersion="18" ma:contentTypeDescription="Ein neues Dokument erstellen." ma:contentTypeScope="" ma:versionID="8332195d09d0151ecc0bc8f0890586a1">
  <xsd:schema xmlns:xsd="http://www.w3.org/2001/XMLSchema" xmlns:xs="http://www.w3.org/2001/XMLSchema" xmlns:p="http://schemas.microsoft.com/office/2006/metadata/properties" xmlns:ns2="443ee04c-2a79-47f3-aa66-08e7a1836799" xmlns:ns3="82fb1a38-c0a2-4036-957a-ec563826ffd6" targetNamespace="http://schemas.microsoft.com/office/2006/metadata/properties" ma:root="true" ma:fieldsID="d06b4f6837116ea5e293c00631314b8d" ns2:_="" ns3:_="">
    <xsd:import namespace="443ee04c-2a79-47f3-aa66-08e7a1836799"/>
    <xsd:import namespace="82fb1a38-c0a2-4036-957a-ec563826ff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ee04c-2a79-47f3-aa66-08e7a1836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4fc58ff6-2a3f-40a3-8d32-e116a35ec15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fb1a38-c0a2-4036-957a-ec563826ff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8ea5d87-4baf-4c46-a0e2-6eef14ac664b}" ma:internalName="TaxCatchAll" ma:showField="CatchAllData" ma:web="82fb1a38-c0a2-4036-957a-ec563826ff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3ee04c-2a79-47f3-aa66-08e7a1836799">
      <Terms xmlns="http://schemas.microsoft.com/office/infopath/2007/PartnerControls"/>
    </lcf76f155ced4ddcb4097134ff3c332f>
    <TaxCatchAll xmlns="82fb1a38-c0a2-4036-957a-ec563826ffd6" xsi:nil="true"/>
  </documentManagement>
</p:properties>
</file>

<file path=customXml/itemProps1.xml><?xml version="1.0" encoding="utf-8"?>
<ds:datastoreItem xmlns:ds="http://schemas.openxmlformats.org/officeDocument/2006/customXml" ds:itemID="{A9089ED5-9535-49E8-9B9B-C37B834DA520}">
  <ds:schemaRefs>
    <ds:schemaRef ds:uri="http://schemas.openxmlformats.org/officeDocument/2006/bibliography"/>
  </ds:schemaRefs>
</ds:datastoreItem>
</file>

<file path=customXml/itemProps2.xml><?xml version="1.0" encoding="utf-8"?>
<ds:datastoreItem xmlns:ds="http://schemas.openxmlformats.org/officeDocument/2006/customXml" ds:itemID="{2327C59D-5B32-4018-ACBF-2BC5D903EC14}"/>
</file>

<file path=customXml/itemProps3.xml><?xml version="1.0" encoding="utf-8"?>
<ds:datastoreItem xmlns:ds="http://schemas.openxmlformats.org/officeDocument/2006/customXml" ds:itemID="{98DFAC02-4D68-4E23-A4CA-EB6F9B27A043}"/>
</file>

<file path=customXml/itemProps4.xml><?xml version="1.0" encoding="utf-8"?>
<ds:datastoreItem xmlns:ds="http://schemas.openxmlformats.org/officeDocument/2006/customXml" ds:itemID="{D6D3A8ED-0516-49C9-9A1D-0CEE55A3DD9E}"/>
</file>

<file path=docMetadata/LabelInfo.xml><?xml version="1.0" encoding="utf-8"?>
<clbl:labelList xmlns:clbl="http://schemas.microsoft.com/office/2020/mipLabelMetadata">
  <clbl:label id="{2ed55210-5af2-49d0-ae6f-c7160c68a39f}" enabled="1" method="Standard" siteId="{40aeb486-ebe2-4e58-9f1c-caedc86481e4}" contentBits="0" removed="0"/>
</clbl:labelList>
</file>

<file path=docProps/app.xml><?xml version="1.0" encoding="utf-8"?>
<Properties xmlns="http://schemas.openxmlformats.org/officeDocument/2006/extended-properties" xmlns:vt="http://schemas.openxmlformats.org/officeDocument/2006/docPropsVTypes">
  <Template>MissionKI_Bericht_2025-02-25_mit Beispieltext.dotx</Template>
  <TotalTime>0</TotalTime>
  <Pages>14</Pages>
  <Words>2358</Words>
  <Characters>14860</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Mission KI</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MISSION KI, acatech</dc:creator>
  <cp:keywords/>
  <dc:description/>
  <cp:lastModifiedBy>Ines Erdmann</cp:lastModifiedBy>
  <cp:revision>2</cp:revision>
  <cp:lastPrinted>2025-02-25T15:10:00Z</cp:lastPrinted>
  <dcterms:created xsi:type="dcterms:W3CDTF">2025-11-25T16:19:00Z</dcterms:created>
  <dcterms:modified xsi:type="dcterms:W3CDTF">2025-11-25T16:19:00Z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0x010100B78553A402FE1E49871A770E999BE19E</vt:lpwstr>
  </property>
</Properties>
</file>