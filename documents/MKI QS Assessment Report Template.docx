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styles.xml" ContentType="application/vnd.openxmlformats-officedocument.wordprocessingml.styles+xml"/>
  <Override PartName="/word/fontTable.xml" ContentType="application/vnd.openxmlformats-officedocument.wordprocessingml.fontTable+xml"/>
  <Override PartName="/word/glossary/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glossary/webSettings.xml" ContentType="application/vnd.openxmlformats-officedocument.wordprocessingml.webSettings+xml"/>
  <Override PartName="/word/glossary/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A15CD" w14:textId="77777777" w:rsidR="006C4D3D" w:rsidRPr="007D0A7C" w:rsidRDefault="006C4D3D" w:rsidP="006C4D3D"/>
    <w:p w14:paraId="535214CE" w14:textId="77777777" w:rsidR="006C4D3D" w:rsidRPr="007D0A7C" w:rsidRDefault="006C4D3D" w:rsidP="006C4D3D"/>
    <w:p w14:paraId="6A1DAD08" w14:textId="77777777" w:rsidR="006C4D3D" w:rsidRPr="007D0A7C" w:rsidRDefault="006C4D3D" w:rsidP="006C4D3D"/>
    <w:p w14:paraId="54EBC135" w14:textId="77777777" w:rsidR="006C4D3D" w:rsidRPr="007D0A7C" w:rsidRDefault="006C4D3D" w:rsidP="006C4D3D"/>
    <w:p w14:paraId="456283D5" w14:textId="77777777" w:rsidR="006C4D3D" w:rsidRPr="007D0A7C" w:rsidRDefault="006C4D3D" w:rsidP="006C4D3D"/>
    <w:p w14:paraId="137E0CCF" w14:textId="77777777" w:rsidR="006C4D3D" w:rsidRPr="007D0A7C" w:rsidRDefault="006C4D3D" w:rsidP="006C4D3D"/>
    <w:p w14:paraId="4A53E9B0" w14:textId="4B7FDF32" w:rsidR="006C4D3D" w:rsidRPr="007D0A7C" w:rsidRDefault="00AC4C2C" w:rsidP="00AC4C2C">
      <w:pPr>
        <w:tabs>
          <w:tab w:val="left" w:pos="6180"/>
        </w:tabs>
      </w:pPr>
      <w:r w:rsidRPr="007D0A7C">
        <w:tab/>
      </w:r>
    </w:p>
    <w:p w14:paraId="72DDF1E8" w14:textId="77777777" w:rsidR="006C4D3D" w:rsidRPr="007D0A7C" w:rsidRDefault="006C4D3D" w:rsidP="006C4D3D"/>
    <w:p w14:paraId="6CCC5346" w14:textId="77777777" w:rsidR="006C4D3D" w:rsidRPr="007D0A7C" w:rsidRDefault="006C4D3D" w:rsidP="006C4D3D"/>
    <w:p w14:paraId="20715DE0" w14:textId="77777777" w:rsidR="006C4D3D" w:rsidRPr="007D0A7C" w:rsidRDefault="006C4D3D" w:rsidP="006C4D3D"/>
    <w:p w14:paraId="3E588BE1" w14:textId="308C6D05" w:rsidR="005E287B" w:rsidRPr="007D0A7C" w:rsidRDefault="000D2A08" w:rsidP="006C4D3D">
      <w:pPr>
        <w:pStyle w:val="Titel"/>
        <w:spacing w:after="400"/>
        <w:ind w:left="-1276"/>
        <w:rPr>
          <w:color w:val="FFFFFF" w:themeColor="background1"/>
        </w:rPr>
      </w:pPr>
      <w:r w:rsidRPr="007D0A7C">
        <w:rPr>
          <w:rFonts w:hAnsi="Arial"/>
          <w:color w:val="FFFFFF" w:themeColor="background1"/>
          <w:sz w:val="88"/>
        </w:rPr>
        <w:t>Assessment report</w:t>
      </w:r>
    </w:p>
    <w:p w14:paraId="016C4E1C" w14:textId="35D68D03" w:rsidR="006C4D3D" w:rsidRPr="007D0A7C" w:rsidRDefault="000D2A08" w:rsidP="006C4D3D">
      <w:pPr>
        <w:pStyle w:val="Untertitel"/>
        <w:ind w:left="-1276"/>
      </w:pPr>
      <w:r w:rsidRPr="007D0A7C">
        <w:rPr>
          <w:color w:val="FFFFFF" w:themeColor="background1"/>
        </w:rPr>
        <w:t>Results of the self-assessment of</w:t>
      </w:r>
      <w:r w:rsidR="006C4D3D" w:rsidRPr="007D0A7C">
        <w:rPr>
          <w:color w:val="FFFFFF" w:themeColor="background1"/>
        </w:rPr>
        <w:br/>
      </w:r>
      <w:r w:rsidRPr="007D0A7C">
        <w:rPr>
          <w:color w:val="FFFFFF" w:themeColor="background1"/>
        </w:rPr>
        <w:fldChar w:fldCharType="begin">
          <w:ffData>
            <w:name w:val="Text6"/>
            <w:enabled/>
            <w:calcOnExit w:val="0"/>
            <w:textInput>
              <w:default w:val="[name of company]"/>
            </w:textInput>
          </w:ffData>
        </w:fldChar>
      </w:r>
      <w:bookmarkStart w:id="0" w:name="Text6"/>
      <w:r w:rsidRPr="007D0A7C">
        <w:rPr>
          <w:color w:val="FFFFFF" w:themeColor="background1"/>
        </w:rPr>
        <w:instrText xml:space="preserve"> FORMTEXT </w:instrText>
      </w:r>
      <w:r w:rsidRPr="007D0A7C">
        <w:rPr>
          <w:color w:val="FFFFFF" w:themeColor="background1"/>
        </w:rPr>
      </w:r>
      <w:r w:rsidRPr="007D0A7C">
        <w:rPr>
          <w:color w:val="FFFFFF" w:themeColor="background1"/>
        </w:rPr>
        <w:fldChar w:fldCharType="separate"/>
      </w:r>
      <w:r w:rsidRPr="007D0A7C">
        <w:rPr>
          <w:noProof/>
          <w:color w:val="FFFFFF" w:themeColor="background1"/>
        </w:rPr>
        <w:t>[name of company]</w:t>
      </w:r>
      <w:r w:rsidRPr="007D0A7C">
        <w:rPr>
          <w:color w:val="FFFFFF" w:themeColor="background1"/>
        </w:rPr>
        <w:fldChar w:fldCharType="end"/>
      </w:r>
      <w:bookmarkEnd w:id="0"/>
      <w:r w:rsidR="006C4D3D" w:rsidRPr="007D0A7C">
        <w:rPr>
          <w:color w:val="FFFFFF" w:themeColor="background1"/>
        </w:rPr>
        <w:t xml:space="preserve"> </w:t>
      </w:r>
      <w:r w:rsidR="00FA23E1">
        <w:rPr>
          <w:color w:val="FFFFFF" w:themeColor="background1"/>
        </w:rPr>
        <w:t>“</w:t>
      </w:r>
      <w:r w:rsidRPr="007D0A7C">
        <w:rPr>
          <w:color w:val="FFFFFF" w:themeColor="background1"/>
        </w:rPr>
        <w:fldChar w:fldCharType="begin">
          <w:ffData>
            <w:name w:val=""/>
            <w:enabled/>
            <w:calcOnExit w:val="0"/>
            <w:textInput>
              <w:default w:val="[name of AI system]"/>
            </w:textInput>
          </w:ffData>
        </w:fldChar>
      </w:r>
      <w:r w:rsidRPr="007D0A7C">
        <w:rPr>
          <w:color w:val="FFFFFF" w:themeColor="background1"/>
        </w:rPr>
        <w:instrText xml:space="preserve"> FORMTEXT </w:instrText>
      </w:r>
      <w:r w:rsidRPr="007D0A7C">
        <w:rPr>
          <w:color w:val="FFFFFF" w:themeColor="background1"/>
        </w:rPr>
      </w:r>
      <w:r w:rsidRPr="007D0A7C">
        <w:rPr>
          <w:color w:val="FFFFFF" w:themeColor="background1"/>
        </w:rPr>
        <w:fldChar w:fldCharType="separate"/>
      </w:r>
      <w:r w:rsidRPr="007D0A7C">
        <w:rPr>
          <w:noProof/>
          <w:color w:val="FFFFFF" w:themeColor="background1"/>
        </w:rPr>
        <w:t>[name of AI system]</w:t>
      </w:r>
      <w:r w:rsidRPr="007D0A7C">
        <w:rPr>
          <w:color w:val="FFFFFF" w:themeColor="background1"/>
        </w:rPr>
        <w:fldChar w:fldCharType="end"/>
      </w:r>
      <w:r w:rsidR="00FA23E1">
        <w:rPr>
          <w:color w:val="FFFFFF" w:themeColor="background1"/>
        </w:rPr>
        <w:t>”</w:t>
      </w:r>
      <w:r w:rsidRPr="007D0A7C">
        <w:rPr>
          <w:color w:val="FFFFFF" w:themeColor="background1"/>
        </w:rPr>
        <w:t xml:space="preserve"> </w:t>
      </w:r>
      <w:r w:rsidR="00FA23E1">
        <w:rPr>
          <w:color w:val="FFFFFF" w:themeColor="background1"/>
        </w:rPr>
        <w:br/>
      </w:r>
      <w:r w:rsidRPr="007D0A7C">
        <w:rPr>
          <w:color w:val="FFFFFF" w:themeColor="background1"/>
        </w:rPr>
        <w:t xml:space="preserve">AI system based on the MISSION </w:t>
      </w:r>
      <w:r w:rsidR="00D8330D">
        <w:rPr>
          <w:color w:val="FFFFFF" w:themeColor="background1"/>
        </w:rPr>
        <w:t>K</w:t>
      </w:r>
      <w:r w:rsidRPr="007D0A7C">
        <w:rPr>
          <w:color w:val="FFFFFF" w:themeColor="background1"/>
        </w:rPr>
        <w:t xml:space="preserve">I </w:t>
      </w:r>
      <w:r w:rsidR="00FA23E1">
        <w:rPr>
          <w:color w:val="FFFFFF" w:themeColor="background1"/>
        </w:rPr>
        <w:br/>
      </w:r>
      <w:r w:rsidRPr="007D0A7C">
        <w:rPr>
          <w:color w:val="FFFFFF" w:themeColor="background1"/>
        </w:rPr>
        <w:t>quality standard</w:t>
      </w:r>
    </w:p>
    <w:p w14:paraId="6C10EB6D" w14:textId="77777777" w:rsidR="005E287B" w:rsidRPr="007D0A7C" w:rsidRDefault="005E287B">
      <w:pPr>
        <w:spacing w:after="160" w:line="278" w:lineRule="auto"/>
      </w:pPr>
    </w:p>
    <w:p w14:paraId="7941E4C6" w14:textId="77777777" w:rsidR="005E287B" w:rsidRPr="007D0A7C" w:rsidRDefault="005E287B">
      <w:pPr>
        <w:spacing w:after="160" w:line="278" w:lineRule="auto"/>
      </w:pPr>
    </w:p>
    <w:p w14:paraId="3D908AE9" w14:textId="6024A7B0" w:rsidR="00A2470E" w:rsidRPr="007D0A7C" w:rsidRDefault="00A2470E">
      <w:pPr>
        <w:spacing w:after="160" w:line="278" w:lineRule="auto"/>
      </w:pPr>
      <w:r w:rsidRPr="007D0A7C">
        <w:br w:type="page"/>
      </w:r>
    </w:p>
    <w:p w14:paraId="754A4C55" w14:textId="5BDE6ABC" w:rsidR="00935A4F" w:rsidRPr="007D0A7C" w:rsidRDefault="00EF52BB" w:rsidP="008823B8">
      <w:pPr>
        <w:pStyle w:val="Titel"/>
      </w:pPr>
      <w:r w:rsidRPr="007D0A7C">
        <w:lastRenderedPageBreak/>
        <w:t>Assessment report</w:t>
      </w:r>
    </w:p>
    <w:p w14:paraId="3E5F51BD" w14:textId="3CF4D804" w:rsidR="00737E7B" w:rsidRPr="007D0A7C" w:rsidRDefault="00FA23E1" w:rsidP="001973B5">
      <w:pPr>
        <w:pStyle w:val="Untertitel"/>
      </w:pPr>
      <w:r>
        <w:fldChar w:fldCharType="begin">
          <w:ffData>
            <w:name w:val="Text8"/>
            <w:enabled/>
            <w:calcOnExit w:val="0"/>
            <w:textInput>
              <w:default w:val="[Name of the company]"/>
            </w:textInput>
          </w:ffData>
        </w:fldChar>
      </w:r>
      <w:bookmarkStart w:id="1" w:name="Text8"/>
      <w:r>
        <w:instrText xml:space="preserve"> FORMTEXT </w:instrText>
      </w:r>
      <w:r>
        <w:fldChar w:fldCharType="separate"/>
      </w:r>
      <w:r>
        <w:rPr>
          <w:noProof/>
        </w:rPr>
        <w:t>[Name of the company]</w:t>
      </w:r>
      <w:r>
        <w:fldChar w:fldCharType="end"/>
      </w:r>
      <w:bookmarkEnd w:id="1"/>
      <w:r w:rsidR="001973B5" w:rsidRPr="007D0A7C">
        <w:br/>
      </w:r>
      <w:r w:rsidR="00EF52BB" w:rsidRPr="007D0A7C">
        <w:t>“</w:t>
      </w:r>
      <w:r w:rsidR="00D8330D">
        <w:fldChar w:fldCharType="begin">
          <w:ffData>
            <w:name w:val="Text9"/>
            <w:enabled/>
            <w:calcOnExit w:val="0"/>
            <w:textInput>
              <w:default w:val="[name of AI-System]"/>
            </w:textInput>
          </w:ffData>
        </w:fldChar>
      </w:r>
      <w:bookmarkStart w:id="2" w:name="Text9"/>
      <w:r w:rsidR="00D8330D">
        <w:instrText xml:space="preserve"> FORMTEXT </w:instrText>
      </w:r>
      <w:r w:rsidR="00D8330D">
        <w:fldChar w:fldCharType="separate"/>
      </w:r>
      <w:r w:rsidR="00D8330D">
        <w:rPr>
          <w:noProof/>
        </w:rPr>
        <w:t>[name of AI-System]</w:t>
      </w:r>
      <w:r w:rsidR="00D8330D">
        <w:fldChar w:fldCharType="end"/>
      </w:r>
      <w:bookmarkEnd w:id="2"/>
      <w:r w:rsidR="00EF52BB" w:rsidRPr="007D0A7C">
        <w:t>”</w:t>
      </w:r>
      <w:r w:rsidR="008823B8" w:rsidRPr="007D0A7C">
        <w:t xml:space="preserve"> </w:t>
      </w:r>
      <w:r w:rsidR="00EF52BB" w:rsidRPr="007D0A7C">
        <w:t xml:space="preserve">AI </w:t>
      </w:r>
      <w:r w:rsidR="008823B8" w:rsidRPr="007D0A7C">
        <w:t>System</w:t>
      </w:r>
    </w:p>
    <w:p w14:paraId="2AEDF891" w14:textId="255F3182" w:rsidR="001973B5" w:rsidRPr="007D0A7C" w:rsidRDefault="00CC28AD" w:rsidP="001973B5">
      <w:pPr>
        <w:rPr>
          <w:color w:val="3C0483" w:themeColor="text2"/>
        </w:rPr>
      </w:pPr>
      <w:r w:rsidRPr="007D0A7C">
        <w:rPr>
          <w:color w:val="3C0483" w:themeColor="text2"/>
        </w:rPr>
        <w:t>Self-assessment according to MISSION KI quality standard</w:t>
      </w:r>
    </w:p>
    <w:p w14:paraId="0665AB65" w14:textId="77777777" w:rsidR="001973B5" w:rsidRPr="007D0A7C" w:rsidRDefault="001973B5" w:rsidP="001973B5">
      <w:pPr>
        <w:rPr>
          <w:color w:val="3C0483" w:themeColor="text2"/>
        </w:rPr>
      </w:pPr>
    </w:p>
    <w:p w14:paraId="056CF792" w14:textId="00342E4D" w:rsidR="001973B5" w:rsidRPr="007D0A7C" w:rsidRDefault="00CC28AD" w:rsidP="001973B5">
      <w:pPr>
        <w:rPr>
          <w:color w:val="3C0483" w:themeColor="text2"/>
        </w:rPr>
      </w:pPr>
      <w:r w:rsidRPr="007D0A7C">
        <w:rPr>
          <w:color w:val="3C0483" w:themeColor="text2"/>
        </w:rPr>
        <w:t>Date</w:t>
      </w:r>
      <w:r w:rsidR="001973B5" w:rsidRPr="007D0A7C">
        <w:rPr>
          <w:color w:val="3C0483" w:themeColor="text2"/>
        </w:rPr>
        <w:t xml:space="preserve">: </w:t>
      </w:r>
      <w:r w:rsidRPr="007D0A7C">
        <w:rPr>
          <w:color w:val="3C0483" w:themeColor="text2"/>
        </w:rPr>
        <w:fldChar w:fldCharType="begin">
          <w:ffData>
            <w:name w:val="Text1"/>
            <w:enabled/>
            <w:calcOnExit w:val="0"/>
            <w:textInput>
              <w:default w:val="DD.MM.YYYY"/>
            </w:textInput>
          </w:ffData>
        </w:fldChar>
      </w:r>
      <w:bookmarkStart w:id="3" w:name="Text1"/>
      <w:r w:rsidRPr="007D0A7C">
        <w:rPr>
          <w:color w:val="3C0483" w:themeColor="text2"/>
        </w:rPr>
        <w:instrText xml:space="preserve"> FORMTEXT </w:instrText>
      </w:r>
      <w:r w:rsidRPr="007D0A7C">
        <w:rPr>
          <w:color w:val="3C0483" w:themeColor="text2"/>
        </w:rPr>
      </w:r>
      <w:r w:rsidRPr="007D0A7C">
        <w:rPr>
          <w:color w:val="3C0483" w:themeColor="text2"/>
        </w:rPr>
        <w:fldChar w:fldCharType="separate"/>
      </w:r>
      <w:r w:rsidRPr="007D0A7C">
        <w:rPr>
          <w:noProof/>
          <w:color w:val="3C0483" w:themeColor="text2"/>
        </w:rPr>
        <w:t>DD.MM.YYYY</w:t>
      </w:r>
      <w:r w:rsidRPr="007D0A7C">
        <w:rPr>
          <w:color w:val="3C0483" w:themeColor="text2"/>
        </w:rPr>
        <w:fldChar w:fldCharType="end"/>
      </w:r>
      <w:bookmarkEnd w:id="3"/>
    </w:p>
    <w:p w14:paraId="40624028" w14:textId="00933F4D" w:rsidR="001973B5" w:rsidRPr="007D0A7C" w:rsidRDefault="00CC28AD" w:rsidP="001973B5">
      <w:pPr>
        <w:rPr>
          <w:color w:val="3C0483" w:themeColor="text2"/>
        </w:rPr>
      </w:pPr>
      <w:r w:rsidRPr="007D0A7C">
        <w:rPr>
          <w:color w:val="3C0483" w:themeColor="text2"/>
        </w:rPr>
        <w:t>Assessment ID</w:t>
      </w:r>
      <w:r w:rsidR="001973B5" w:rsidRPr="007D0A7C">
        <w:rPr>
          <w:color w:val="3C0483" w:themeColor="text2"/>
        </w:rPr>
        <w:t xml:space="preserve">: </w:t>
      </w:r>
      <w:r w:rsidR="00E33254" w:rsidRPr="007D0A7C">
        <w:rPr>
          <w:color w:val="3C0483" w:themeColor="text2"/>
        </w:rPr>
        <w:fldChar w:fldCharType="begin">
          <w:ffData>
            <w:name w:val="Text2"/>
            <w:enabled/>
            <w:calcOnExit w:val="0"/>
            <w:textInput>
              <w:default w:val="XXXXXX"/>
            </w:textInput>
          </w:ffData>
        </w:fldChar>
      </w:r>
      <w:bookmarkStart w:id="4" w:name="Text2"/>
      <w:r w:rsidR="00E33254" w:rsidRPr="007D0A7C">
        <w:rPr>
          <w:color w:val="3C0483" w:themeColor="text2"/>
        </w:rPr>
        <w:instrText xml:space="preserve"> FORMTEXT </w:instrText>
      </w:r>
      <w:r w:rsidR="00E33254" w:rsidRPr="007D0A7C">
        <w:rPr>
          <w:color w:val="3C0483" w:themeColor="text2"/>
        </w:rPr>
      </w:r>
      <w:r w:rsidR="00E33254" w:rsidRPr="007D0A7C">
        <w:rPr>
          <w:color w:val="3C0483" w:themeColor="text2"/>
        </w:rPr>
        <w:fldChar w:fldCharType="separate"/>
      </w:r>
      <w:r w:rsidR="00E33254" w:rsidRPr="007D0A7C">
        <w:rPr>
          <w:noProof/>
          <w:color w:val="3C0483" w:themeColor="text2"/>
        </w:rPr>
        <w:t>XXXXXX</w:t>
      </w:r>
      <w:r w:rsidR="00E33254" w:rsidRPr="007D0A7C">
        <w:rPr>
          <w:color w:val="3C0483" w:themeColor="text2"/>
        </w:rPr>
        <w:fldChar w:fldCharType="end"/>
      </w:r>
      <w:bookmarkEnd w:id="4"/>
    </w:p>
    <w:p w14:paraId="030720DB" w14:textId="75A3DEF6" w:rsidR="001973B5" w:rsidRPr="007D0A7C" w:rsidRDefault="00CC28AD" w:rsidP="001973B5">
      <w:pPr>
        <w:rPr>
          <w:color w:val="3C0483" w:themeColor="text2"/>
        </w:rPr>
      </w:pPr>
      <w:r w:rsidRPr="007D0A7C">
        <w:rPr>
          <w:color w:val="3C0483" w:themeColor="text2"/>
        </w:rPr>
        <w:t>Type: Initial assessment/follow-up assessment</w:t>
      </w:r>
    </w:p>
    <w:p w14:paraId="6723D19F" w14:textId="77777777" w:rsidR="00A2470E" w:rsidRPr="007D0A7C" w:rsidRDefault="00A2470E" w:rsidP="001973B5"/>
    <w:p w14:paraId="62CB1633" w14:textId="77777777" w:rsidR="00A2470E" w:rsidRPr="007D0A7C" w:rsidRDefault="00A2470E">
      <w:pPr>
        <w:sectPr w:rsidR="00A2470E" w:rsidRPr="007D0A7C" w:rsidSect="00E33254">
          <w:footerReference w:type="default" r:id="rId8"/>
          <w:headerReference w:type="first" r:id="rId9"/>
          <w:pgSz w:w="11906" w:h="16838" w:code="9"/>
          <w:pgMar w:top="624" w:right="1191" w:bottom="1418" w:left="2041" w:header="170" w:footer="170" w:gutter="0"/>
          <w:cols w:space="708"/>
          <w:titlePg/>
          <w:docGrid w:linePitch="360"/>
        </w:sectPr>
      </w:pPr>
    </w:p>
    <w:sdt>
      <w:sdtPr>
        <w:rPr>
          <w:rFonts w:asciiTheme="minorHAnsi" w:eastAsiaTheme="minorHAnsi" w:hAnsiTheme="minorHAnsi" w:cstheme="minorBidi"/>
          <w:b w:val="0"/>
          <w:color w:val="auto"/>
          <w:sz w:val="20"/>
          <w:szCs w:val="24"/>
          <w:lang w:eastAsia="en-US"/>
          <w14:ligatures w14:val="standardContextual"/>
        </w:rPr>
        <w:id w:val="-791444187"/>
        <w:docPartObj>
          <w:docPartGallery w:val="Table of Contents"/>
          <w:docPartUnique/>
        </w:docPartObj>
      </w:sdtPr>
      <w:sdtEndPr>
        <w:rPr>
          <w:bCs/>
        </w:rPr>
      </w:sdtEndPr>
      <w:sdtContent>
        <w:p w14:paraId="1F011708" w14:textId="4C8CE145" w:rsidR="00CF3FBD" w:rsidRPr="007D0A7C" w:rsidRDefault="00AC189F" w:rsidP="00E126F9">
          <w:pPr>
            <w:pStyle w:val="Inhaltsverzeichnisberschrift"/>
          </w:pPr>
          <w:r w:rsidRPr="007D0A7C">
            <w:t>Contents</w:t>
          </w:r>
        </w:p>
        <w:p w14:paraId="4CD316F8" w14:textId="4EDF4730" w:rsidR="00D8330D" w:rsidRDefault="00EE73F8">
          <w:pPr>
            <w:pStyle w:val="Verzeichnis1"/>
            <w:rPr>
              <w:rFonts w:eastAsiaTheme="minorEastAsia"/>
              <w:b w:val="0"/>
              <w:kern w:val="2"/>
              <w:sz w:val="24"/>
              <w:lang w:val="de-DE" w:eastAsia="de-DE"/>
            </w:rPr>
          </w:pPr>
          <w:r w:rsidRPr="007D0A7C">
            <w:rPr>
              <w:b w:val="0"/>
            </w:rPr>
            <w:fldChar w:fldCharType="begin"/>
          </w:r>
          <w:r w:rsidRPr="007D0A7C">
            <w:rPr>
              <w:b w:val="0"/>
            </w:rPr>
            <w:instrText xml:space="preserve"> TOC \o "1-3" \h \z \u </w:instrText>
          </w:r>
          <w:r w:rsidRPr="007D0A7C">
            <w:rPr>
              <w:b w:val="0"/>
            </w:rPr>
            <w:fldChar w:fldCharType="separate"/>
          </w:r>
          <w:hyperlink w:anchor="_Toc215825328" w:history="1">
            <w:r w:rsidR="00D8330D" w:rsidRPr="00C31AB9">
              <w:rPr>
                <w:rStyle w:val="Hyperlink"/>
              </w:rPr>
              <w:t>1.</w:t>
            </w:r>
            <w:r w:rsidR="00D8330D">
              <w:rPr>
                <w:rFonts w:eastAsiaTheme="minorEastAsia"/>
                <w:b w:val="0"/>
                <w:kern w:val="2"/>
                <w:sz w:val="24"/>
                <w:lang w:val="de-DE" w:eastAsia="de-DE"/>
              </w:rPr>
              <w:tab/>
            </w:r>
            <w:r w:rsidR="00D8330D" w:rsidRPr="00C31AB9">
              <w:rPr>
                <w:rStyle w:val="Hyperlink"/>
              </w:rPr>
              <w:t>General information on the assessment</w:t>
            </w:r>
            <w:r w:rsidR="00D8330D">
              <w:rPr>
                <w:webHidden/>
              </w:rPr>
              <w:tab/>
            </w:r>
            <w:r w:rsidR="00D8330D">
              <w:rPr>
                <w:webHidden/>
              </w:rPr>
              <w:fldChar w:fldCharType="begin"/>
            </w:r>
            <w:r w:rsidR="00D8330D">
              <w:rPr>
                <w:webHidden/>
              </w:rPr>
              <w:instrText xml:space="preserve"> PAGEREF _Toc215825328 \h </w:instrText>
            </w:r>
            <w:r w:rsidR="00D8330D">
              <w:rPr>
                <w:webHidden/>
              </w:rPr>
            </w:r>
            <w:r w:rsidR="00D8330D">
              <w:rPr>
                <w:webHidden/>
              </w:rPr>
              <w:fldChar w:fldCharType="separate"/>
            </w:r>
            <w:r w:rsidR="00AD423F">
              <w:rPr>
                <w:webHidden/>
              </w:rPr>
              <w:t>4</w:t>
            </w:r>
            <w:r w:rsidR="00D8330D">
              <w:rPr>
                <w:webHidden/>
              </w:rPr>
              <w:fldChar w:fldCharType="end"/>
            </w:r>
          </w:hyperlink>
        </w:p>
        <w:p w14:paraId="5924FDCF" w14:textId="23B9A23B" w:rsidR="00D8330D" w:rsidRDefault="00D8330D">
          <w:pPr>
            <w:pStyle w:val="Verzeichnis2"/>
            <w:rPr>
              <w:rFonts w:eastAsiaTheme="minorEastAsia"/>
              <w:kern w:val="2"/>
              <w:sz w:val="24"/>
              <w:lang w:val="de-DE" w:eastAsia="de-DE"/>
            </w:rPr>
          </w:pPr>
          <w:hyperlink w:anchor="_Toc215825329" w:history="1">
            <w:r w:rsidRPr="00C31AB9">
              <w:rPr>
                <w:rStyle w:val="Hyperlink"/>
              </w:rPr>
              <w:t>1.1</w:t>
            </w:r>
            <w:r>
              <w:rPr>
                <w:rFonts w:eastAsiaTheme="minorEastAsia"/>
                <w:kern w:val="2"/>
                <w:sz w:val="24"/>
                <w:lang w:val="de-DE" w:eastAsia="de-DE"/>
              </w:rPr>
              <w:tab/>
            </w:r>
            <w:r w:rsidRPr="00C31AB9">
              <w:rPr>
                <w:rStyle w:val="Hyperlink"/>
              </w:rPr>
              <w:t>Objectives, scope and responsibility</w:t>
            </w:r>
            <w:r>
              <w:rPr>
                <w:webHidden/>
              </w:rPr>
              <w:tab/>
            </w:r>
            <w:r>
              <w:rPr>
                <w:webHidden/>
              </w:rPr>
              <w:fldChar w:fldCharType="begin"/>
            </w:r>
            <w:r>
              <w:rPr>
                <w:webHidden/>
              </w:rPr>
              <w:instrText xml:space="preserve"> PAGEREF _Toc215825329 \h </w:instrText>
            </w:r>
            <w:r>
              <w:rPr>
                <w:webHidden/>
              </w:rPr>
            </w:r>
            <w:r>
              <w:rPr>
                <w:webHidden/>
              </w:rPr>
              <w:fldChar w:fldCharType="separate"/>
            </w:r>
            <w:r w:rsidR="00AD423F">
              <w:rPr>
                <w:webHidden/>
              </w:rPr>
              <w:t>4</w:t>
            </w:r>
            <w:r>
              <w:rPr>
                <w:webHidden/>
              </w:rPr>
              <w:fldChar w:fldCharType="end"/>
            </w:r>
          </w:hyperlink>
        </w:p>
        <w:p w14:paraId="7B29E69B" w14:textId="1C6BA9B9" w:rsidR="00D8330D" w:rsidRDefault="00D8330D">
          <w:pPr>
            <w:pStyle w:val="Verzeichnis2"/>
            <w:rPr>
              <w:rFonts w:eastAsiaTheme="minorEastAsia"/>
              <w:kern w:val="2"/>
              <w:sz w:val="24"/>
              <w:lang w:val="de-DE" w:eastAsia="de-DE"/>
            </w:rPr>
          </w:pPr>
          <w:hyperlink w:anchor="_Toc215825330" w:history="1">
            <w:r w:rsidRPr="00C31AB9">
              <w:rPr>
                <w:rStyle w:val="Hyperlink"/>
              </w:rPr>
              <w:t>1.2</w:t>
            </w:r>
            <w:r>
              <w:rPr>
                <w:rFonts w:eastAsiaTheme="minorEastAsia"/>
                <w:kern w:val="2"/>
                <w:sz w:val="24"/>
                <w:lang w:val="de-DE" w:eastAsia="de-DE"/>
              </w:rPr>
              <w:tab/>
            </w:r>
            <w:r w:rsidRPr="00C31AB9">
              <w:rPr>
                <w:rStyle w:val="Hyperlink"/>
              </w:rPr>
              <w:t>Validation</w:t>
            </w:r>
            <w:r>
              <w:rPr>
                <w:webHidden/>
              </w:rPr>
              <w:tab/>
            </w:r>
            <w:r>
              <w:rPr>
                <w:webHidden/>
              </w:rPr>
              <w:fldChar w:fldCharType="begin"/>
            </w:r>
            <w:r>
              <w:rPr>
                <w:webHidden/>
              </w:rPr>
              <w:instrText xml:space="preserve"> PAGEREF _Toc215825330 \h </w:instrText>
            </w:r>
            <w:r>
              <w:rPr>
                <w:webHidden/>
              </w:rPr>
            </w:r>
            <w:r>
              <w:rPr>
                <w:webHidden/>
              </w:rPr>
              <w:fldChar w:fldCharType="separate"/>
            </w:r>
            <w:r w:rsidR="00AD423F">
              <w:rPr>
                <w:webHidden/>
              </w:rPr>
              <w:t>4</w:t>
            </w:r>
            <w:r>
              <w:rPr>
                <w:webHidden/>
              </w:rPr>
              <w:fldChar w:fldCharType="end"/>
            </w:r>
          </w:hyperlink>
        </w:p>
        <w:p w14:paraId="1180C48B" w14:textId="5F19367E" w:rsidR="00D8330D" w:rsidRDefault="00D8330D">
          <w:pPr>
            <w:pStyle w:val="Verzeichnis2"/>
            <w:rPr>
              <w:rFonts w:eastAsiaTheme="minorEastAsia"/>
              <w:kern w:val="2"/>
              <w:sz w:val="24"/>
              <w:lang w:val="de-DE" w:eastAsia="de-DE"/>
            </w:rPr>
          </w:pPr>
          <w:hyperlink w:anchor="_Toc215825331" w:history="1">
            <w:r w:rsidRPr="00C31AB9">
              <w:rPr>
                <w:rStyle w:val="Hyperlink"/>
              </w:rPr>
              <w:t>1.3</w:t>
            </w:r>
            <w:r>
              <w:rPr>
                <w:rFonts w:eastAsiaTheme="minorEastAsia"/>
                <w:kern w:val="2"/>
                <w:sz w:val="24"/>
                <w:lang w:val="de-DE" w:eastAsia="de-DE"/>
              </w:rPr>
              <w:tab/>
            </w:r>
            <w:r w:rsidRPr="00C31AB9">
              <w:rPr>
                <w:rStyle w:val="Hyperlink"/>
              </w:rPr>
              <w:t>Validity of the assessment</w:t>
            </w:r>
            <w:r>
              <w:rPr>
                <w:webHidden/>
              </w:rPr>
              <w:tab/>
            </w:r>
            <w:r>
              <w:rPr>
                <w:webHidden/>
              </w:rPr>
              <w:fldChar w:fldCharType="begin"/>
            </w:r>
            <w:r>
              <w:rPr>
                <w:webHidden/>
              </w:rPr>
              <w:instrText xml:space="preserve"> PAGEREF _Toc215825331 \h </w:instrText>
            </w:r>
            <w:r>
              <w:rPr>
                <w:webHidden/>
              </w:rPr>
            </w:r>
            <w:r>
              <w:rPr>
                <w:webHidden/>
              </w:rPr>
              <w:fldChar w:fldCharType="separate"/>
            </w:r>
            <w:r w:rsidR="00AD423F">
              <w:rPr>
                <w:webHidden/>
              </w:rPr>
              <w:t>4</w:t>
            </w:r>
            <w:r>
              <w:rPr>
                <w:webHidden/>
              </w:rPr>
              <w:fldChar w:fldCharType="end"/>
            </w:r>
          </w:hyperlink>
        </w:p>
        <w:p w14:paraId="1400C245" w14:textId="3CCED0F1" w:rsidR="00D8330D" w:rsidRDefault="00D8330D">
          <w:pPr>
            <w:pStyle w:val="Verzeichnis1"/>
            <w:rPr>
              <w:rFonts w:eastAsiaTheme="minorEastAsia"/>
              <w:b w:val="0"/>
              <w:kern w:val="2"/>
              <w:sz w:val="24"/>
              <w:lang w:val="de-DE" w:eastAsia="de-DE"/>
            </w:rPr>
          </w:pPr>
          <w:hyperlink w:anchor="_Toc215825332" w:history="1">
            <w:r w:rsidRPr="00C31AB9">
              <w:rPr>
                <w:rStyle w:val="Hyperlink"/>
              </w:rPr>
              <w:t>2.</w:t>
            </w:r>
            <w:r>
              <w:rPr>
                <w:rFonts w:eastAsiaTheme="minorEastAsia"/>
                <w:b w:val="0"/>
                <w:kern w:val="2"/>
                <w:sz w:val="24"/>
                <w:lang w:val="de-DE" w:eastAsia="de-DE"/>
              </w:rPr>
              <w:tab/>
            </w:r>
            <w:r w:rsidRPr="00C31AB9">
              <w:rPr>
                <w:rStyle w:val="Hyperlink"/>
              </w:rPr>
              <w:t>Overview of the AI system  and its component(s)</w:t>
            </w:r>
            <w:r>
              <w:rPr>
                <w:webHidden/>
              </w:rPr>
              <w:tab/>
            </w:r>
            <w:r>
              <w:rPr>
                <w:webHidden/>
              </w:rPr>
              <w:fldChar w:fldCharType="begin"/>
            </w:r>
            <w:r>
              <w:rPr>
                <w:webHidden/>
              </w:rPr>
              <w:instrText xml:space="preserve"> PAGEREF _Toc215825332 \h </w:instrText>
            </w:r>
            <w:r>
              <w:rPr>
                <w:webHidden/>
              </w:rPr>
            </w:r>
            <w:r>
              <w:rPr>
                <w:webHidden/>
              </w:rPr>
              <w:fldChar w:fldCharType="separate"/>
            </w:r>
            <w:r w:rsidR="00AD423F">
              <w:rPr>
                <w:webHidden/>
              </w:rPr>
              <w:t>5</w:t>
            </w:r>
            <w:r>
              <w:rPr>
                <w:webHidden/>
              </w:rPr>
              <w:fldChar w:fldCharType="end"/>
            </w:r>
          </w:hyperlink>
        </w:p>
        <w:p w14:paraId="7C298643" w14:textId="5CA0CE99" w:rsidR="00D8330D" w:rsidRDefault="00D8330D">
          <w:pPr>
            <w:pStyle w:val="Verzeichnis1"/>
            <w:rPr>
              <w:rFonts w:eastAsiaTheme="minorEastAsia"/>
              <w:b w:val="0"/>
              <w:kern w:val="2"/>
              <w:sz w:val="24"/>
              <w:lang w:val="de-DE" w:eastAsia="de-DE"/>
            </w:rPr>
          </w:pPr>
          <w:hyperlink w:anchor="_Toc215825333" w:history="1">
            <w:r w:rsidRPr="00C31AB9">
              <w:rPr>
                <w:rStyle w:val="Hyperlink"/>
              </w:rPr>
              <w:t>3.</w:t>
            </w:r>
            <w:r>
              <w:rPr>
                <w:rFonts w:eastAsiaTheme="minorEastAsia"/>
                <w:b w:val="0"/>
                <w:kern w:val="2"/>
                <w:sz w:val="24"/>
                <w:lang w:val="de-DE" w:eastAsia="de-DE"/>
              </w:rPr>
              <w:tab/>
            </w:r>
            <w:r w:rsidRPr="00C31AB9">
              <w:rPr>
                <w:rStyle w:val="Hyperlink"/>
              </w:rPr>
              <w:t>Evaluation of quality measures  and precautions to safeguard  the AI system</w:t>
            </w:r>
            <w:r>
              <w:rPr>
                <w:webHidden/>
              </w:rPr>
              <w:tab/>
            </w:r>
            <w:r>
              <w:rPr>
                <w:webHidden/>
              </w:rPr>
              <w:fldChar w:fldCharType="begin"/>
            </w:r>
            <w:r>
              <w:rPr>
                <w:webHidden/>
              </w:rPr>
              <w:instrText xml:space="preserve"> PAGEREF _Toc215825333 \h </w:instrText>
            </w:r>
            <w:r>
              <w:rPr>
                <w:webHidden/>
              </w:rPr>
            </w:r>
            <w:r>
              <w:rPr>
                <w:webHidden/>
              </w:rPr>
              <w:fldChar w:fldCharType="separate"/>
            </w:r>
            <w:r w:rsidR="00AD423F">
              <w:rPr>
                <w:webHidden/>
              </w:rPr>
              <w:t>6</w:t>
            </w:r>
            <w:r>
              <w:rPr>
                <w:webHidden/>
              </w:rPr>
              <w:fldChar w:fldCharType="end"/>
            </w:r>
          </w:hyperlink>
        </w:p>
        <w:p w14:paraId="6010B731" w14:textId="6A93AEB0" w:rsidR="00D8330D" w:rsidRDefault="00D8330D">
          <w:pPr>
            <w:pStyle w:val="Verzeichnis3"/>
            <w:rPr>
              <w:rFonts w:eastAsiaTheme="minorEastAsia"/>
              <w:kern w:val="2"/>
              <w:sz w:val="24"/>
              <w:lang w:val="de-DE" w:eastAsia="de-DE"/>
            </w:rPr>
          </w:pPr>
          <w:hyperlink w:anchor="_Toc215825334" w:history="1">
            <w:r w:rsidRPr="00C31AB9">
              <w:rPr>
                <w:rStyle w:val="Hyperlink"/>
              </w:rPr>
              <w:t>Data quality, protection and governance (DA)</w:t>
            </w:r>
            <w:r>
              <w:rPr>
                <w:webHidden/>
              </w:rPr>
              <w:tab/>
            </w:r>
            <w:r>
              <w:rPr>
                <w:webHidden/>
              </w:rPr>
              <w:fldChar w:fldCharType="begin"/>
            </w:r>
            <w:r>
              <w:rPr>
                <w:webHidden/>
              </w:rPr>
              <w:instrText xml:space="preserve"> PAGEREF _Toc215825334 \h </w:instrText>
            </w:r>
            <w:r>
              <w:rPr>
                <w:webHidden/>
              </w:rPr>
            </w:r>
            <w:r>
              <w:rPr>
                <w:webHidden/>
              </w:rPr>
              <w:fldChar w:fldCharType="separate"/>
            </w:r>
            <w:r w:rsidR="00AD423F">
              <w:rPr>
                <w:webHidden/>
              </w:rPr>
              <w:t>6</w:t>
            </w:r>
            <w:r>
              <w:rPr>
                <w:webHidden/>
              </w:rPr>
              <w:fldChar w:fldCharType="end"/>
            </w:r>
          </w:hyperlink>
        </w:p>
        <w:p w14:paraId="7C50C091" w14:textId="57D31735" w:rsidR="00D8330D" w:rsidRDefault="00D8330D">
          <w:pPr>
            <w:pStyle w:val="Verzeichnis3"/>
            <w:rPr>
              <w:rFonts w:eastAsiaTheme="minorEastAsia"/>
              <w:kern w:val="2"/>
              <w:sz w:val="24"/>
              <w:lang w:val="de-DE" w:eastAsia="de-DE"/>
            </w:rPr>
          </w:pPr>
          <w:hyperlink w:anchor="_Toc215825335" w:history="1">
            <w:r w:rsidRPr="00C31AB9">
              <w:rPr>
                <w:rStyle w:val="Hyperlink"/>
                <w:lang w:val="fr-FR"/>
              </w:rPr>
              <w:t>Non-discrimination (incl. bias) (ND)</w:t>
            </w:r>
            <w:r>
              <w:rPr>
                <w:webHidden/>
              </w:rPr>
              <w:tab/>
            </w:r>
            <w:r>
              <w:rPr>
                <w:webHidden/>
              </w:rPr>
              <w:fldChar w:fldCharType="begin"/>
            </w:r>
            <w:r>
              <w:rPr>
                <w:webHidden/>
              </w:rPr>
              <w:instrText xml:space="preserve"> PAGEREF _Toc215825335 \h </w:instrText>
            </w:r>
            <w:r>
              <w:rPr>
                <w:webHidden/>
              </w:rPr>
            </w:r>
            <w:r>
              <w:rPr>
                <w:webHidden/>
              </w:rPr>
              <w:fldChar w:fldCharType="separate"/>
            </w:r>
            <w:r w:rsidR="00AD423F">
              <w:rPr>
                <w:webHidden/>
              </w:rPr>
              <w:t>8</w:t>
            </w:r>
            <w:r>
              <w:rPr>
                <w:webHidden/>
              </w:rPr>
              <w:fldChar w:fldCharType="end"/>
            </w:r>
          </w:hyperlink>
        </w:p>
        <w:p w14:paraId="40F87ED9" w14:textId="7DA35672" w:rsidR="00D8330D" w:rsidRDefault="00D8330D">
          <w:pPr>
            <w:pStyle w:val="Verzeichnis3"/>
            <w:rPr>
              <w:rFonts w:eastAsiaTheme="minorEastAsia"/>
              <w:kern w:val="2"/>
              <w:sz w:val="24"/>
              <w:lang w:val="de-DE" w:eastAsia="de-DE"/>
            </w:rPr>
          </w:pPr>
          <w:hyperlink w:anchor="_Toc215825336" w:history="1">
            <w:r w:rsidRPr="00C31AB9">
              <w:rPr>
                <w:rStyle w:val="Hyperlink"/>
              </w:rPr>
              <w:t>Transparency (TR)</w:t>
            </w:r>
            <w:r>
              <w:rPr>
                <w:webHidden/>
              </w:rPr>
              <w:tab/>
            </w:r>
            <w:r>
              <w:rPr>
                <w:webHidden/>
              </w:rPr>
              <w:fldChar w:fldCharType="begin"/>
            </w:r>
            <w:r>
              <w:rPr>
                <w:webHidden/>
              </w:rPr>
              <w:instrText xml:space="preserve"> PAGEREF _Toc215825336 \h </w:instrText>
            </w:r>
            <w:r>
              <w:rPr>
                <w:webHidden/>
              </w:rPr>
            </w:r>
            <w:r>
              <w:rPr>
                <w:webHidden/>
              </w:rPr>
              <w:fldChar w:fldCharType="separate"/>
            </w:r>
            <w:r w:rsidR="00AD423F">
              <w:rPr>
                <w:webHidden/>
              </w:rPr>
              <w:t>9</w:t>
            </w:r>
            <w:r>
              <w:rPr>
                <w:webHidden/>
              </w:rPr>
              <w:fldChar w:fldCharType="end"/>
            </w:r>
          </w:hyperlink>
        </w:p>
        <w:p w14:paraId="1827348F" w14:textId="54176D1C" w:rsidR="00D8330D" w:rsidRDefault="00D8330D">
          <w:pPr>
            <w:pStyle w:val="Verzeichnis3"/>
            <w:rPr>
              <w:rFonts w:eastAsiaTheme="minorEastAsia"/>
              <w:kern w:val="2"/>
              <w:sz w:val="24"/>
              <w:lang w:val="de-DE" w:eastAsia="de-DE"/>
            </w:rPr>
          </w:pPr>
          <w:hyperlink w:anchor="_Toc215825337" w:history="1">
            <w:r w:rsidRPr="00C31AB9">
              <w:rPr>
                <w:rStyle w:val="Hyperlink"/>
              </w:rPr>
              <w:t>Human oversight and control (MA)</w:t>
            </w:r>
            <w:r>
              <w:rPr>
                <w:webHidden/>
              </w:rPr>
              <w:tab/>
            </w:r>
            <w:r>
              <w:rPr>
                <w:webHidden/>
              </w:rPr>
              <w:fldChar w:fldCharType="begin"/>
            </w:r>
            <w:r>
              <w:rPr>
                <w:webHidden/>
              </w:rPr>
              <w:instrText xml:space="preserve"> PAGEREF _Toc215825337 \h </w:instrText>
            </w:r>
            <w:r>
              <w:rPr>
                <w:webHidden/>
              </w:rPr>
            </w:r>
            <w:r>
              <w:rPr>
                <w:webHidden/>
              </w:rPr>
              <w:fldChar w:fldCharType="separate"/>
            </w:r>
            <w:r w:rsidR="00AD423F">
              <w:rPr>
                <w:webHidden/>
              </w:rPr>
              <w:t>10</w:t>
            </w:r>
            <w:r>
              <w:rPr>
                <w:webHidden/>
              </w:rPr>
              <w:fldChar w:fldCharType="end"/>
            </w:r>
          </w:hyperlink>
        </w:p>
        <w:p w14:paraId="331810BE" w14:textId="1E5FA4B1" w:rsidR="00D8330D" w:rsidRDefault="00D8330D">
          <w:pPr>
            <w:pStyle w:val="Verzeichnis3"/>
            <w:rPr>
              <w:rFonts w:eastAsiaTheme="minorEastAsia"/>
              <w:kern w:val="2"/>
              <w:sz w:val="24"/>
              <w:lang w:val="de-DE" w:eastAsia="de-DE"/>
            </w:rPr>
          </w:pPr>
          <w:hyperlink w:anchor="_Toc215825338" w:history="1">
            <w:r w:rsidRPr="00C31AB9">
              <w:rPr>
                <w:rStyle w:val="Hyperlink"/>
              </w:rPr>
              <w:t>Reliability (incl. robustness and performance) (VE)</w:t>
            </w:r>
            <w:r>
              <w:rPr>
                <w:webHidden/>
              </w:rPr>
              <w:tab/>
            </w:r>
            <w:r>
              <w:rPr>
                <w:webHidden/>
              </w:rPr>
              <w:fldChar w:fldCharType="begin"/>
            </w:r>
            <w:r>
              <w:rPr>
                <w:webHidden/>
              </w:rPr>
              <w:instrText xml:space="preserve"> PAGEREF _Toc215825338 \h </w:instrText>
            </w:r>
            <w:r>
              <w:rPr>
                <w:webHidden/>
              </w:rPr>
            </w:r>
            <w:r>
              <w:rPr>
                <w:webHidden/>
              </w:rPr>
              <w:fldChar w:fldCharType="separate"/>
            </w:r>
            <w:r w:rsidR="00AD423F">
              <w:rPr>
                <w:webHidden/>
              </w:rPr>
              <w:t>11</w:t>
            </w:r>
            <w:r>
              <w:rPr>
                <w:webHidden/>
              </w:rPr>
              <w:fldChar w:fldCharType="end"/>
            </w:r>
          </w:hyperlink>
        </w:p>
        <w:p w14:paraId="3D4704BE" w14:textId="20B2276D" w:rsidR="00D8330D" w:rsidRDefault="00D8330D">
          <w:pPr>
            <w:pStyle w:val="Verzeichnis3"/>
            <w:rPr>
              <w:rFonts w:eastAsiaTheme="minorEastAsia"/>
              <w:kern w:val="2"/>
              <w:sz w:val="24"/>
              <w:lang w:val="de-DE" w:eastAsia="de-DE"/>
            </w:rPr>
          </w:pPr>
          <w:hyperlink w:anchor="_Toc215825339" w:history="1">
            <w:r w:rsidRPr="00C31AB9">
              <w:rPr>
                <w:rStyle w:val="Hyperlink"/>
              </w:rPr>
              <w:t>AI-specific cybersecurity (CY)</w:t>
            </w:r>
            <w:r>
              <w:rPr>
                <w:webHidden/>
              </w:rPr>
              <w:tab/>
            </w:r>
            <w:r>
              <w:rPr>
                <w:webHidden/>
              </w:rPr>
              <w:fldChar w:fldCharType="begin"/>
            </w:r>
            <w:r>
              <w:rPr>
                <w:webHidden/>
              </w:rPr>
              <w:instrText xml:space="preserve"> PAGEREF _Toc215825339 \h </w:instrText>
            </w:r>
            <w:r>
              <w:rPr>
                <w:webHidden/>
              </w:rPr>
            </w:r>
            <w:r>
              <w:rPr>
                <w:webHidden/>
              </w:rPr>
              <w:fldChar w:fldCharType="separate"/>
            </w:r>
            <w:r w:rsidR="00AD423F">
              <w:rPr>
                <w:webHidden/>
              </w:rPr>
              <w:t>12</w:t>
            </w:r>
            <w:r>
              <w:rPr>
                <w:webHidden/>
              </w:rPr>
              <w:fldChar w:fldCharType="end"/>
            </w:r>
          </w:hyperlink>
        </w:p>
        <w:p w14:paraId="688DBDF2" w14:textId="12946C6F" w:rsidR="00D8330D" w:rsidRDefault="00D8330D">
          <w:pPr>
            <w:pStyle w:val="Verzeichnis3"/>
            <w:rPr>
              <w:rFonts w:eastAsiaTheme="minorEastAsia"/>
              <w:kern w:val="2"/>
              <w:sz w:val="24"/>
              <w:lang w:val="de-DE" w:eastAsia="de-DE"/>
            </w:rPr>
          </w:pPr>
          <w:hyperlink w:anchor="_Toc215825340" w:history="1">
            <w:r w:rsidRPr="00C31AB9">
              <w:rPr>
                <w:rStyle w:val="Hyperlink"/>
              </w:rPr>
              <w:t>General comments on testing of the AI system</w:t>
            </w:r>
            <w:r>
              <w:rPr>
                <w:webHidden/>
              </w:rPr>
              <w:tab/>
            </w:r>
            <w:r>
              <w:rPr>
                <w:webHidden/>
              </w:rPr>
              <w:fldChar w:fldCharType="begin"/>
            </w:r>
            <w:r>
              <w:rPr>
                <w:webHidden/>
              </w:rPr>
              <w:instrText xml:space="preserve"> PAGEREF _Toc215825340 \h </w:instrText>
            </w:r>
            <w:r>
              <w:rPr>
                <w:webHidden/>
              </w:rPr>
            </w:r>
            <w:r>
              <w:rPr>
                <w:webHidden/>
              </w:rPr>
              <w:fldChar w:fldCharType="separate"/>
            </w:r>
            <w:r w:rsidR="00AD423F">
              <w:rPr>
                <w:webHidden/>
              </w:rPr>
              <w:t>13</w:t>
            </w:r>
            <w:r>
              <w:rPr>
                <w:webHidden/>
              </w:rPr>
              <w:fldChar w:fldCharType="end"/>
            </w:r>
          </w:hyperlink>
        </w:p>
        <w:p w14:paraId="20BCCD59" w14:textId="11598D3F" w:rsidR="00D8330D" w:rsidRDefault="00D8330D">
          <w:pPr>
            <w:pStyle w:val="Verzeichnis3"/>
            <w:rPr>
              <w:rFonts w:eastAsiaTheme="minorEastAsia"/>
              <w:kern w:val="2"/>
              <w:sz w:val="24"/>
              <w:lang w:val="de-DE" w:eastAsia="de-DE"/>
            </w:rPr>
          </w:pPr>
          <w:hyperlink w:anchor="_Toc215825341" w:history="1">
            <w:r w:rsidRPr="00C31AB9">
              <w:rPr>
                <w:rStyle w:val="Hyperlink"/>
              </w:rPr>
              <w:t>Final conclusion</w:t>
            </w:r>
            <w:r>
              <w:rPr>
                <w:webHidden/>
              </w:rPr>
              <w:tab/>
            </w:r>
            <w:r>
              <w:rPr>
                <w:webHidden/>
              </w:rPr>
              <w:fldChar w:fldCharType="begin"/>
            </w:r>
            <w:r>
              <w:rPr>
                <w:webHidden/>
              </w:rPr>
              <w:instrText xml:space="preserve"> PAGEREF _Toc215825341 \h </w:instrText>
            </w:r>
            <w:r>
              <w:rPr>
                <w:webHidden/>
              </w:rPr>
            </w:r>
            <w:r>
              <w:rPr>
                <w:webHidden/>
              </w:rPr>
              <w:fldChar w:fldCharType="separate"/>
            </w:r>
            <w:r w:rsidR="00AD423F">
              <w:rPr>
                <w:webHidden/>
              </w:rPr>
              <w:t>13</w:t>
            </w:r>
            <w:r>
              <w:rPr>
                <w:webHidden/>
              </w:rPr>
              <w:fldChar w:fldCharType="end"/>
            </w:r>
          </w:hyperlink>
        </w:p>
        <w:p w14:paraId="061EA069" w14:textId="2BF4BE4D" w:rsidR="00D8330D" w:rsidRDefault="00D8330D">
          <w:pPr>
            <w:pStyle w:val="Verzeichnis1"/>
            <w:rPr>
              <w:rFonts w:eastAsiaTheme="minorEastAsia"/>
              <w:b w:val="0"/>
              <w:kern w:val="2"/>
              <w:sz w:val="24"/>
              <w:lang w:val="de-DE" w:eastAsia="de-DE"/>
            </w:rPr>
          </w:pPr>
          <w:hyperlink w:anchor="_Toc215825342" w:history="1">
            <w:r w:rsidRPr="00C31AB9">
              <w:rPr>
                <w:rStyle w:val="Hyperlink"/>
              </w:rPr>
              <w:t>4.</w:t>
            </w:r>
            <w:r>
              <w:rPr>
                <w:rFonts w:eastAsiaTheme="minorEastAsia"/>
                <w:b w:val="0"/>
                <w:kern w:val="2"/>
                <w:sz w:val="24"/>
                <w:lang w:val="de-DE" w:eastAsia="de-DE"/>
              </w:rPr>
              <w:tab/>
            </w:r>
            <w:r w:rsidRPr="00C31AB9">
              <w:rPr>
                <w:rStyle w:val="Hyperlink"/>
              </w:rPr>
              <w:t>Confirmations</w:t>
            </w:r>
            <w:r>
              <w:rPr>
                <w:webHidden/>
              </w:rPr>
              <w:tab/>
            </w:r>
            <w:r>
              <w:rPr>
                <w:webHidden/>
              </w:rPr>
              <w:fldChar w:fldCharType="begin"/>
            </w:r>
            <w:r>
              <w:rPr>
                <w:webHidden/>
              </w:rPr>
              <w:instrText xml:space="preserve"> PAGEREF _Toc215825342 \h </w:instrText>
            </w:r>
            <w:r>
              <w:rPr>
                <w:webHidden/>
              </w:rPr>
            </w:r>
            <w:r>
              <w:rPr>
                <w:webHidden/>
              </w:rPr>
              <w:fldChar w:fldCharType="separate"/>
            </w:r>
            <w:r w:rsidR="00AD423F">
              <w:rPr>
                <w:webHidden/>
              </w:rPr>
              <w:t>14</w:t>
            </w:r>
            <w:r>
              <w:rPr>
                <w:webHidden/>
              </w:rPr>
              <w:fldChar w:fldCharType="end"/>
            </w:r>
          </w:hyperlink>
        </w:p>
        <w:p w14:paraId="7FE3D418" w14:textId="5FFC7DC9" w:rsidR="00CF3FBD" w:rsidRPr="007D0A7C" w:rsidRDefault="00EE73F8">
          <w:r w:rsidRPr="007D0A7C">
            <w:rPr>
              <w:b/>
              <w:noProof/>
            </w:rPr>
            <w:fldChar w:fldCharType="end"/>
          </w:r>
        </w:p>
      </w:sdtContent>
    </w:sdt>
    <w:p w14:paraId="624C8804" w14:textId="77777777" w:rsidR="00737E7B" w:rsidRPr="007D0A7C" w:rsidRDefault="00737E7B"/>
    <w:p w14:paraId="2D0ADF7D" w14:textId="3AE00980" w:rsidR="00737E7B" w:rsidRPr="007D0A7C" w:rsidRDefault="00AC189F" w:rsidP="00E126F9">
      <w:pPr>
        <w:pStyle w:val="berschrift1"/>
      </w:pPr>
      <w:bookmarkStart w:id="5" w:name="_Toc215825328"/>
      <w:r w:rsidRPr="007D0A7C">
        <w:lastRenderedPageBreak/>
        <w:t>General information</w:t>
      </w:r>
      <w:r w:rsidRPr="007D0A7C">
        <w:br/>
        <w:t>on the assessment</w:t>
      </w:r>
      <w:bookmarkEnd w:id="5"/>
    </w:p>
    <w:p w14:paraId="152C96AE" w14:textId="30171701" w:rsidR="003D7F06" w:rsidRPr="007D0A7C" w:rsidRDefault="00AC189F" w:rsidP="00E126F9">
      <w:pPr>
        <w:pStyle w:val="berschrift2"/>
      </w:pPr>
      <w:bookmarkStart w:id="6" w:name="_Toc215825329"/>
      <w:r w:rsidRPr="007D0A7C">
        <w:t>Objectives, scope and responsibility</w:t>
      </w:r>
      <w:bookmarkEnd w:id="6"/>
    </w:p>
    <w:p w14:paraId="6A9D43A3" w14:textId="48CA44E5" w:rsidR="003D7F06" w:rsidRPr="007D0A7C" w:rsidRDefault="00547B2E" w:rsidP="003D7F06">
      <w:r w:rsidRPr="007D0A7C">
        <w:t>This report presents the results of a voluntary self-assessment conducted to determine the scope and effectiveness of the quality assurance measures of the [name of AI system] according to the MISSION AI quality standard. The evaluation of the AI system is based on a comparison of the identified protection needs in the context of the specific intended purpose and the measures taken, which are supported by evidence. The organisation to be audited is responsible for ensuring that all relevant information is provided completely and truthfully and has been validated in accordance with the requirements.</w:t>
      </w:r>
    </w:p>
    <w:p w14:paraId="1149B11D" w14:textId="77777777" w:rsidR="0061758D" w:rsidRPr="007D0A7C" w:rsidRDefault="0061758D" w:rsidP="00F44792"/>
    <w:p w14:paraId="1A1A83C5" w14:textId="0640794E" w:rsidR="00202E0B" w:rsidRPr="007D0A7C" w:rsidRDefault="00547B2E" w:rsidP="00E126F9">
      <w:pPr>
        <w:pStyle w:val="berschrift2"/>
      </w:pPr>
      <w:bookmarkStart w:id="7" w:name="_Toc215825330"/>
      <w:r w:rsidRPr="007D0A7C">
        <w:t>Validation</w:t>
      </w:r>
      <w:bookmarkEnd w:id="7"/>
    </w:p>
    <w:p w14:paraId="090CECE6" w14:textId="4650BC0C" w:rsidR="00202E0B" w:rsidRPr="007D0A7C" w:rsidRDefault="00B80676" w:rsidP="00202E0B">
      <w:proofErr w:type="gramStart"/>
      <w:r w:rsidRPr="007D0A7C">
        <w:t>As a general rule</w:t>
      </w:r>
      <w:proofErr w:type="gramEnd"/>
      <w:r w:rsidRPr="007D0A7C">
        <w:t xml:space="preserve">, the results are validated internally. Only in cases where it is explicitly stated, </w:t>
      </w:r>
      <w:r w:rsidRPr="007D0A7C">
        <w:br/>
        <w:t>has an external validation of the results taken place to increase the reliability. Depending on the rating selected, the following requirements apply to the auditor:</w:t>
      </w:r>
    </w:p>
    <w:p w14:paraId="57259045" w14:textId="77777777" w:rsidR="00202E0B" w:rsidRPr="007D0A7C" w:rsidRDefault="00202E0B" w:rsidP="003D7F06"/>
    <w:p w14:paraId="3113F6E8" w14:textId="77777777" w:rsidR="00940C4F" w:rsidRPr="007D0A7C" w:rsidRDefault="00940C4F" w:rsidP="003D7F06"/>
    <w:tbl>
      <w:tblPr>
        <w:tblStyle w:val="Tabellenraster"/>
        <w:tblW w:w="0" w:type="auto"/>
        <w:tblLayout w:type="fixed"/>
        <w:tblLook w:val="04A0" w:firstRow="1" w:lastRow="0" w:firstColumn="1" w:lastColumn="0" w:noHBand="0" w:noVBand="1"/>
      </w:tblPr>
      <w:tblGrid>
        <w:gridCol w:w="1413"/>
        <w:gridCol w:w="1606"/>
        <w:gridCol w:w="2953"/>
        <w:gridCol w:w="2947"/>
      </w:tblGrid>
      <w:tr w:rsidR="002E4924" w:rsidRPr="007D0A7C" w14:paraId="58B51E96" w14:textId="77777777" w:rsidTr="00A00AB0">
        <w:trPr>
          <w:cnfStyle w:val="100000000000" w:firstRow="1" w:lastRow="0" w:firstColumn="0" w:lastColumn="0" w:oddVBand="0" w:evenVBand="0" w:oddHBand="0" w:evenHBand="0" w:firstRowFirstColumn="0" w:firstRowLastColumn="0" w:lastRowFirstColumn="0" w:lastRowLastColumn="0"/>
        </w:trPr>
        <w:tc>
          <w:tcPr>
            <w:tcW w:w="1413" w:type="dxa"/>
          </w:tcPr>
          <w:p w14:paraId="5ACCFCC6" w14:textId="7C508E96" w:rsidR="002E4924" w:rsidRPr="007D0A7C" w:rsidRDefault="009950A1" w:rsidP="004C313A">
            <w:pPr>
              <w:pStyle w:val="Tabellenkopf"/>
              <w:jc w:val="center"/>
            </w:pPr>
            <w:r w:rsidRPr="007D0A7C">
              <w:t>Protection needs</w:t>
            </w:r>
          </w:p>
        </w:tc>
        <w:tc>
          <w:tcPr>
            <w:tcW w:w="1606" w:type="dxa"/>
          </w:tcPr>
          <w:p w14:paraId="050A1E5C" w14:textId="79DE1FBC" w:rsidR="002E4924" w:rsidRPr="007D0A7C" w:rsidRDefault="009950A1" w:rsidP="004C313A">
            <w:pPr>
              <w:pStyle w:val="Tabellenkopf"/>
              <w:jc w:val="center"/>
            </w:pPr>
            <w:r w:rsidRPr="007D0A7C">
              <w:t>Rating</w:t>
            </w:r>
          </w:p>
        </w:tc>
        <w:tc>
          <w:tcPr>
            <w:tcW w:w="2953" w:type="dxa"/>
          </w:tcPr>
          <w:p w14:paraId="703B6E82" w14:textId="0736CA61" w:rsidR="002E4924" w:rsidRPr="007D0A7C" w:rsidRDefault="009950A1" w:rsidP="004C313A">
            <w:pPr>
              <w:pStyle w:val="Tabellenkopf"/>
              <w:jc w:val="center"/>
            </w:pPr>
            <w:r w:rsidRPr="007D0A7C">
              <w:t>Assessment approach</w:t>
            </w:r>
          </w:p>
        </w:tc>
        <w:tc>
          <w:tcPr>
            <w:tcW w:w="2947" w:type="dxa"/>
          </w:tcPr>
          <w:p w14:paraId="330B6F2F" w14:textId="278E485A" w:rsidR="002E4924" w:rsidRPr="007D0A7C" w:rsidRDefault="009950A1" w:rsidP="004C313A">
            <w:pPr>
              <w:pStyle w:val="Tabellenkopf"/>
              <w:jc w:val="center"/>
            </w:pPr>
            <w:r w:rsidRPr="007D0A7C">
              <w:t>Qualification requirement</w:t>
            </w:r>
          </w:p>
        </w:tc>
      </w:tr>
      <w:tr w:rsidR="002E4924" w:rsidRPr="007D0A7C" w14:paraId="663DFA00" w14:textId="77777777" w:rsidTr="00A00AB0">
        <w:tc>
          <w:tcPr>
            <w:tcW w:w="1413" w:type="dxa"/>
          </w:tcPr>
          <w:p w14:paraId="37634965" w14:textId="50B5DE74" w:rsidR="002E4924" w:rsidRPr="007D0A7C" w:rsidRDefault="00E126F9" w:rsidP="004C313A">
            <w:pPr>
              <w:pStyle w:val="Tabellentext"/>
              <w:jc w:val="center"/>
            </w:pPr>
            <w:r w:rsidRPr="007D0A7C">
              <w:t>–</w:t>
            </w:r>
          </w:p>
        </w:tc>
        <w:tc>
          <w:tcPr>
            <w:tcW w:w="1606" w:type="dxa"/>
          </w:tcPr>
          <w:p w14:paraId="7703668E" w14:textId="1C7A4D75" w:rsidR="002E4924" w:rsidRPr="007D0A7C" w:rsidRDefault="004001C5" w:rsidP="004C313A">
            <w:pPr>
              <w:pStyle w:val="Tabellentext"/>
              <w:jc w:val="center"/>
            </w:pPr>
            <w:r w:rsidRPr="007D0A7C">
              <w:t>D</w:t>
            </w:r>
          </w:p>
        </w:tc>
        <w:tc>
          <w:tcPr>
            <w:tcW w:w="2953" w:type="dxa"/>
          </w:tcPr>
          <w:p w14:paraId="58823EA2" w14:textId="50B4D439" w:rsidR="002E4924" w:rsidRPr="007D0A7C" w:rsidRDefault="009950A1" w:rsidP="004C313A">
            <w:pPr>
              <w:pStyle w:val="Tabellentext"/>
              <w:jc w:val="center"/>
            </w:pPr>
            <w:r w:rsidRPr="007D0A7C">
              <w:t>No specific requirement</w:t>
            </w:r>
            <w:r w:rsidR="004001C5" w:rsidRPr="007D0A7C">
              <w:t>.</w:t>
            </w:r>
          </w:p>
        </w:tc>
        <w:tc>
          <w:tcPr>
            <w:tcW w:w="2947" w:type="dxa"/>
          </w:tcPr>
          <w:p w14:paraId="17A9C02B" w14:textId="43E51517" w:rsidR="002E4924" w:rsidRPr="007D0A7C" w:rsidRDefault="009950A1" w:rsidP="004C313A">
            <w:pPr>
              <w:pStyle w:val="Tabellentext"/>
              <w:jc w:val="center"/>
            </w:pPr>
            <w:r w:rsidRPr="007D0A7C">
              <w:t>No specific qualification required</w:t>
            </w:r>
            <w:r w:rsidR="004001C5" w:rsidRPr="007D0A7C">
              <w:t>.</w:t>
            </w:r>
          </w:p>
        </w:tc>
      </w:tr>
      <w:tr w:rsidR="002E4924" w:rsidRPr="007D0A7C" w14:paraId="7058540B" w14:textId="77777777" w:rsidTr="00A00AB0">
        <w:tc>
          <w:tcPr>
            <w:tcW w:w="1413" w:type="dxa"/>
          </w:tcPr>
          <w:p w14:paraId="72ACBDAB" w14:textId="5EC7FBD6" w:rsidR="002E4924" w:rsidRPr="007D0A7C" w:rsidRDefault="009950A1" w:rsidP="004C313A">
            <w:pPr>
              <w:pStyle w:val="Tabellentext"/>
              <w:jc w:val="center"/>
            </w:pPr>
            <w:r w:rsidRPr="007D0A7C">
              <w:t>low</w:t>
            </w:r>
          </w:p>
        </w:tc>
        <w:tc>
          <w:tcPr>
            <w:tcW w:w="1606" w:type="dxa"/>
          </w:tcPr>
          <w:p w14:paraId="67F549FF" w14:textId="730F7ED8" w:rsidR="002E4924" w:rsidRPr="007D0A7C" w:rsidRDefault="004001C5" w:rsidP="004C313A">
            <w:pPr>
              <w:pStyle w:val="Tabellentext"/>
              <w:jc w:val="center"/>
            </w:pPr>
            <w:r w:rsidRPr="007D0A7C">
              <w:t>C</w:t>
            </w:r>
          </w:p>
        </w:tc>
        <w:tc>
          <w:tcPr>
            <w:tcW w:w="2953" w:type="dxa"/>
          </w:tcPr>
          <w:p w14:paraId="4824A5A9" w14:textId="450B6549" w:rsidR="002E4924" w:rsidRPr="007D0A7C" w:rsidRDefault="009950A1" w:rsidP="004C313A">
            <w:pPr>
              <w:pStyle w:val="Tabellentext"/>
              <w:jc w:val="center"/>
            </w:pPr>
            <w:r w:rsidRPr="007D0A7C">
              <w:t>No requirement. Evidence and ratings can be checked by people who were involved in the development.</w:t>
            </w:r>
          </w:p>
        </w:tc>
        <w:tc>
          <w:tcPr>
            <w:tcW w:w="2947" w:type="dxa"/>
          </w:tcPr>
          <w:p w14:paraId="40F41F0F" w14:textId="1A768CFD" w:rsidR="002E4924" w:rsidRPr="007D0A7C" w:rsidRDefault="009950A1" w:rsidP="004C313A">
            <w:pPr>
              <w:pStyle w:val="Tabellentext"/>
              <w:jc w:val="center"/>
            </w:pPr>
            <w:r w:rsidRPr="007D0A7C">
              <w:t>(Professional) experience in developing/deploying AI systems</w:t>
            </w:r>
            <w:r w:rsidRPr="007D0A7C">
              <w:br/>
              <w:t>or comparable qualification</w:t>
            </w:r>
            <w:r w:rsidR="004001C5" w:rsidRPr="007D0A7C">
              <w:t>.</w:t>
            </w:r>
          </w:p>
        </w:tc>
      </w:tr>
      <w:tr w:rsidR="004001C5" w:rsidRPr="007D0A7C" w14:paraId="53EF0619" w14:textId="77777777" w:rsidTr="00A00AB0">
        <w:tc>
          <w:tcPr>
            <w:tcW w:w="1413" w:type="dxa"/>
          </w:tcPr>
          <w:p w14:paraId="4A9CC711" w14:textId="39152FB6" w:rsidR="004001C5" w:rsidRPr="007D0A7C" w:rsidRDefault="00AC4C2C" w:rsidP="004C313A">
            <w:pPr>
              <w:pStyle w:val="Tabellentext"/>
              <w:jc w:val="center"/>
            </w:pPr>
            <w:r w:rsidRPr="007D0A7C">
              <w:t>m</w:t>
            </w:r>
            <w:r w:rsidR="004001C5" w:rsidRPr="007D0A7C">
              <w:t>oderat</w:t>
            </w:r>
            <w:r w:rsidR="009950A1" w:rsidRPr="007D0A7C">
              <w:t>e</w:t>
            </w:r>
          </w:p>
        </w:tc>
        <w:tc>
          <w:tcPr>
            <w:tcW w:w="1606" w:type="dxa"/>
          </w:tcPr>
          <w:p w14:paraId="7B8DA147" w14:textId="608D1BB0" w:rsidR="004001C5" w:rsidRPr="007D0A7C" w:rsidRDefault="00AC4C2C" w:rsidP="004C313A">
            <w:pPr>
              <w:pStyle w:val="Tabellentext"/>
              <w:jc w:val="center"/>
            </w:pPr>
            <w:r w:rsidRPr="007D0A7C">
              <w:t>B</w:t>
            </w:r>
          </w:p>
        </w:tc>
        <w:tc>
          <w:tcPr>
            <w:tcW w:w="2953" w:type="dxa"/>
          </w:tcPr>
          <w:p w14:paraId="0371134A" w14:textId="066106B6" w:rsidR="004001C5" w:rsidRPr="007D0A7C" w:rsidRDefault="009950A1" w:rsidP="004C313A">
            <w:pPr>
              <w:pStyle w:val="Tabellentext"/>
              <w:jc w:val="center"/>
            </w:pPr>
            <w:r w:rsidRPr="007D0A7C">
              <w:t>The persons are not involved in</w:t>
            </w:r>
            <w:r w:rsidRPr="007D0A7C">
              <w:br/>
              <w:t>the development of the AI system</w:t>
            </w:r>
            <w:r w:rsidR="004001C5" w:rsidRPr="007D0A7C">
              <w:t>.</w:t>
            </w:r>
          </w:p>
        </w:tc>
        <w:tc>
          <w:tcPr>
            <w:tcW w:w="2947" w:type="dxa"/>
          </w:tcPr>
          <w:p w14:paraId="23FD9FFA" w14:textId="480FB28B" w:rsidR="004001C5" w:rsidRPr="007D0A7C" w:rsidRDefault="009950A1" w:rsidP="004C313A">
            <w:pPr>
              <w:pStyle w:val="Tabellentext"/>
              <w:jc w:val="center"/>
            </w:pPr>
            <w:r w:rsidRPr="007D0A7C">
              <w:t>(Professional) experience in developing/deploying AI systems</w:t>
            </w:r>
            <w:r w:rsidRPr="007D0A7C">
              <w:br/>
              <w:t>or comparable qualification</w:t>
            </w:r>
            <w:r w:rsidR="004001C5" w:rsidRPr="007D0A7C">
              <w:t>.</w:t>
            </w:r>
          </w:p>
        </w:tc>
      </w:tr>
      <w:tr w:rsidR="004001C5" w:rsidRPr="007D0A7C" w14:paraId="2BAD3A54" w14:textId="77777777" w:rsidTr="00A00AB0">
        <w:tc>
          <w:tcPr>
            <w:tcW w:w="1413" w:type="dxa"/>
          </w:tcPr>
          <w:p w14:paraId="2060E8C7" w14:textId="4A9FFA66" w:rsidR="004001C5" w:rsidRPr="007D0A7C" w:rsidRDefault="009950A1" w:rsidP="004C313A">
            <w:pPr>
              <w:pStyle w:val="Tabellentext"/>
              <w:jc w:val="center"/>
            </w:pPr>
            <w:r w:rsidRPr="007D0A7C">
              <w:t>high</w:t>
            </w:r>
          </w:p>
        </w:tc>
        <w:tc>
          <w:tcPr>
            <w:tcW w:w="1606" w:type="dxa"/>
          </w:tcPr>
          <w:p w14:paraId="40CEE034" w14:textId="5FF48273" w:rsidR="004001C5" w:rsidRPr="007D0A7C" w:rsidRDefault="004001C5" w:rsidP="004C313A">
            <w:pPr>
              <w:pStyle w:val="Tabellentext"/>
              <w:jc w:val="center"/>
            </w:pPr>
            <w:r w:rsidRPr="007D0A7C">
              <w:t>A</w:t>
            </w:r>
          </w:p>
        </w:tc>
        <w:tc>
          <w:tcPr>
            <w:tcW w:w="2953" w:type="dxa"/>
          </w:tcPr>
          <w:p w14:paraId="5B7BF06C" w14:textId="2549C1C0" w:rsidR="004001C5" w:rsidRPr="007D0A7C" w:rsidRDefault="009950A1" w:rsidP="004C313A">
            <w:pPr>
              <w:pStyle w:val="Tabellentext"/>
              <w:jc w:val="center"/>
            </w:pPr>
            <w:r w:rsidRPr="007D0A7C">
              <w:t xml:space="preserve">The four-eyes principle is applied, </w:t>
            </w:r>
            <w:r w:rsidRPr="007D0A7C">
              <w:br/>
              <w:t>with organisationally independent persons</w:t>
            </w:r>
            <w:r w:rsidR="004001C5" w:rsidRPr="007D0A7C">
              <w:t>.</w:t>
            </w:r>
          </w:p>
        </w:tc>
        <w:tc>
          <w:tcPr>
            <w:tcW w:w="2947" w:type="dxa"/>
          </w:tcPr>
          <w:p w14:paraId="41DA6E72" w14:textId="297E3C08" w:rsidR="007655A1" w:rsidRPr="007D0A7C" w:rsidRDefault="007655A1" w:rsidP="007655A1">
            <w:pPr>
              <w:pStyle w:val="Tabellentext"/>
              <w:jc w:val="center"/>
            </w:pPr>
            <w:r w:rsidRPr="007D0A7C">
              <w:t xml:space="preserve">At least one person </w:t>
            </w:r>
            <w:r w:rsidRPr="007D0A7C">
              <w:br/>
              <w:t>with auditing experience.</w:t>
            </w:r>
          </w:p>
          <w:p w14:paraId="3CC34EA7" w14:textId="0CB1C8E0" w:rsidR="004001C5" w:rsidRPr="007D0A7C" w:rsidRDefault="007655A1" w:rsidP="007655A1">
            <w:pPr>
              <w:pStyle w:val="Tabellentext"/>
              <w:jc w:val="center"/>
            </w:pPr>
            <w:r w:rsidRPr="007D0A7C">
              <w:t xml:space="preserve">At least one person with </w:t>
            </w:r>
            <w:r w:rsidRPr="007D0A7C">
              <w:br/>
              <w:t xml:space="preserve">(professional) experience in developing/deploying AI systems </w:t>
            </w:r>
            <w:r w:rsidRPr="007D0A7C">
              <w:br/>
              <w:t>or comparable qualification</w:t>
            </w:r>
            <w:r w:rsidR="004001C5" w:rsidRPr="007D0A7C">
              <w:t>.</w:t>
            </w:r>
          </w:p>
        </w:tc>
      </w:tr>
    </w:tbl>
    <w:p w14:paraId="784BA5C3" w14:textId="77777777" w:rsidR="0061758D" w:rsidRPr="007D0A7C" w:rsidRDefault="0061758D" w:rsidP="003D7F06"/>
    <w:p w14:paraId="2E38A76C" w14:textId="4C3D0BAC" w:rsidR="003D7F06" w:rsidRPr="007D0A7C" w:rsidRDefault="00865288" w:rsidP="00061B5D">
      <w:pPr>
        <w:pStyle w:val="berschrift2"/>
      </w:pPr>
      <w:bookmarkStart w:id="8" w:name="_Toc215825331"/>
      <w:r w:rsidRPr="007D0A7C">
        <w:t>Validity of the assessment</w:t>
      </w:r>
      <w:bookmarkEnd w:id="8"/>
    </w:p>
    <w:p w14:paraId="2013CBC4" w14:textId="74F0603E" w:rsidR="00061B5D" w:rsidRPr="007D0A7C" w:rsidRDefault="0012688E" w:rsidP="003D7F06">
      <w:r w:rsidRPr="007D0A7C">
        <w:t xml:space="preserve">The </w:t>
      </w:r>
      <w:r w:rsidR="00D8330D">
        <w:t>assessment</w:t>
      </w:r>
      <w:r w:rsidRPr="007D0A7C">
        <w:t xml:space="preserve"> statement is therefore only valid for the clearly defined version of the AI system that was available at the time of the test. It </w:t>
      </w:r>
      <w:r w:rsidR="00D8330D">
        <w:t>becomes invalid</w:t>
      </w:r>
      <w:r w:rsidRPr="007D0A7C">
        <w:t xml:space="preserve"> as soon as significant changes to the intended purpose, technical implementation or external conditions occur. As long as there are no such changes and this is ensured by regular checks or monitoring, the test statement remains valid.</w:t>
      </w:r>
    </w:p>
    <w:p w14:paraId="258F06DC" w14:textId="77777777" w:rsidR="00DB6368" w:rsidRPr="007D0A7C" w:rsidRDefault="00DB6368" w:rsidP="003D7F06"/>
    <w:p w14:paraId="112E07B0" w14:textId="2DE999FE" w:rsidR="00DB6368" w:rsidRPr="007D0A7C" w:rsidRDefault="00DB6368">
      <w:pPr>
        <w:spacing w:after="160" w:line="278" w:lineRule="auto"/>
      </w:pPr>
      <w:r w:rsidRPr="007D0A7C">
        <w:br w:type="page"/>
      </w:r>
    </w:p>
    <w:p w14:paraId="3E1B2AD6" w14:textId="6A4EA80C" w:rsidR="00DB6368" w:rsidRPr="007D0A7C" w:rsidRDefault="00281A71" w:rsidP="00DB6368">
      <w:pPr>
        <w:pStyle w:val="berschrift1"/>
      </w:pPr>
      <w:bookmarkStart w:id="9" w:name="_Toc215825332"/>
      <w:r w:rsidRPr="007D0A7C">
        <w:lastRenderedPageBreak/>
        <w:t xml:space="preserve">Overview of the AI system </w:t>
      </w:r>
      <w:r w:rsidRPr="007D0A7C">
        <w:br/>
        <w:t>and its component(s)</w:t>
      </w:r>
      <w:bookmarkEnd w:id="9"/>
    </w:p>
    <w:tbl>
      <w:tblPr>
        <w:tblStyle w:val="Tabellenraster"/>
        <w:tblW w:w="8930" w:type="dxa"/>
        <w:tblLayout w:type="fixed"/>
        <w:tblLook w:val="0480" w:firstRow="0" w:lastRow="0" w:firstColumn="1" w:lastColumn="0" w:noHBand="0" w:noVBand="1"/>
      </w:tblPr>
      <w:tblGrid>
        <w:gridCol w:w="3539"/>
        <w:gridCol w:w="5391"/>
      </w:tblGrid>
      <w:tr w:rsidR="004C313A" w:rsidRPr="007D0A7C" w14:paraId="40AEA848" w14:textId="77777777" w:rsidTr="004C313A">
        <w:tc>
          <w:tcPr>
            <w:tcW w:w="3539" w:type="dxa"/>
            <w:tcBorders>
              <w:top w:val="single" w:sz="4" w:space="0" w:color="3C0483" w:themeColor="text2"/>
              <w:left w:val="single" w:sz="4" w:space="0" w:color="3C0483" w:themeColor="text2"/>
              <w:bottom w:val="single" w:sz="4" w:space="0" w:color="FFFFFF" w:themeColor="background1"/>
              <w:right w:val="single" w:sz="4" w:space="0" w:color="FFFFFF" w:themeColor="background1"/>
            </w:tcBorders>
            <w:shd w:val="clear" w:color="auto" w:fill="3C0483" w:themeFill="text2"/>
          </w:tcPr>
          <w:p w14:paraId="0035A98E" w14:textId="7FEB4260" w:rsidR="004C313A" w:rsidRPr="007D0A7C" w:rsidRDefault="00F056D7" w:rsidP="004C313A">
            <w:pPr>
              <w:pStyle w:val="Tabellenkopf"/>
              <w:rPr>
                <w:sz w:val="20"/>
                <w:szCs w:val="20"/>
              </w:rPr>
            </w:pPr>
            <w:r w:rsidRPr="007D0A7C">
              <w:rPr>
                <w:sz w:val="20"/>
                <w:szCs w:val="20"/>
              </w:rPr>
              <w:t>Industry</w:t>
            </w:r>
            <w:r w:rsidR="004C313A" w:rsidRPr="007D0A7C">
              <w:rPr>
                <w:sz w:val="20"/>
                <w:szCs w:val="20"/>
              </w:rPr>
              <w:t>:</w:t>
            </w:r>
          </w:p>
        </w:tc>
        <w:tc>
          <w:tcPr>
            <w:tcW w:w="5391" w:type="dxa"/>
            <w:tcBorders>
              <w:top w:val="single" w:sz="4" w:space="0" w:color="3C0483" w:themeColor="text2"/>
              <w:left w:val="single" w:sz="4" w:space="0" w:color="FFFFFF" w:themeColor="background1"/>
              <w:bottom w:val="single" w:sz="4" w:space="0" w:color="FFFFFF" w:themeColor="background1"/>
              <w:right w:val="single" w:sz="4" w:space="0" w:color="3C0483" w:themeColor="text2"/>
            </w:tcBorders>
            <w:shd w:val="clear" w:color="auto" w:fill="3C0483" w:themeFill="text2"/>
          </w:tcPr>
          <w:p w14:paraId="271DE388" w14:textId="4D085D5B" w:rsidR="004C313A" w:rsidRPr="007D0A7C" w:rsidRDefault="004C313A" w:rsidP="004C313A">
            <w:pPr>
              <w:pStyle w:val="Tabellenkopf"/>
              <w:rPr>
                <w:sz w:val="20"/>
                <w:szCs w:val="20"/>
              </w:rPr>
            </w:pPr>
            <w:r w:rsidRPr="007D0A7C">
              <w:rPr>
                <w:sz w:val="20"/>
                <w:szCs w:val="20"/>
              </w:rPr>
              <w:fldChar w:fldCharType="begin">
                <w:ffData>
                  <w:name w:val="Text3"/>
                  <w:enabled/>
                  <w:calcOnExit w:val="0"/>
                  <w:textInput>
                    <w:default w:val="[X]"/>
                  </w:textInput>
                </w:ffData>
              </w:fldChar>
            </w:r>
            <w:bookmarkStart w:id="10" w:name="Text3"/>
            <w:r w:rsidRPr="007D0A7C">
              <w:rPr>
                <w:sz w:val="20"/>
                <w:szCs w:val="20"/>
              </w:rPr>
              <w:instrText xml:space="preserve"> FORMTEXT </w:instrText>
            </w:r>
            <w:r w:rsidRPr="007D0A7C">
              <w:rPr>
                <w:sz w:val="20"/>
                <w:szCs w:val="20"/>
              </w:rPr>
            </w:r>
            <w:r w:rsidRPr="007D0A7C">
              <w:rPr>
                <w:sz w:val="20"/>
                <w:szCs w:val="20"/>
              </w:rPr>
              <w:fldChar w:fldCharType="separate"/>
            </w:r>
            <w:r w:rsidRPr="007D0A7C">
              <w:rPr>
                <w:noProof/>
                <w:sz w:val="20"/>
                <w:szCs w:val="20"/>
              </w:rPr>
              <w:t>[X]</w:t>
            </w:r>
            <w:r w:rsidRPr="007D0A7C">
              <w:rPr>
                <w:sz w:val="20"/>
                <w:szCs w:val="20"/>
              </w:rPr>
              <w:fldChar w:fldCharType="end"/>
            </w:r>
            <w:bookmarkEnd w:id="10"/>
          </w:p>
        </w:tc>
      </w:tr>
      <w:tr w:rsidR="004C313A" w:rsidRPr="007D0A7C" w14:paraId="12AE7AC6" w14:textId="77777777" w:rsidTr="004C313A">
        <w:tc>
          <w:tcPr>
            <w:tcW w:w="3539" w:type="dxa"/>
            <w:tcBorders>
              <w:top w:val="single" w:sz="4" w:space="0" w:color="FFFFFF" w:themeColor="background1"/>
              <w:left w:val="single" w:sz="4" w:space="0" w:color="3C0483" w:themeColor="text2"/>
              <w:bottom w:val="single" w:sz="4" w:space="0" w:color="FFFFFF" w:themeColor="background1"/>
              <w:right w:val="single" w:sz="4" w:space="0" w:color="FFFFFF" w:themeColor="background1"/>
            </w:tcBorders>
            <w:shd w:val="clear" w:color="auto" w:fill="3C0483" w:themeFill="text2"/>
          </w:tcPr>
          <w:p w14:paraId="077A9DC3" w14:textId="1CE20C7C" w:rsidR="004C313A" w:rsidRPr="007D0A7C" w:rsidRDefault="00F056D7" w:rsidP="004C313A">
            <w:pPr>
              <w:pStyle w:val="Tabellenkopf"/>
              <w:rPr>
                <w:sz w:val="20"/>
                <w:szCs w:val="20"/>
              </w:rPr>
            </w:pPr>
            <w:r w:rsidRPr="007D0A7C">
              <w:rPr>
                <w:sz w:val="20"/>
                <w:szCs w:val="20"/>
              </w:rPr>
              <w:t>Role</w:t>
            </w:r>
            <w:r w:rsidR="004C313A" w:rsidRPr="007D0A7C">
              <w:rPr>
                <w:sz w:val="20"/>
                <w:szCs w:val="20"/>
              </w:rPr>
              <w:t>:</w:t>
            </w:r>
          </w:p>
        </w:tc>
        <w:tc>
          <w:tcPr>
            <w:tcW w:w="5391" w:type="dxa"/>
            <w:tcBorders>
              <w:top w:val="single" w:sz="4" w:space="0" w:color="FFFFFF" w:themeColor="background1"/>
              <w:left w:val="single" w:sz="4" w:space="0" w:color="FFFFFF" w:themeColor="background1"/>
              <w:bottom w:val="single" w:sz="4" w:space="0" w:color="FFFFFF" w:themeColor="background1"/>
              <w:right w:val="single" w:sz="4" w:space="0" w:color="3C0483" w:themeColor="text2"/>
            </w:tcBorders>
            <w:shd w:val="clear" w:color="auto" w:fill="3C0483" w:themeFill="text2"/>
          </w:tcPr>
          <w:p w14:paraId="167B490F" w14:textId="29E5C08E" w:rsidR="004C313A" w:rsidRPr="007D0A7C" w:rsidRDefault="00F056D7" w:rsidP="004C313A">
            <w:pPr>
              <w:pStyle w:val="Tabellenkopf"/>
              <w:rPr>
                <w:sz w:val="20"/>
                <w:szCs w:val="20"/>
              </w:rPr>
            </w:pPr>
            <w:r w:rsidRPr="007D0A7C">
              <w:rPr>
                <w:sz w:val="20"/>
                <w:szCs w:val="20"/>
              </w:rPr>
              <w:fldChar w:fldCharType="begin">
                <w:ffData>
                  <w:name w:val=""/>
                  <w:enabled/>
                  <w:calcOnExit w:val="0"/>
                  <w:textInput>
                    <w:default w:val="[Provider/deployer]"/>
                  </w:textInput>
                </w:ffData>
              </w:fldChar>
            </w:r>
            <w:r w:rsidRPr="007D0A7C">
              <w:rPr>
                <w:sz w:val="20"/>
                <w:szCs w:val="20"/>
              </w:rPr>
              <w:instrText xml:space="preserve"> FORMTEXT </w:instrText>
            </w:r>
            <w:r w:rsidRPr="007D0A7C">
              <w:rPr>
                <w:sz w:val="20"/>
                <w:szCs w:val="20"/>
              </w:rPr>
            </w:r>
            <w:r w:rsidRPr="007D0A7C">
              <w:rPr>
                <w:sz w:val="20"/>
                <w:szCs w:val="20"/>
              </w:rPr>
              <w:fldChar w:fldCharType="separate"/>
            </w:r>
            <w:r w:rsidRPr="007D0A7C">
              <w:rPr>
                <w:noProof/>
                <w:sz w:val="20"/>
                <w:szCs w:val="20"/>
              </w:rPr>
              <w:t>[Provider/deployer]</w:t>
            </w:r>
            <w:r w:rsidRPr="007D0A7C">
              <w:rPr>
                <w:sz w:val="20"/>
                <w:szCs w:val="20"/>
              </w:rPr>
              <w:fldChar w:fldCharType="end"/>
            </w:r>
          </w:p>
        </w:tc>
      </w:tr>
      <w:tr w:rsidR="004C313A" w:rsidRPr="007D0A7C" w14:paraId="3836F5EF" w14:textId="77777777" w:rsidTr="004C313A">
        <w:tc>
          <w:tcPr>
            <w:tcW w:w="3539" w:type="dxa"/>
            <w:tcBorders>
              <w:top w:val="single" w:sz="4" w:space="0" w:color="FFFFFF" w:themeColor="background1"/>
              <w:left w:val="single" w:sz="4" w:space="0" w:color="3C0483" w:themeColor="text2"/>
              <w:bottom w:val="single" w:sz="4" w:space="0" w:color="FFFFFF" w:themeColor="background1"/>
              <w:right w:val="single" w:sz="4" w:space="0" w:color="FFFFFF" w:themeColor="background1"/>
            </w:tcBorders>
            <w:shd w:val="clear" w:color="auto" w:fill="3C0483" w:themeFill="text2"/>
          </w:tcPr>
          <w:p w14:paraId="4AA8CBDB" w14:textId="60DC911F" w:rsidR="004C313A" w:rsidRPr="007D0A7C" w:rsidRDefault="00F056D7" w:rsidP="004C313A">
            <w:pPr>
              <w:pStyle w:val="Tabellenkopf"/>
              <w:rPr>
                <w:sz w:val="20"/>
                <w:szCs w:val="20"/>
              </w:rPr>
            </w:pPr>
            <w:r w:rsidRPr="007D0A7C">
              <w:rPr>
                <w:sz w:val="20"/>
                <w:szCs w:val="20"/>
              </w:rPr>
              <w:t>Deployment location</w:t>
            </w:r>
            <w:r w:rsidR="004C313A" w:rsidRPr="007D0A7C">
              <w:rPr>
                <w:sz w:val="20"/>
                <w:szCs w:val="20"/>
              </w:rPr>
              <w:t>:</w:t>
            </w:r>
          </w:p>
        </w:tc>
        <w:tc>
          <w:tcPr>
            <w:tcW w:w="5391" w:type="dxa"/>
            <w:tcBorders>
              <w:top w:val="single" w:sz="4" w:space="0" w:color="FFFFFF" w:themeColor="background1"/>
              <w:left w:val="single" w:sz="4" w:space="0" w:color="FFFFFF" w:themeColor="background1"/>
              <w:bottom w:val="single" w:sz="4" w:space="0" w:color="FFFFFF" w:themeColor="background1"/>
              <w:right w:val="single" w:sz="4" w:space="0" w:color="3C0483" w:themeColor="text2"/>
            </w:tcBorders>
            <w:shd w:val="clear" w:color="auto" w:fill="3C0483" w:themeFill="text2"/>
          </w:tcPr>
          <w:p w14:paraId="3B048A35" w14:textId="00B40D70" w:rsidR="004C313A" w:rsidRPr="007D0A7C" w:rsidRDefault="004C313A" w:rsidP="004C313A">
            <w:pPr>
              <w:pStyle w:val="Tabellenkopf"/>
              <w:rPr>
                <w:sz w:val="20"/>
                <w:szCs w:val="20"/>
              </w:rPr>
            </w:pPr>
            <w:r w:rsidRPr="007D0A7C">
              <w:rPr>
                <w:sz w:val="20"/>
                <w:szCs w:val="20"/>
              </w:rPr>
              <w:fldChar w:fldCharType="begin">
                <w:ffData>
                  <w:name w:val=""/>
                  <w:enabled/>
                  <w:calcOnExit w:val="0"/>
                  <w:textInput>
                    <w:default w:val="[X]"/>
                  </w:textInput>
                </w:ffData>
              </w:fldChar>
            </w:r>
            <w:r w:rsidRPr="007D0A7C">
              <w:rPr>
                <w:sz w:val="20"/>
                <w:szCs w:val="20"/>
              </w:rPr>
              <w:instrText xml:space="preserve"> FORMTEXT </w:instrText>
            </w:r>
            <w:r w:rsidRPr="007D0A7C">
              <w:rPr>
                <w:sz w:val="20"/>
                <w:szCs w:val="20"/>
              </w:rPr>
            </w:r>
            <w:r w:rsidRPr="007D0A7C">
              <w:rPr>
                <w:sz w:val="20"/>
                <w:szCs w:val="20"/>
              </w:rPr>
              <w:fldChar w:fldCharType="separate"/>
            </w:r>
            <w:r w:rsidRPr="007D0A7C">
              <w:rPr>
                <w:noProof/>
                <w:sz w:val="20"/>
                <w:szCs w:val="20"/>
              </w:rPr>
              <w:t>[X]</w:t>
            </w:r>
            <w:r w:rsidRPr="007D0A7C">
              <w:rPr>
                <w:sz w:val="20"/>
                <w:szCs w:val="20"/>
              </w:rPr>
              <w:fldChar w:fldCharType="end"/>
            </w:r>
          </w:p>
        </w:tc>
      </w:tr>
      <w:tr w:rsidR="004C313A" w:rsidRPr="007D0A7C" w14:paraId="5BC5EB2F" w14:textId="77777777" w:rsidTr="004C313A">
        <w:tc>
          <w:tcPr>
            <w:tcW w:w="3539" w:type="dxa"/>
            <w:tcBorders>
              <w:top w:val="single" w:sz="4" w:space="0" w:color="FFFFFF" w:themeColor="background1"/>
              <w:left w:val="single" w:sz="4" w:space="0" w:color="3C0483" w:themeColor="text2"/>
              <w:bottom w:val="single" w:sz="4" w:space="0" w:color="3C0483" w:themeColor="text2"/>
              <w:right w:val="single" w:sz="4" w:space="0" w:color="FFFFFF" w:themeColor="background1"/>
            </w:tcBorders>
            <w:shd w:val="clear" w:color="auto" w:fill="3C0483" w:themeFill="text2"/>
          </w:tcPr>
          <w:p w14:paraId="2F85B422" w14:textId="2A6394FA" w:rsidR="004C313A" w:rsidRPr="007D0A7C" w:rsidRDefault="00F056D7" w:rsidP="004C313A">
            <w:pPr>
              <w:pStyle w:val="Tabellenkopf"/>
              <w:rPr>
                <w:sz w:val="20"/>
                <w:szCs w:val="20"/>
              </w:rPr>
            </w:pPr>
            <w:r w:rsidRPr="007D0A7C">
              <w:rPr>
                <w:sz w:val="20"/>
                <w:szCs w:val="20"/>
              </w:rPr>
              <w:t>Contact</w:t>
            </w:r>
            <w:r w:rsidR="004C313A" w:rsidRPr="007D0A7C">
              <w:rPr>
                <w:sz w:val="20"/>
                <w:szCs w:val="20"/>
              </w:rPr>
              <w:t>:</w:t>
            </w:r>
          </w:p>
        </w:tc>
        <w:tc>
          <w:tcPr>
            <w:tcW w:w="5391" w:type="dxa"/>
            <w:tcBorders>
              <w:top w:val="single" w:sz="4" w:space="0" w:color="FFFFFF" w:themeColor="background1"/>
              <w:left w:val="single" w:sz="4" w:space="0" w:color="FFFFFF" w:themeColor="background1"/>
              <w:bottom w:val="single" w:sz="4" w:space="0" w:color="3C0483" w:themeColor="text2"/>
              <w:right w:val="single" w:sz="4" w:space="0" w:color="3C0483" w:themeColor="text2"/>
            </w:tcBorders>
            <w:shd w:val="clear" w:color="auto" w:fill="3C0483" w:themeFill="text2"/>
          </w:tcPr>
          <w:p w14:paraId="1BB3CCD6" w14:textId="048CCDE6" w:rsidR="004C313A" w:rsidRPr="007D0A7C" w:rsidRDefault="004C313A" w:rsidP="004C313A">
            <w:pPr>
              <w:pStyle w:val="Tabellenkopf"/>
              <w:rPr>
                <w:sz w:val="20"/>
                <w:szCs w:val="20"/>
              </w:rPr>
            </w:pPr>
            <w:r w:rsidRPr="007D0A7C">
              <w:rPr>
                <w:sz w:val="20"/>
                <w:szCs w:val="20"/>
              </w:rPr>
              <w:fldChar w:fldCharType="begin">
                <w:ffData>
                  <w:name w:val=""/>
                  <w:enabled/>
                  <w:calcOnExit w:val="0"/>
                  <w:textInput>
                    <w:default w:val="[X]"/>
                  </w:textInput>
                </w:ffData>
              </w:fldChar>
            </w:r>
            <w:r w:rsidRPr="007D0A7C">
              <w:rPr>
                <w:sz w:val="20"/>
                <w:szCs w:val="20"/>
              </w:rPr>
              <w:instrText xml:space="preserve"> FORMTEXT </w:instrText>
            </w:r>
            <w:r w:rsidRPr="007D0A7C">
              <w:rPr>
                <w:sz w:val="20"/>
                <w:szCs w:val="20"/>
              </w:rPr>
            </w:r>
            <w:r w:rsidRPr="007D0A7C">
              <w:rPr>
                <w:sz w:val="20"/>
                <w:szCs w:val="20"/>
              </w:rPr>
              <w:fldChar w:fldCharType="separate"/>
            </w:r>
            <w:r w:rsidRPr="007D0A7C">
              <w:rPr>
                <w:noProof/>
                <w:sz w:val="20"/>
                <w:szCs w:val="20"/>
              </w:rPr>
              <w:t>[X]</w:t>
            </w:r>
            <w:r w:rsidRPr="007D0A7C">
              <w:rPr>
                <w:sz w:val="20"/>
                <w:szCs w:val="20"/>
              </w:rPr>
              <w:fldChar w:fldCharType="end"/>
            </w:r>
          </w:p>
        </w:tc>
      </w:tr>
      <w:tr w:rsidR="004C313A" w:rsidRPr="007D0A7C" w14:paraId="7D035B41" w14:textId="77777777" w:rsidTr="004C313A">
        <w:tc>
          <w:tcPr>
            <w:tcW w:w="3539" w:type="dxa"/>
            <w:tcBorders>
              <w:top w:val="single" w:sz="4" w:space="0" w:color="3C0483" w:themeColor="text2"/>
              <w:left w:val="single" w:sz="4" w:space="0" w:color="D4BBFF" w:themeColor="accent2"/>
              <w:bottom w:val="single" w:sz="4" w:space="0" w:color="D4BBFF" w:themeColor="accent2"/>
              <w:right w:val="single" w:sz="4" w:space="0" w:color="D4BBFF" w:themeColor="accent2"/>
            </w:tcBorders>
          </w:tcPr>
          <w:p w14:paraId="52DC41D0" w14:textId="0FC4130A" w:rsidR="004C313A" w:rsidRPr="007D0A7C" w:rsidRDefault="00AB7963" w:rsidP="004C313A">
            <w:pPr>
              <w:pStyle w:val="Tabellentext"/>
              <w:rPr>
                <w:b/>
                <w:bCs/>
                <w:sz w:val="20"/>
                <w:szCs w:val="20"/>
              </w:rPr>
            </w:pPr>
            <w:r w:rsidRPr="007D0A7C">
              <w:rPr>
                <w:b/>
                <w:bCs/>
                <w:sz w:val="20"/>
                <w:szCs w:val="20"/>
              </w:rPr>
              <w:t>Use case</w:t>
            </w:r>
            <w:r w:rsidR="004C313A" w:rsidRPr="007D0A7C">
              <w:rPr>
                <w:b/>
                <w:bCs/>
                <w:sz w:val="20"/>
                <w:szCs w:val="20"/>
              </w:rPr>
              <w:t>:</w:t>
            </w:r>
          </w:p>
        </w:tc>
        <w:tc>
          <w:tcPr>
            <w:tcW w:w="5391" w:type="dxa"/>
            <w:tcBorders>
              <w:top w:val="single" w:sz="4" w:space="0" w:color="3C0483" w:themeColor="text2"/>
              <w:left w:val="single" w:sz="4" w:space="0" w:color="D4BBFF" w:themeColor="accent2"/>
              <w:bottom w:val="single" w:sz="4" w:space="0" w:color="D4BBFF" w:themeColor="accent2"/>
              <w:right w:val="single" w:sz="4" w:space="0" w:color="D4BBFF" w:themeColor="accent2"/>
            </w:tcBorders>
          </w:tcPr>
          <w:p w14:paraId="0E235869" w14:textId="2D519A19" w:rsidR="004C313A" w:rsidRPr="007D0A7C" w:rsidRDefault="00877F1D" w:rsidP="004C313A">
            <w:pPr>
              <w:pStyle w:val="Tabellentext"/>
              <w:rPr>
                <w:sz w:val="20"/>
                <w:szCs w:val="20"/>
              </w:rPr>
            </w:pPr>
            <w:r w:rsidRPr="007D0A7C">
              <w:rPr>
                <w:sz w:val="20"/>
                <w:szCs w:val="20"/>
              </w:rPr>
              <w:fldChar w:fldCharType="begin">
                <w:ffData>
                  <w:name w:val=""/>
                  <w:enabled/>
                  <w:calcOnExit w:val="0"/>
                  <w:textInput>
                    <w:default w:val="1.1 [Title]"/>
                  </w:textInput>
                </w:ffData>
              </w:fldChar>
            </w:r>
            <w:r w:rsidRPr="007D0A7C">
              <w:rPr>
                <w:sz w:val="20"/>
                <w:szCs w:val="20"/>
              </w:rPr>
              <w:instrText xml:space="preserve"> FORMTEXT </w:instrText>
            </w:r>
            <w:r w:rsidRPr="007D0A7C">
              <w:rPr>
                <w:sz w:val="20"/>
                <w:szCs w:val="20"/>
              </w:rPr>
            </w:r>
            <w:r w:rsidRPr="007D0A7C">
              <w:rPr>
                <w:sz w:val="20"/>
                <w:szCs w:val="20"/>
              </w:rPr>
              <w:fldChar w:fldCharType="separate"/>
            </w:r>
            <w:r w:rsidRPr="007D0A7C">
              <w:rPr>
                <w:noProof/>
                <w:sz w:val="20"/>
                <w:szCs w:val="20"/>
              </w:rPr>
              <w:t>1.1 [Title]</w:t>
            </w:r>
            <w:r w:rsidRPr="007D0A7C">
              <w:rPr>
                <w:sz w:val="20"/>
                <w:szCs w:val="20"/>
              </w:rPr>
              <w:fldChar w:fldCharType="end"/>
            </w:r>
          </w:p>
        </w:tc>
      </w:tr>
      <w:tr w:rsidR="004C313A" w:rsidRPr="007D0A7C" w14:paraId="60CFCFA1" w14:textId="77777777" w:rsidTr="004C313A">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0CD6A1F0" w14:textId="33D16F6B" w:rsidR="004C313A" w:rsidRPr="007D0A7C" w:rsidRDefault="00AB7963" w:rsidP="004C313A">
            <w:pPr>
              <w:pStyle w:val="Tabellentext"/>
              <w:rPr>
                <w:b/>
                <w:bCs/>
                <w:sz w:val="20"/>
                <w:szCs w:val="20"/>
              </w:rPr>
            </w:pPr>
            <w:r w:rsidRPr="007D0A7C">
              <w:rPr>
                <w:b/>
                <w:bCs/>
                <w:sz w:val="20"/>
                <w:szCs w:val="20"/>
              </w:rPr>
              <w:t>Purpose</w:t>
            </w:r>
            <w:r w:rsidR="004C313A" w:rsidRPr="007D0A7C">
              <w:rPr>
                <w:b/>
                <w:bCs/>
                <w:sz w:val="20"/>
                <w:szCs w:val="20"/>
              </w:rPr>
              <w:t>:</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210F3E25" w14:textId="77A31F42" w:rsidR="004C313A" w:rsidRPr="007D0A7C" w:rsidRDefault="00877F1D" w:rsidP="004C313A">
            <w:pPr>
              <w:pStyle w:val="Tabellentext"/>
              <w:rPr>
                <w:sz w:val="20"/>
                <w:szCs w:val="20"/>
              </w:rPr>
            </w:pPr>
            <w:r w:rsidRPr="007D0A7C">
              <w:rPr>
                <w:sz w:val="20"/>
                <w:szCs w:val="20"/>
              </w:rPr>
              <w:fldChar w:fldCharType="begin">
                <w:ffData>
                  <w:name w:val=""/>
                  <w:enabled/>
                  <w:calcOnExit w:val="0"/>
                  <w:textInput>
                    <w:default w:val="1.2 [What the system is used for, in what context]"/>
                  </w:textInput>
                </w:ffData>
              </w:fldChar>
            </w:r>
            <w:r w:rsidRPr="007D0A7C">
              <w:rPr>
                <w:sz w:val="20"/>
                <w:szCs w:val="20"/>
              </w:rPr>
              <w:instrText xml:space="preserve"> FORMTEXT </w:instrText>
            </w:r>
            <w:r w:rsidRPr="007D0A7C">
              <w:rPr>
                <w:sz w:val="20"/>
                <w:szCs w:val="20"/>
              </w:rPr>
            </w:r>
            <w:r w:rsidRPr="007D0A7C">
              <w:rPr>
                <w:sz w:val="20"/>
                <w:szCs w:val="20"/>
              </w:rPr>
              <w:fldChar w:fldCharType="separate"/>
            </w:r>
            <w:r w:rsidRPr="007D0A7C">
              <w:rPr>
                <w:noProof/>
                <w:sz w:val="20"/>
                <w:szCs w:val="20"/>
              </w:rPr>
              <w:t>1.2 [What the system is used for, in what context]</w:t>
            </w:r>
            <w:r w:rsidRPr="007D0A7C">
              <w:rPr>
                <w:sz w:val="20"/>
                <w:szCs w:val="20"/>
              </w:rPr>
              <w:fldChar w:fldCharType="end"/>
            </w:r>
          </w:p>
        </w:tc>
      </w:tr>
      <w:tr w:rsidR="004C313A" w:rsidRPr="007D0A7C" w14:paraId="0530851B" w14:textId="77777777" w:rsidTr="004C313A">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7FEAF39A" w14:textId="577F1DE7" w:rsidR="004C313A" w:rsidRPr="007D0A7C" w:rsidRDefault="00646B30" w:rsidP="004C313A">
            <w:pPr>
              <w:pStyle w:val="Tabellentext"/>
              <w:rPr>
                <w:b/>
                <w:bCs/>
                <w:sz w:val="20"/>
                <w:szCs w:val="20"/>
              </w:rPr>
            </w:pPr>
            <w:r w:rsidRPr="007D0A7C">
              <w:rPr>
                <w:b/>
                <w:bCs/>
                <w:sz w:val="20"/>
                <w:szCs w:val="20"/>
              </w:rPr>
              <w:t>Task</w:t>
            </w:r>
            <w:r w:rsidR="004C313A" w:rsidRPr="007D0A7C">
              <w:rPr>
                <w:b/>
                <w:bCs/>
                <w:sz w:val="20"/>
                <w:szCs w:val="20"/>
              </w:rPr>
              <w:t>:</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739062F0" w14:textId="0573CAE7" w:rsidR="004C313A" w:rsidRPr="007D0A7C" w:rsidRDefault="00877F1D" w:rsidP="004C313A">
            <w:pPr>
              <w:pStyle w:val="Tabellentext"/>
              <w:rPr>
                <w:sz w:val="20"/>
                <w:szCs w:val="20"/>
              </w:rPr>
            </w:pPr>
            <w:r w:rsidRPr="007D0A7C">
              <w:rPr>
                <w:sz w:val="20"/>
                <w:szCs w:val="20"/>
              </w:rPr>
              <w:fldChar w:fldCharType="begin">
                <w:ffData>
                  <w:name w:val=""/>
                  <w:enabled/>
                  <w:calcOnExit w:val="0"/>
                  <w:textInput>
                    <w:default w:val="1.3 [Which decision/prediction/classification]"/>
                  </w:textInput>
                </w:ffData>
              </w:fldChar>
            </w:r>
            <w:r w:rsidRPr="007D0A7C">
              <w:rPr>
                <w:sz w:val="20"/>
                <w:szCs w:val="20"/>
              </w:rPr>
              <w:instrText xml:space="preserve"> FORMTEXT </w:instrText>
            </w:r>
            <w:r w:rsidRPr="007D0A7C">
              <w:rPr>
                <w:sz w:val="20"/>
                <w:szCs w:val="20"/>
              </w:rPr>
            </w:r>
            <w:r w:rsidRPr="007D0A7C">
              <w:rPr>
                <w:sz w:val="20"/>
                <w:szCs w:val="20"/>
              </w:rPr>
              <w:fldChar w:fldCharType="separate"/>
            </w:r>
            <w:r w:rsidRPr="007D0A7C">
              <w:rPr>
                <w:noProof/>
                <w:sz w:val="20"/>
                <w:szCs w:val="20"/>
              </w:rPr>
              <w:t>1.3 [Which decision/prediction/classification]</w:t>
            </w:r>
            <w:r w:rsidRPr="007D0A7C">
              <w:rPr>
                <w:sz w:val="20"/>
                <w:szCs w:val="20"/>
              </w:rPr>
              <w:fldChar w:fldCharType="end"/>
            </w:r>
          </w:p>
        </w:tc>
      </w:tr>
      <w:tr w:rsidR="004C313A" w:rsidRPr="007D0A7C" w14:paraId="312DF94C" w14:textId="77777777" w:rsidTr="004C313A">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38853B31" w14:textId="7360DB78" w:rsidR="004C313A" w:rsidRPr="007D0A7C" w:rsidRDefault="00646B30" w:rsidP="004C313A">
            <w:pPr>
              <w:pStyle w:val="Tabellentext"/>
              <w:rPr>
                <w:b/>
                <w:bCs/>
                <w:sz w:val="20"/>
                <w:szCs w:val="20"/>
              </w:rPr>
            </w:pPr>
            <w:r w:rsidRPr="007D0A7C">
              <w:rPr>
                <w:b/>
                <w:bCs/>
                <w:sz w:val="20"/>
                <w:szCs w:val="20"/>
              </w:rPr>
              <w:t>Inputs</w:t>
            </w:r>
            <w:r w:rsidR="00FA257C" w:rsidRPr="007D0A7C">
              <w:rPr>
                <w:b/>
                <w:bCs/>
                <w:sz w:val="20"/>
                <w:szCs w:val="20"/>
              </w:rPr>
              <w:t>:</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6A3C9506" w14:textId="5C016A93" w:rsidR="004C313A" w:rsidRPr="007D0A7C" w:rsidRDefault="00877F1D" w:rsidP="004C313A">
            <w:pPr>
              <w:pStyle w:val="Tabellentext"/>
              <w:rPr>
                <w:sz w:val="20"/>
                <w:szCs w:val="20"/>
              </w:rPr>
            </w:pPr>
            <w:r w:rsidRPr="007D0A7C">
              <w:rPr>
                <w:sz w:val="20"/>
                <w:szCs w:val="20"/>
              </w:rPr>
              <w:fldChar w:fldCharType="begin">
                <w:ffData>
                  <w:name w:val="Text4"/>
                  <w:enabled/>
                  <w:calcOnExit w:val="0"/>
                  <w:textInput>
                    <w:default w:val="1.4 [Data types/situations]"/>
                  </w:textInput>
                </w:ffData>
              </w:fldChar>
            </w:r>
            <w:bookmarkStart w:id="11" w:name="Text4"/>
            <w:r w:rsidRPr="007D0A7C">
              <w:rPr>
                <w:sz w:val="20"/>
                <w:szCs w:val="20"/>
              </w:rPr>
              <w:instrText xml:space="preserve"> FORMTEXT </w:instrText>
            </w:r>
            <w:r w:rsidRPr="007D0A7C">
              <w:rPr>
                <w:sz w:val="20"/>
                <w:szCs w:val="20"/>
              </w:rPr>
            </w:r>
            <w:r w:rsidRPr="007D0A7C">
              <w:rPr>
                <w:sz w:val="20"/>
                <w:szCs w:val="20"/>
              </w:rPr>
              <w:fldChar w:fldCharType="separate"/>
            </w:r>
            <w:r w:rsidRPr="007D0A7C">
              <w:rPr>
                <w:noProof/>
                <w:sz w:val="20"/>
                <w:szCs w:val="20"/>
              </w:rPr>
              <w:t>1.4 [Data types/situations]</w:t>
            </w:r>
            <w:r w:rsidRPr="007D0A7C">
              <w:rPr>
                <w:sz w:val="20"/>
                <w:szCs w:val="20"/>
              </w:rPr>
              <w:fldChar w:fldCharType="end"/>
            </w:r>
            <w:bookmarkEnd w:id="11"/>
          </w:p>
        </w:tc>
      </w:tr>
      <w:tr w:rsidR="004C313A" w:rsidRPr="007D0A7C" w14:paraId="6DE7A051" w14:textId="77777777" w:rsidTr="004C313A">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03930A66" w14:textId="09174528" w:rsidR="004C313A" w:rsidRPr="007D0A7C" w:rsidRDefault="00646B30" w:rsidP="004C313A">
            <w:pPr>
              <w:pStyle w:val="Tabellentext"/>
              <w:rPr>
                <w:b/>
                <w:bCs/>
                <w:sz w:val="20"/>
                <w:szCs w:val="20"/>
              </w:rPr>
            </w:pPr>
            <w:r w:rsidRPr="007D0A7C">
              <w:rPr>
                <w:b/>
                <w:bCs/>
                <w:sz w:val="20"/>
                <w:szCs w:val="20"/>
              </w:rPr>
              <w:t>Limits</w:t>
            </w:r>
            <w:r w:rsidR="00FA257C" w:rsidRPr="007D0A7C">
              <w:rPr>
                <w:b/>
                <w:bCs/>
                <w:sz w:val="20"/>
                <w:szCs w:val="20"/>
              </w:rPr>
              <w:t>:</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3B029A56" w14:textId="42E472F2" w:rsidR="004C313A" w:rsidRPr="007D0A7C" w:rsidRDefault="00877F1D" w:rsidP="004C313A">
            <w:pPr>
              <w:pStyle w:val="Tabellentext"/>
              <w:rPr>
                <w:sz w:val="20"/>
                <w:szCs w:val="20"/>
              </w:rPr>
            </w:pPr>
            <w:r w:rsidRPr="007D0A7C">
              <w:rPr>
                <w:sz w:val="20"/>
                <w:szCs w:val="20"/>
              </w:rPr>
              <w:fldChar w:fldCharType="begin">
                <w:ffData>
                  <w:name w:val=""/>
                  <w:enabled/>
                  <w:calcOnExit w:val="0"/>
                  <w:textInput>
                    <w:default w:val="1.5 [Non-covered cases/quality limits]"/>
                  </w:textInput>
                </w:ffData>
              </w:fldChar>
            </w:r>
            <w:r w:rsidRPr="007D0A7C">
              <w:rPr>
                <w:sz w:val="20"/>
                <w:szCs w:val="20"/>
              </w:rPr>
              <w:instrText xml:space="preserve"> FORMTEXT </w:instrText>
            </w:r>
            <w:r w:rsidRPr="007D0A7C">
              <w:rPr>
                <w:sz w:val="20"/>
                <w:szCs w:val="20"/>
              </w:rPr>
            </w:r>
            <w:r w:rsidRPr="007D0A7C">
              <w:rPr>
                <w:sz w:val="20"/>
                <w:szCs w:val="20"/>
              </w:rPr>
              <w:fldChar w:fldCharType="separate"/>
            </w:r>
            <w:r w:rsidRPr="007D0A7C">
              <w:rPr>
                <w:noProof/>
                <w:sz w:val="20"/>
                <w:szCs w:val="20"/>
              </w:rPr>
              <w:t>1.5 [Non-covered cases/quality limits]</w:t>
            </w:r>
            <w:r w:rsidRPr="007D0A7C">
              <w:rPr>
                <w:sz w:val="20"/>
                <w:szCs w:val="20"/>
              </w:rPr>
              <w:fldChar w:fldCharType="end"/>
            </w:r>
          </w:p>
        </w:tc>
      </w:tr>
      <w:tr w:rsidR="004C313A" w:rsidRPr="007D0A7C" w14:paraId="634D4B14" w14:textId="77777777" w:rsidTr="004C313A">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3D1436F0" w14:textId="492545B1" w:rsidR="004C313A" w:rsidRPr="007D0A7C" w:rsidRDefault="00646B30" w:rsidP="004C313A">
            <w:pPr>
              <w:pStyle w:val="Tabellentext"/>
              <w:rPr>
                <w:b/>
                <w:bCs/>
                <w:sz w:val="20"/>
                <w:szCs w:val="20"/>
              </w:rPr>
            </w:pPr>
            <w:r w:rsidRPr="007D0A7C">
              <w:rPr>
                <w:b/>
                <w:bCs/>
                <w:sz w:val="20"/>
                <w:szCs w:val="20"/>
              </w:rPr>
              <w:t>Output/utilisation</w:t>
            </w:r>
            <w:r w:rsidR="00FA257C" w:rsidRPr="007D0A7C">
              <w:rPr>
                <w:b/>
                <w:bCs/>
                <w:sz w:val="20"/>
                <w:szCs w:val="20"/>
              </w:rPr>
              <w:t>:</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4B8C600A" w14:textId="7EE133A5" w:rsidR="004C313A" w:rsidRPr="007D0A7C" w:rsidRDefault="00877F1D" w:rsidP="004C313A">
            <w:pPr>
              <w:pStyle w:val="Tabellentext"/>
              <w:rPr>
                <w:sz w:val="20"/>
                <w:szCs w:val="20"/>
              </w:rPr>
            </w:pPr>
            <w:r w:rsidRPr="007D0A7C">
              <w:rPr>
                <w:sz w:val="20"/>
                <w:szCs w:val="20"/>
              </w:rPr>
              <w:fldChar w:fldCharType="begin">
                <w:ffData>
                  <w:name w:val=""/>
                  <w:enabled/>
                  <w:calcOnExit w:val="0"/>
                  <w:textInput>
                    <w:default w:val="1.6 [Output form]"/>
                  </w:textInput>
                </w:ffData>
              </w:fldChar>
            </w:r>
            <w:r w:rsidRPr="007D0A7C">
              <w:rPr>
                <w:sz w:val="20"/>
                <w:szCs w:val="20"/>
              </w:rPr>
              <w:instrText xml:space="preserve"> FORMTEXT </w:instrText>
            </w:r>
            <w:r w:rsidRPr="007D0A7C">
              <w:rPr>
                <w:sz w:val="20"/>
                <w:szCs w:val="20"/>
              </w:rPr>
            </w:r>
            <w:r w:rsidRPr="007D0A7C">
              <w:rPr>
                <w:sz w:val="20"/>
                <w:szCs w:val="20"/>
              </w:rPr>
              <w:fldChar w:fldCharType="separate"/>
            </w:r>
            <w:r w:rsidRPr="007D0A7C">
              <w:rPr>
                <w:noProof/>
                <w:sz w:val="20"/>
                <w:szCs w:val="20"/>
              </w:rPr>
              <w:t>1.6 [Output form]</w:t>
            </w:r>
            <w:r w:rsidRPr="007D0A7C">
              <w:rPr>
                <w:sz w:val="20"/>
                <w:szCs w:val="20"/>
              </w:rPr>
              <w:fldChar w:fldCharType="end"/>
            </w:r>
          </w:p>
        </w:tc>
      </w:tr>
      <w:tr w:rsidR="00FA257C" w:rsidRPr="007D0A7C" w14:paraId="297B73C0" w14:textId="77777777" w:rsidTr="004C313A">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7C4F2612" w14:textId="5662218D" w:rsidR="00FA257C" w:rsidRPr="007D0A7C" w:rsidRDefault="00646B30" w:rsidP="004C313A">
            <w:pPr>
              <w:pStyle w:val="Tabellentext"/>
              <w:rPr>
                <w:b/>
                <w:bCs/>
                <w:sz w:val="20"/>
                <w:szCs w:val="20"/>
              </w:rPr>
            </w:pPr>
            <w:r w:rsidRPr="007D0A7C">
              <w:rPr>
                <w:b/>
                <w:bCs/>
                <w:sz w:val="20"/>
                <w:szCs w:val="20"/>
              </w:rPr>
              <w:t xml:space="preserve">Users and </w:t>
            </w:r>
            <w:r w:rsidR="00D8330D" w:rsidRPr="007D0A7C">
              <w:rPr>
                <w:b/>
                <w:bCs/>
                <w:sz w:val="20"/>
                <w:szCs w:val="20"/>
              </w:rPr>
              <w:t>affected</w:t>
            </w:r>
            <w:r w:rsidR="00D8330D" w:rsidRPr="007D0A7C">
              <w:rPr>
                <w:b/>
                <w:bCs/>
                <w:sz w:val="20"/>
                <w:szCs w:val="20"/>
              </w:rPr>
              <w:t xml:space="preserve"> </w:t>
            </w:r>
            <w:r w:rsidRPr="007D0A7C">
              <w:rPr>
                <w:b/>
                <w:bCs/>
                <w:sz w:val="20"/>
                <w:szCs w:val="20"/>
              </w:rPr>
              <w:t>persons</w:t>
            </w:r>
            <w:r w:rsidR="00B65DFA" w:rsidRPr="007D0A7C">
              <w:rPr>
                <w:b/>
                <w:bCs/>
                <w:sz w:val="20"/>
                <w:szCs w:val="20"/>
              </w:rPr>
              <w:t>:</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03748E15" w14:textId="68F713A5" w:rsidR="00FA257C" w:rsidRPr="007D0A7C" w:rsidRDefault="00D8330D" w:rsidP="004C313A">
            <w:pPr>
              <w:pStyle w:val="Tabellentext"/>
              <w:rPr>
                <w:sz w:val="20"/>
                <w:szCs w:val="20"/>
              </w:rPr>
            </w:pPr>
            <w:r>
              <w:rPr>
                <w:sz w:val="20"/>
                <w:szCs w:val="20"/>
              </w:rPr>
              <w:fldChar w:fldCharType="begin">
                <w:ffData>
                  <w:name w:val=""/>
                  <w:enabled/>
                  <w:calcOnExit/>
                  <w:textInput>
                    <w:default w:val="1.7 [User group/affected persons]"/>
                  </w:textInput>
                </w:ffData>
              </w:fldChar>
            </w:r>
            <w:r>
              <w:rPr>
                <w:sz w:val="20"/>
                <w:szCs w:val="20"/>
              </w:rPr>
              <w:instrText xml:space="preserve"> FORMTEXT </w:instrText>
            </w:r>
            <w:r>
              <w:rPr>
                <w:sz w:val="20"/>
                <w:szCs w:val="20"/>
              </w:rPr>
            </w:r>
            <w:r>
              <w:rPr>
                <w:sz w:val="20"/>
                <w:szCs w:val="20"/>
              </w:rPr>
              <w:fldChar w:fldCharType="separate"/>
            </w:r>
            <w:r>
              <w:rPr>
                <w:noProof/>
                <w:sz w:val="20"/>
                <w:szCs w:val="20"/>
              </w:rPr>
              <w:t>1.7 [User group/affected persons]</w:t>
            </w:r>
            <w:r>
              <w:rPr>
                <w:sz w:val="20"/>
                <w:szCs w:val="20"/>
              </w:rPr>
              <w:fldChar w:fldCharType="end"/>
            </w:r>
          </w:p>
        </w:tc>
      </w:tr>
      <w:tr w:rsidR="00FA257C" w:rsidRPr="007D0A7C" w14:paraId="546301A9" w14:textId="77777777" w:rsidTr="004C313A">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381FEBB4" w14:textId="616D6353" w:rsidR="00FA257C" w:rsidRPr="007D0A7C" w:rsidRDefault="00646B30" w:rsidP="004C313A">
            <w:pPr>
              <w:pStyle w:val="Tabellentext"/>
              <w:rPr>
                <w:b/>
                <w:bCs/>
                <w:sz w:val="20"/>
                <w:szCs w:val="20"/>
              </w:rPr>
            </w:pPr>
            <w:r w:rsidRPr="007D0A7C">
              <w:rPr>
                <w:b/>
                <w:bCs/>
                <w:sz w:val="20"/>
                <w:szCs w:val="20"/>
              </w:rPr>
              <w:t>Measure of human controls</w:t>
            </w:r>
            <w:r w:rsidR="00B65DFA" w:rsidRPr="007D0A7C">
              <w:rPr>
                <w:b/>
                <w:bCs/>
                <w:sz w:val="20"/>
                <w:szCs w:val="20"/>
              </w:rPr>
              <w:t>:</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3BA21742" w14:textId="5ABC5D68" w:rsidR="00FA257C" w:rsidRPr="007D0A7C" w:rsidRDefault="00A112D8" w:rsidP="004C313A">
            <w:pPr>
              <w:pStyle w:val="Tabellentext"/>
              <w:rPr>
                <w:sz w:val="20"/>
                <w:szCs w:val="20"/>
              </w:rPr>
            </w:pPr>
            <w:r w:rsidRPr="007D0A7C">
              <w:rPr>
                <w:sz w:val="20"/>
                <w:szCs w:val="20"/>
              </w:rPr>
              <w:fldChar w:fldCharType="begin">
                <w:ffData>
                  <w:name w:val=""/>
                  <w:enabled/>
                  <w:calcOnExit/>
                  <w:textInput>
                    <w:default w:val="1.8. [Participation in the deployment/oversight of the AI system, e.g., HIC, HITL, HOTL]"/>
                  </w:textInput>
                </w:ffData>
              </w:fldChar>
            </w:r>
            <w:r w:rsidRPr="007D0A7C">
              <w:rPr>
                <w:sz w:val="20"/>
                <w:szCs w:val="20"/>
              </w:rPr>
              <w:instrText xml:space="preserve"> FORMTEXT </w:instrText>
            </w:r>
            <w:r w:rsidRPr="007D0A7C">
              <w:rPr>
                <w:sz w:val="20"/>
                <w:szCs w:val="20"/>
              </w:rPr>
            </w:r>
            <w:r w:rsidRPr="007D0A7C">
              <w:rPr>
                <w:sz w:val="20"/>
                <w:szCs w:val="20"/>
              </w:rPr>
              <w:fldChar w:fldCharType="separate"/>
            </w:r>
            <w:r w:rsidRPr="007D0A7C">
              <w:rPr>
                <w:noProof/>
                <w:sz w:val="20"/>
                <w:szCs w:val="20"/>
              </w:rPr>
              <w:t>1.8. [Participation in the deployment/oversight of the AI system, e.g., HIC, HITL, HOTL]</w:t>
            </w:r>
            <w:r w:rsidRPr="007D0A7C">
              <w:rPr>
                <w:sz w:val="20"/>
                <w:szCs w:val="20"/>
              </w:rPr>
              <w:fldChar w:fldCharType="end"/>
            </w:r>
          </w:p>
        </w:tc>
      </w:tr>
      <w:tr w:rsidR="00FA257C" w:rsidRPr="007D0A7C" w14:paraId="4EF2A867" w14:textId="77777777" w:rsidTr="004C313A">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2CA63107" w14:textId="4A073D7B" w:rsidR="00FA257C" w:rsidRPr="007D0A7C" w:rsidRDefault="00646B30" w:rsidP="004C313A">
            <w:pPr>
              <w:pStyle w:val="Tabellentext"/>
              <w:rPr>
                <w:b/>
                <w:bCs/>
                <w:sz w:val="20"/>
                <w:szCs w:val="20"/>
              </w:rPr>
            </w:pPr>
            <w:r w:rsidRPr="007D0A7C">
              <w:rPr>
                <w:b/>
                <w:bCs/>
                <w:sz w:val="20"/>
                <w:szCs w:val="20"/>
              </w:rPr>
              <w:t>Deployment</w:t>
            </w:r>
            <w:r w:rsidR="00B65DFA" w:rsidRPr="007D0A7C">
              <w:rPr>
                <w:b/>
                <w:bCs/>
                <w:sz w:val="20"/>
                <w:szCs w:val="20"/>
              </w:rPr>
              <w:t>:</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7EB3B34E" w14:textId="6E2AC7D5" w:rsidR="00FA257C" w:rsidRPr="007D0A7C" w:rsidRDefault="00A112D8" w:rsidP="004C313A">
            <w:pPr>
              <w:pStyle w:val="Tabellentext"/>
              <w:rPr>
                <w:sz w:val="20"/>
                <w:szCs w:val="20"/>
              </w:rPr>
            </w:pPr>
            <w:r w:rsidRPr="007D0A7C">
              <w:rPr>
                <w:sz w:val="20"/>
                <w:szCs w:val="20"/>
              </w:rPr>
              <w:fldChar w:fldCharType="begin">
                <w:ffData>
                  <w:name w:val=""/>
                  <w:enabled/>
                  <w:calcOnExit/>
                  <w:textInput>
                    <w:default w:val="1.9 [Cloud/on-prem/hybrid]"/>
                  </w:textInput>
                </w:ffData>
              </w:fldChar>
            </w:r>
            <w:r w:rsidRPr="007D0A7C">
              <w:rPr>
                <w:sz w:val="20"/>
                <w:szCs w:val="20"/>
              </w:rPr>
              <w:instrText xml:space="preserve"> FORMTEXT </w:instrText>
            </w:r>
            <w:r w:rsidRPr="007D0A7C">
              <w:rPr>
                <w:sz w:val="20"/>
                <w:szCs w:val="20"/>
              </w:rPr>
            </w:r>
            <w:r w:rsidRPr="007D0A7C">
              <w:rPr>
                <w:sz w:val="20"/>
                <w:szCs w:val="20"/>
              </w:rPr>
              <w:fldChar w:fldCharType="separate"/>
            </w:r>
            <w:r w:rsidRPr="007D0A7C">
              <w:rPr>
                <w:noProof/>
                <w:sz w:val="20"/>
                <w:szCs w:val="20"/>
              </w:rPr>
              <w:t>1.9 [Cloud/on-prem/hybrid]</w:t>
            </w:r>
            <w:r w:rsidRPr="007D0A7C">
              <w:rPr>
                <w:sz w:val="20"/>
                <w:szCs w:val="20"/>
              </w:rPr>
              <w:fldChar w:fldCharType="end"/>
            </w:r>
          </w:p>
        </w:tc>
      </w:tr>
      <w:tr w:rsidR="00FA257C" w:rsidRPr="007D0A7C" w14:paraId="62954407" w14:textId="77777777" w:rsidTr="004C313A">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131BC23B" w14:textId="4CDDDD37" w:rsidR="00FA257C" w:rsidRPr="007D0A7C" w:rsidRDefault="00646B30" w:rsidP="004C313A">
            <w:pPr>
              <w:pStyle w:val="Tabellentext"/>
              <w:rPr>
                <w:b/>
                <w:bCs/>
                <w:sz w:val="20"/>
                <w:szCs w:val="20"/>
              </w:rPr>
            </w:pPr>
            <w:r w:rsidRPr="007D0A7C">
              <w:rPr>
                <w:b/>
                <w:bCs/>
                <w:sz w:val="20"/>
                <w:szCs w:val="20"/>
              </w:rPr>
              <w:t>Regulatory requirements</w:t>
            </w:r>
            <w:r w:rsidR="00B65DFA" w:rsidRPr="007D0A7C">
              <w:rPr>
                <w:b/>
                <w:bCs/>
                <w:sz w:val="20"/>
                <w:szCs w:val="20"/>
              </w:rPr>
              <w:t>:</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2AF70C07" w14:textId="4C4CD8FF" w:rsidR="00FA257C" w:rsidRPr="007D0A7C" w:rsidRDefault="00A112D8" w:rsidP="004C313A">
            <w:pPr>
              <w:pStyle w:val="Tabellentext"/>
              <w:rPr>
                <w:sz w:val="20"/>
                <w:szCs w:val="20"/>
              </w:rPr>
            </w:pPr>
            <w:r w:rsidRPr="007D0A7C">
              <w:rPr>
                <w:sz w:val="20"/>
                <w:szCs w:val="20"/>
              </w:rPr>
              <w:fldChar w:fldCharType="begin">
                <w:ffData>
                  <w:name w:val=""/>
                  <w:enabled/>
                  <w:calcOnExit/>
                  <w:textInput>
                    <w:default w:val="1.10 [Special requirements for the usage context]"/>
                  </w:textInput>
                </w:ffData>
              </w:fldChar>
            </w:r>
            <w:r w:rsidRPr="007D0A7C">
              <w:rPr>
                <w:sz w:val="20"/>
                <w:szCs w:val="20"/>
              </w:rPr>
              <w:instrText xml:space="preserve"> FORMTEXT </w:instrText>
            </w:r>
            <w:r w:rsidRPr="007D0A7C">
              <w:rPr>
                <w:sz w:val="20"/>
                <w:szCs w:val="20"/>
              </w:rPr>
            </w:r>
            <w:r w:rsidRPr="007D0A7C">
              <w:rPr>
                <w:sz w:val="20"/>
                <w:szCs w:val="20"/>
              </w:rPr>
              <w:fldChar w:fldCharType="separate"/>
            </w:r>
            <w:r w:rsidRPr="007D0A7C">
              <w:rPr>
                <w:noProof/>
                <w:sz w:val="20"/>
                <w:szCs w:val="20"/>
              </w:rPr>
              <w:t>1.10 [Special requirements for the usage context]</w:t>
            </w:r>
            <w:r w:rsidRPr="007D0A7C">
              <w:rPr>
                <w:sz w:val="20"/>
                <w:szCs w:val="20"/>
              </w:rPr>
              <w:fldChar w:fldCharType="end"/>
            </w:r>
          </w:p>
        </w:tc>
      </w:tr>
      <w:tr w:rsidR="00FA257C" w:rsidRPr="007D0A7C" w14:paraId="6133B4D8" w14:textId="77777777" w:rsidTr="004C313A">
        <w:tc>
          <w:tcPr>
            <w:tcW w:w="3539"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71AC8F35" w14:textId="0E481AD8" w:rsidR="00FA257C" w:rsidRPr="007D0A7C" w:rsidRDefault="00646B30" w:rsidP="004C313A">
            <w:pPr>
              <w:pStyle w:val="Tabellentext"/>
              <w:rPr>
                <w:b/>
                <w:bCs/>
                <w:sz w:val="20"/>
                <w:szCs w:val="20"/>
              </w:rPr>
            </w:pPr>
            <w:r w:rsidRPr="007D0A7C">
              <w:rPr>
                <w:b/>
                <w:bCs/>
                <w:sz w:val="20"/>
                <w:szCs w:val="20"/>
              </w:rPr>
              <w:t>Changes in deployment</w:t>
            </w:r>
            <w:r w:rsidR="00B65DFA" w:rsidRPr="007D0A7C">
              <w:rPr>
                <w:b/>
                <w:bCs/>
                <w:sz w:val="20"/>
                <w:szCs w:val="20"/>
              </w:rPr>
              <w:t>:</w:t>
            </w:r>
          </w:p>
        </w:tc>
        <w:tc>
          <w:tcPr>
            <w:tcW w:w="5391" w:type="dxa"/>
            <w:tcBorders>
              <w:top w:val="single" w:sz="4" w:space="0" w:color="D4BBFF" w:themeColor="accent2"/>
              <w:left w:val="single" w:sz="4" w:space="0" w:color="D4BBFF" w:themeColor="accent2"/>
              <w:bottom w:val="single" w:sz="4" w:space="0" w:color="D4BBFF" w:themeColor="accent2"/>
              <w:right w:val="single" w:sz="4" w:space="0" w:color="D4BBFF" w:themeColor="accent2"/>
            </w:tcBorders>
          </w:tcPr>
          <w:p w14:paraId="03FECE0F" w14:textId="6505C728" w:rsidR="00FA257C" w:rsidRPr="007D0A7C" w:rsidRDefault="00A112D8" w:rsidP="004C313A">
            <w:pPr>
              <w:pStyle w:val="Tabellentext"/>
              <w:rPr>
                <w:sz w:val="20"/>
                <w:szCs w:val="20"/>
              </w:rPr>
            </w:pPr>
            <w:r w:rsidRPr="007D0A7C">
              <w:rPr>
                <w:sz w:val="20"/>
                <w:szCs w:val="20"/>
              </w:rPr>
              <w:fldChar w:fldCharType="begin">
                <w:ffData>
                  <w:name w:val=""/>
                  <w:enabled/>
                  <w:calcOnExit/>
                  <w:textInput>
                    <w:default w:val="1.11 [Further training during deployment]"/>
                  </w:textInput>
                </w:ffData>
              </w:fldChar>
            </w:r>
            <w:r w:rsidRPr="007D0A7C">
              <w:rPr>
                <w:sz w:val="20"/>
                <w:szCs w:val="20"/>
              </w:rPr>
              <w:instrText xml:space="preserve"> FORMTEXT </w:instrText>
            </w:r>
            <w:r w:rsidRPr="007D0A7C">
              <w:rPr>
                <w:sz w:val="20"/>
                <w:szCs w:val="20"/>
              </w:rPr>
            </w:r>
            <w:r w:rsidRPr="007D0A7C">
              <w:rPr>
                <w:sz w:val="20"/>
                <w:szCs w:val="20"/>
              </w:rPr>
              <w:fldChar w:fldCharType="separate"/>
            </w:r>
            <w:r w:rsidRPr="007D0A7C">
              <w:rPr>
                <w:noProof/>
                <w:sz w:val="20"/>
                <w:szCs w:val="20"/>
              </w:rPr>
              <w:t>1.11 [Further training during deployment]</w:t>
            </w:r>
            <w:r w:rsidRPr="007D0A7C">
              <w:rPr>
                <w:sz w:val="20"/>
                <w:szCs w:val="20"/>
              </w:rPr>
              <w:fldChar w:fldCharType="end"/>
            </w:r>
          </w:p>
        </w:tc>
      </w:tr>
    </w:tbl>
    <w:p w14:paraId="75C581CF" w14:textId="77777777" w:rsidR="00DB6368" w:rsidRPr="007D0A7C" w:rsidRDefault="00DB6368" w:rsidP="003D7F06"/>
    <w:p w14:paraId="5A657B60" w14:textId="045A9A08" w:rsidR="00A957D3" w:rsidRPr="007D0A7C" w:rsidRDefault="00A957D3">
      <w:pPr>
        <w:spacing w:after="160" w:line="278" w:lineRule="auto"/>
      </w:pPr>
      <w:r w:rsidRPr="007D0A7C">
        <w:br w:type="page"/>
      </w:r>
    </w:p>
    <w:p w14:paraId="22D3E233" w14:textId="77ADC8C5" w:rsidR="00DB6368" w:rsidRPr="007D0A7C" w:rsidRDefault="00626B0D" w:rsidP="00A957D3">
      <w:pPr>
        <w:pStyle w:val="berschrift1"/>
      </w:pPr>
      <w:bookmarkStart w:id="12" w:name="_Toc215825333"/>
      <w:r w:rsidRPr="007D0A7C">
        <w:lastRenderedPageBreak/>
        <w:t xml:space="preserve">Evaluation of quality measures </w:t>
      </w:r>
      <w:r w:rsidRPr="007D0A7C">
        <w:br/>
        <w:t xml:space="preserve">and precautions to safeguard </w:t>
      </w:r>
      <w:r w:rsidR="00EF4D24">
        <w:br/>
      </w:r>
      <w:r w:rsidRPr="007D0A7C">
        <w:t>the AI system</w:t>
      </w:r>
      <w:bookmarkEnd w:id="12"/>
    </w:p>
    <w:p w14:paraId="7A1DB09A" w14:textId="77777777" w:rsidR="00B02537" w:rsidRPr="007D0A7C" w:rsidRDefault="00B02537" w:rsidP="00B02537">
      <w:r w:rsidRPr="007D0A7C">
        <w:t>The test process for AI systems begins with a detailed description of the use case, followed by a protection needs analysis that determines which quality dimensions and criteria are most relevant and how critical their protection is depending on the intended purpose and context of the system.</w:t>
      </w:r>
    </w:p>
    <w:p w14:paraId="6BDB54C7" w14:textId="77777777" w:rsidR="00B02537" w:rsidRPr="007D0A7C" w:rsidRDefault="00B02537" w:rsidP="00B02537"/>
    <w:p w14:paraId="5EB9B032" w14:textId="1F87560F" w:rsidR="00B02537" w:rsidRPr="007D0A7C" w:rsidRDefault="00B02537" w:rsidP="00B02537">
      <w:r w:rsidRPr="007D0A7C">
        <w:t xml:space="preserve">Each criterion is first checked for applicability - if a criterion is rated as not applicable, a reason </w:t>
      </w:r>
      <w:r w:rsidRPr="007D0A7C">
        <w:br/>
        <w:t xml:space="preserve">must be given in the </w:t>
      </w:r>
      <w:r w:rsidRPr="007D0A7C">
        <w:rPr>
          <w:i/>
          <w:iCs/>
        </w:rPr>
        <w:t>"Comment on protection needs"</w:t>
      </w:r>
      <w:r w:rsidRPr="007D0A7C">
        <w:t xml:space="preserve"> field as to why it does not apply; no further evaluation of this criterion is required. For applicable criteria, the protection need is categorised </w:t>
      </w:r>
      <w:r w:rsidRPr="007D0A7C">
        <w:br/>
        <w:t>into three levels: low, moderate or high, reflecting the severity of potential damage.</w:t>
      </w:r>
    </w:p>
    <w:p w14:paraId="19E59C69" w14:textId="77777777" w:rsidR="00B02537" w:rsidRPr="007D0A7C" w:rsidRDefault="00B02537" w:rsidP="00B02537"/>
    <w:p w14:paraId="14A96168" w14:textId="5850414A" w:rsidR="00B02537" w:rsidRPr="007D0A7C" w:rsidRDefault="00B02537" w:rsidP="00B02537">
      <w:r w:rsidRPr="007D0A7C">
        <w:t xml:space="preserve">The system is then rated, with each applicable criterion being assessed </w:t>
      </w:r>
      <w:proofErr w:type="gramStart"/>
      <w:r w:rsidRPr="007D0A7C">
        <w:t>on the basis of</w:t>
      </w:r>
      <w:proofErr w:type="gramEnd"/>
      <w:r w:rsidRPr="007D0A7C">
        <w:t xml:space="preserve"> the measures and safeguards implemented. This evaluation is supported by evidence such as technical tests, documentation and certifications. The degree of validation of the evidence implemented must be listed. Measures that are particularly noteworthy in terms of the quality of the AI system can also be listed in this assessment report.</w:t>
      </w:r>
    </w:p>
    <w:p w14:paraId="6CA27AB2" w14:textId="77777777" w:rsidR="00B02537" w:rsidRPr="007D0A7C" w:rsidRDefault="00B02537" w:rsidP="00B02537"/>
    <w:p w14:paraId="3737E046" w14:textId="18AE2A89" w:rsidR="0061758D" w:rsidRPr="007D0A7C" w:rsidRDefault="00B02537" w:rsidP="00B02537">
      <w:r w:rsidRPr="007D0A7C">
        <w:t xml:space="preserve">The </w:t>
      </w:r>
      <w:proofErr w:type="gramStart"/>
      <w:r w:rsidRPr="007D0A7C">
        <w:t>results</w:t>
      </w:r>
      <w:proofErr w:type="gramEnd"/>
      <w:r w:rsidRPr="007D0A7C">
        <w:t xml:space="preserve"> of the protection needs analysis determine the minimum level required for each criterion and are systematically compared with the actual rating of the system. The evaluation therefore checks whether the implemented measures fulfil the required protection needs.</w:t>
      </w:r>
    </w:p>
    <w:p w14:paraId="1736C29F" w14:textId="77777777" w:rsidR="00183C04" w:rsidRPr="007D0A7C" w:rsidRDefault="00183C04" w:rsidP="00EA3918"/>
    <w:p w14:paraId="43066F51" w14:textId="77777777" w:rsidR="00A00AB0" w:rsidRPr="007D0A7C" w:rsidRDefault="00A00AB0" w:rsidP="00EA3918"/>
    <w:tbl>
      <w:tblPr>
        <w:tblStyle w:val="Tabellenraster"/>
        <w:tblW w:w="0" w:type="auto"/>
        <w:tblLayout w:type="fixed"/>
        <w:tblLook w:val="04A0" w:firstRow="1" w:lastRow="0" w:firstColumn="1" w:lastColumn="0" w:noHBand="0" w:noVBand="1"/>
      </w:tblPr>
      <w:tblGrid>
        <w:gridCol w:w="1557"/>
        <w:gridCol w:w="1557"/>
        <w:gridCol w:w="5805"/>
      </w:tblGrid>
      <w:tr w:rsidR="00A00AB0" w:rsidRPr="007D0A7C" w14:paraId="17D3A0A3" w14:textId="77777777" w:rsidTr="00A52938">
        <w:trPr>
          <w:cnfStyle w:val="100000000000" w:firstRow="1" w:lastRow="0" w:firstColumn="0" w:lastColumn="0" w:oddVBand="0" w:evenVBand="0" w:oddHBand="0" w:evenHBand="0" w:firstRowFirstColumn="0" w:firstRowLastColumn="0" w:lastRowFirstColumn="0" w:lastRowLastColumn="0"/>
        </w:trPr>
        <w:tc>
          <w:tcPr>
            <w:tcW w:w="8919" w:type="dxa"/>
            <w:gridSpan w:val="3"/>
          </w:tcPr>
          <w:p w14:paraId="1642B2D7" w14:textId="250A7F16" w:rsidR="00A00AB0" w:rsidRPr="007D0A7C" w:rsidRDefault="00CC60CF" w:rsidP="00EE73F8">
            <w:pPr>
              <w:pStyle w:val="berschrift3"/>
              <w:rPr>
                <w:sz w:val="20"/>
                <w:szCs w:val="20"/>
              </w:rPr>
            </w:pPr>
            <w:bookmarkStart w:id="13" w:name="_Toc215825334"/>
            <w:r w:rsidRPr="007D0A7C">
              <w:rPr>
                <w:sz w:val="20"/>
                <w:szCs w:val="20"/>
              </w:rPr>
              <w:t>Data quality, protection and governance</w:t>
            </w:r>
            <w:r w:rsidR="00D8330D">
              <w:rPr>
                <w:sz w:val="20"/>
                <w:szCs w:val="20"/>
              </w:rPr>
              <w:t xml:space="preserve"> (DA</w:t>
            </w:r>
            <w:r w:rsidR="00D8330D">
              <w:rPr>
                <w:rStyle w:val="Funotenzeichen"/>
                <w:sz w:val="20"/>
                <w:szCs w:val="20"/>
              </w:rPr>
              <w:footnoteReference w:id="1"/>
            </w:r>
            <w:r w:rsidR="00D8330D">
              <w:rPr>
                <w:sz w:val="20"/>
                <w:szCs w:val="20"/>
              </w:rPr>
              <w:t>)</w:t>
            </w:r>
            <w:bookmarkEnd w:id="13"/>
          </w:p>
        </w:tc>
      </w:tr>
      <w:tr w:rsidR="00262D4F" w:rsidRPr="007D0A7C" w14:paraId="7C0C773A" w14:textId="77777777" w:rsidTr="00DF2F6D">
        <w:tc>
          <w:tcPr>
            <w:tcW w:w="8919" w:type="dxa"/>
            <w:gridSpan w:val="3"/>
            <w:shd w:val="clear" w:color="auto" w:fill="D4BBFF" w:themeFill="accent2"/>
          </w:tcPr>
          <w:p w14:paraId="0672C56C" w14:textId="04D1E828" w:rsidR="00262D4F" w:rsidRPr="007D0A7C" w:rsidRDefault="00CC60CF" w:rsidP="00A00AB0">
            <w:pPr>
              <w:pStyle w:val="Tabellentext"/>
            </w:pPr>
            <w:r w:rsidRPr="007D0A7C">
              <w:rPr>
                <w:b/>
                <w:bCs/>
              </w:rPr>
              <w:t>Data quality</w:t>
            </w:r>
          </w:p>
        </w:tc>
      </w:tr>
      <w:tr w:rsidR="00342800" w:rsidRPr="007D0A7C" w14:paraId="709AF484" w14:textId="77777777" w:rsidTr="00A52938">
        <w:tc>
          <w:tcPr>
            <w:tcW w:w="3114" w:type="dxa"/>
            <w:gridSpan w:val="2"/>
            <w:vMerge w:val="restart"/>
          </w:tcPr>
          <w:p w14:paraId="0EC035B6" w14:textId="7567D7B6" w:rsidR="00342800" w:rsidRPr="007D0A7C" w:rsidRDefault="00CC60CF" w:rsidP="00342800">
            <w:pPr>
              <w:pStyle w:val="Tabellentext"/>
            </w:pPr>
            <w:r w:rsidRPr="007D0A7C">
              <w:rPr>
                <w:b/>
                <w:bCs/>
              </w:rPr>
              <w:t>Protection needs:</w:t>
            </w:r>
          </w:p>
        </w:tc>
        <w:sdt>
          <w:sdtPr>
            <w:rPr>
              <w:b/>
              <w:bCs/>
            </w:rPr>
            <w:alias w:val="Protection needs"/>
            <w:tag w:val="Protection needs"/>
            <w:id w:val="-1720574958"/>
            <w:placeholder>
              <w:docPart w:val="11D3FE24B2AB41299461C0BD759716ED"/>
            </w:placeholder>
            <w:comboBox>
              <w:listItem w:value="Choose an item."/>
              <w:listItem w:displayText="Low" w:value="Low"/>
              <w:listItem w:displayText="Moderate" w:value="Moderate"/>
              <w:listItem w:displayText="High" w:value="High"/>
              <w:listItem w:displayText="Not applicable" w:value="Not applicable"/>
            </w:comboBox>
          </w:sdtPr>
          <w:sdtContent>
            <w:tc>
              <w:tcPr>
                <w:tcW w:w="5805" w:type="dxa"/>
              </w:tcPr>
              <w:p w14:paraId="7ED9478D" w14:textId="26B9B3FF" w:rsidR="00342800" w:rsidRPr="007D0A7C" w:rsidRDefault="00CC60CF" w:rsidP="00342800">
                <w:pPr>
                  <w:pStyle w:val="Tabellentext"/>
                  <w:rPr>
                    <w:b/>
                    <w:bCs/>
                  </w:rPr>
                </w:pPr>
                <w:r w:rsidRPr="007D0A7C">
                  <w:rPr>
                    <w:b/>
                    <w:bCs/>
                  </w:rPr>
                  <w:t>Low</w:t>
                </w:r>
              </w:p>
            </w:tc>
          </w:sdtContent>
        </w:sdt>
      </w:tr>
      <w:tr w:rsidR="00CC60CF" w:rsidRPr="007D0A7C" w14:paraId="1E3A838B" w14:textId="77777777" w:rsidTr="001C1DAA">
        <w:tc>
          <w:tcPr>
            <w:tcW w:w="3114" w:type="dxa"/>
            <w:gridSpan w:val="2"/>
            <w:vMerge/>
          </w:tcPr>
          <w:p w14:paraId="1D760EF7" w14:textId="77777777" w:rsidR="00CC60CF" w:rsidRPr="007D0A7C" w:rsidRDefault="00CC60CF" w:rsidP="00CC60CF">
            <w:pPr>
              <w:pStyle w:val="Tabellentext"/>
            </w:pPr>
          </w:p>
        </w:tc>
        <w:tc>
          <w:tcPr>
            <w:tcW w:w="5805" w:type="dxa"/>
            <w:vAlign w:val="center"/>
          </w:tcPr>
          <w:sdt>
            <w:sdtPr>
              <w:alias w:val="Comments on the protection need"/>
              <w:tag w:val="Kommentar zum Schutzbedarf"/>
              <w:id w:val="2020270455"/>
              <w:placeholder>
                <w:docPart w:val="24D305035C624468AB21B631477513FB"/>
              </w:placeholder>
              <w:comboBox>
                <w:listItem w:value="Choose an item."/>
                <w:listItem w:displayText="Always applicable. A low protection need requires at least level C measures. " w:value="Immer anwendbar. Ein geringer Schutzbedarf erfordert mindestens Maßnahmen auf Stufe C. "/>
                <w:listItem w:displayText="Always applicable. A moderate protection need requires at least level B measures." w:value="Immer anwendbar. Ein moderater Schutzbedarf erfordert mindestens Maßnahmen auf Stufe B."/>
                <w:listItem w:displayText="Always applicable. A high protection need requires at least level A measures." w:value="Immer anwendbar. Ein hoher Schutzbedarf erfordert mindestens Maßnahmen auf Stufe A."/>
                <w:listItem w:displayText="Not applicable. Reason:" w:value="Nicht anwendbar. Grund:"/>
              </w:comboBox>
            </w:sdtPr>
            <w:sdtContent>
              <w:p w14:paraId="5528EDE0" w14:textId="1F875459" w:rsidR="00CC60CF" w:rsidRPr="007D0A7C" w:rsidRDefault="00CC60CF" w:rsidP="00CC60CF">
                <w:pPr>
                  <w:pStyle w:val="Tabellentext"/>
                </w:pPr>
                <w:r w:rsidRPr="007D0A7C">
                  <w:t xml:space="preserve">Always applicable. A low protection need requires at least level C measures. </w:t>
                </w:r>
              </w:p>
            </w:sdtContent>
          </w:sdt>
        </w:tc>
      </w:tr>
      <w:tr w:rsidR="00342800" w:rsidRPr="007D0A7C" w14:paraId="562B5A8E" w14:textId="77777777" w:rsidTr="00A52938">
        <w:tc>
          <w:tcPr>
            <w:tcW w:w="3114" w:type="dxa"/>
            <w:gridSpan w:val="2"/>
            <w:vMerge w:val="restart"/>
          </w:tcPr>
          <w:p w14:paraId="51EAADEE" w14:textId="33B78D13" w:rsidR="00342800" w:rsidRPr="007D0A7C" w:rsidRDefault="00CC60CF" w:rsidP="00342800">
            <w:pPr>
              <w:pStyle w:val="Tabellentext"/>
            </w:pPr>
            <w:r w:rsidRPr="007D0A7C">
              <w:rPr>
                <w:b/>
                <w:bCs/>
              </w:rPr>
              <w:t>Level achieved</w:t>
            </w:r>
            <w:r w:rsidR="00342800" w:rsidRPr="007D0A7C">
              <w:rPr>
                <w:b/>
                <w:bCs/>
              </w:rPr>
              <w:t>:</w:t>
            </w:r>
          </w:p>
        </w:tc>
        <w:tc>
          <w:tcPr>
            <w:tcW w:w="5805" w:type="dxa"/>
            <w:vAlign w:val="center"/>
          </w:tcPr>
          <w:p w14:paraId="331F6325" w14:textId="2FB153F4" w:rsidR="00342800" w:rsidRPr="007D0A7C" w:rsidRDefault="00000000" w:rsidP="00342800">
            <w:pPr>
              <w:pStyle w:val="Tabellentext"/>
              <w:rPr>
                <w:b/>
                <w:bCs/>
              </w:rPr>
            </w:pPr>
            <w:sdt>
              <w:sdtPr>
                <w:rPr>
                  <w:b/>
                  <w:bCs/>
                </w:rPr>
                <w:alias w:val="Level achieved"/>
                <w:tag w:val="Level achieved"/>
                <w:id w:val="-723211858"/>
                <w:placeholder>
                  <w:docPart w:val="E8C61A7A8EFF49D6A441BB84E24E2EC4"/>
                </w:placeholder>
                <w:comboBox>
                  <w:listItem w:value="Choose an item."/>
                  <w:listItem w:displayText="D" w:value="D"/>
                  <w:listItem w:displayText="C" w:value="C"/>
                  <w:listItem w:displayText="B" w:value="B"/>
                  <w:listItem w:displayText="A" w:value="A"/>
                </w:comboBox>
              </w:sdtPr>
              <w:sdtContent>
                <w:r w:rsidR="00342800" w:rsidRPr="007D0A7C">
                  <w:rPr>
                    <w:b/>
                    <w:bCs/>
                  </w:rPr>
                  <w:t>C</w:t>
                </w:r>
              </w:sdtContent>
            </w:sdt>
          </w:p>
        </w:tc>
      </w:tr>
      <w:tr w:rsidR="00CC60CF" w:rsidRPr="007D0A7C" w14:paraId="3A906E3B" w14:textId="77777777" w:rsidTr="00A52938">
        <w:tc>
          <w:tcPr>
            <w:tcW w:w="3114" w:type="dxa"/>
            <w:gridSpan w:val="2"/>
            <w:vMerge/>
          </w:tcPr>
          <w:p w14:paraId="7B0540CF" w14:textId="77777777" w:rsidR="00CC60CF" w:rsidRPr="007D0A7C" w:rsidRDefault="00CC60CF" w:rsidP="00CC60CF">
            <w:pPr>
              <w:pStyle w:val="Tabellentext"/>
            </w:pPr>
          </w:p>
        </w:tc>
        <w:sdt>
          <w:sdtPr>
            <w:alias w:val="Comment on the level achieved"/>
            <w:tag w:val="Kommentar zur erreichten Stufe"/>
            <w:id w:val="-143433597"/>
            <w:placeholder>
              <w:docPart w:val="085B15C3996F4BEE91F7A6DB5BFC22FC"/>
            </w:placeholder>
            <w:comboBox>
              <w:listItem w:value="Choose an item."/>
              <w:listItem w:displayText="Evidence was validated externally." w:value="Evidenzen wurden extern validiert."/>
              <w:listItem w:displayText="Some of the evidence was validated externally." w:value="Evidenzen wurden in Teilen extern validiert."/>
              <w:listItem w:displayText="Evidence was independently validated internally." w:value="Evidenzen wurden intern unabhängig validiert."/>
              <w:listItem w:displayText="Evidence was validated internally." w:value="Evidenzen wurden intern validiert."/>
            </w:comboBox>
          </w:sdtPr>
          <w:sdtContent>
            <w:tc>
              <w:tcPr>
                <w:tcW w:w="5805" w:type="dxa"/>
                <w:vAlign w:val="center"/>
              </w:tcPr>
              <w:p w14:paraId="139447BA" w14:textId="70E30457" w:rsidR="00CC60CF" w:rsidRPr="007D0A7C" w:rsidRDefault="00CC60CF" w:rsidP="00CC60CF">
                <w:pPr>
                  <w:pStyle w:val="Tabellentext"/>
                </w:pPr>
                <w:r w:rsidRPr="007D0A7C">
                  <w:t>Evidence was validated externally.</w:t>
                </w:r>
              </w:p>
            </w:tc>
          </w:sdtContent>
        </w:sdt>
      </w:tr>
      <w:tr w:rsidR="00CC60CF" w:rsidRPr="007D0A7C" w14:paraId="7C077FC7" w14:textId="77777777" w:rsidTr="00A52938">
        <w:tc>
          <w:tcPr>
            <w:tcW w:w="1557" w:type="dxa"/>
            <w:vMerge w:val="restart"/>
          </w:tcPr>
          <w:p w14:paraId="61BF47D2" w14:textId="77777777" w:rsidR="00CC60CF" w:rsidRPr="007D0A7C" w:rsidRDefault="00CC60CF" w:rsidP="00CC60CF">
            <w:pPr>
              <w:pStyle w:val="Tabellentext"/>
            </w:pPr>
            <w:r w:rsidRPr="007D0A7C">
              <w:t xml:space="preserve">Selected </w:t>
            </w:r>
          </w:p>
          <w:p w14:paraId="053DA234" w14:textId="02332F1D" w:rsidR="00CC60CF" w:rsidRPr="007D0A7C" w:rsidRDefault="00CC60CF" w:rsidP="00CC60CF">
            <w:pPr>
              <w:pStyle w:val="Tabellentext"/>
            </w:pPr>
            <w:r w:rsidRPr="007D0A7C">
              <w:t>Measures</w:t>
            </w:r>
          </w:p>
        </w:tc>
        <w:tc>
          <w:tcPr>
            <w:tcW w:w="1557" w:type="dxa"/>
            <w:vAlign w:val="center"/>
          </w:tcPr>
          <w:p w14:paraId="288449E8" w14:textId="0ACBDEB1" w:rsidR="00CC60CF" w:rsidRPr="007D0A7C" w:rsidRDefault="00000000" w:rsidP="00CC60CF">
            <w:pPr>
              <w:pStyle w:val="Tabellentext"/>
            </w:pPr>
            <w:sdt>
              <w:sdtPr>
                <w:id w:val="-1268544034"/>
                <w:placeholder>
                  <w:docPart w:val="DD00263950794CA18AC42C4ABB536B85"/>
                </w:placeholder>
                <w:comboBox>
                  <w:listItem w:value="Choose an item."/>
                  <w:listItem w:displayText="Organisational measures" w:value="Organisatorische Maßnahmen"/>
                  <w:listItem w:displayText="Technical measures" w:value="Technische Maßnahmen"/>
                </w:comboBox>
              </w:sdtPr>
              <w:sdtContent>
                <w:r w:rsidR="00CC60CF" w:rsidRPr="007D0A7C">
                  <w:t>Organisational measures</w:t>
                </w:r>
              </w:sdtContent>
            </w:sdt>
            <w:r w:rsidR="00CC60CF" w:rsidRPr="007D0A7C">
              <w:t>:</w:t>
            </w:r>
          </w:p>
        </w:tc>
        <w:tc>
          <w:tcPr>
            <w:tcW w:w="5805" w:type="dxa"/>
          </w:tcPr>
          <w:p w14:paraId="761418C7" w14:textId="08374AD9" w:rsidR="00CC60CF" w:rsidRPr="007D0A7C" w:rsidRDefault="00CC60CF" w:rsidP="00CC60CF">
            <w:pPr>
              <w:pStyle w:val="Tabellentext"/>
            </w:pPr>
            <w:r w:rsidRPr="007D0A7C">
              <w:fldChar w:fldCharType="begin">
                <w:ffData>
                  <w:name w:val=""/>
                  <w:enabled/>
                  <w:calcOnExit w:val="0"/>
                  <w:textInput>
                    <w:default w:val="e.g., user instruction, training, specialised and technical documentation, reports"/>
                  </w:textInput>
                </w:ffData>
              </w:fldChar>
            </w:r>
            <w:r w:rsidRPr="007D0A7C">
              <w:instrText xml:space="preserve"> FORMTEXT </w:instrText>
            </w:r>
            <w:r w:rsidRPr="007D0A7C">
              <w:fldChar w:fldCharType="separate"/>
            </w:r>
            <w:r w:rsidRPr="007D0A7C">
              <w:rPr>
                <w:noProof/>
              </w:rPr>
              <w:t>e.g., user instruction, training, specialised and technical documentation, reports</w:t>
            </w:r>
            <w:r w:rsidRPr="007D0A7C">
              <w:fldChar w:fldCharType="end"/>
            </w:r>
          </w:p>
        </w:tc>
      </w:tr>
      <w:tr w:rsidR="00CC60CF" w:rsidRPr="007D0A7C" w14:paraId="2CDD3605" w14:textId="77777777" w:rsidTr="00A52938">
        <w:tc>
          <w:tcPr>
            <w:tcW w:w="1557" w:type="dxa"/>
            <w:vMerge/>
          </w:tcPr>
          <w:p w14:paraId="654D1385" w14:textId="77777777" w:rsidR="00CC60CF" w:rsidRPr="007D0A7C" w:rsidRDefault="00CC60CF" w:rsidP="00CC60CF">
            <w:pPr>
              <w:pStyle w:val="Tabellentext"/>
            </w:pPr>
          </w:p>
        </w:tc>
        <w:tc>
          <w:tcPr>
            <w:tcW w:w="1557" w:type="dxa"/>
            <w:vAlign w:val="center"/>
          </w:tcPr>
          <w:p w14:paraId="58F2B6DF" w14:textId="6E0A6036" w:rsidR="00CC60CF" w:rsidRPr="007D0A7C" w:rsidRDefault="00000000" w:rsidP="00CC60CF">
            <w:pPr>
              <w:pStyle w:val="Tabellentext"/>
            </w:pPr>
            <w:sdt>
              <w:sdtPr>
                <w:id w:val="-1989938880"/>
                <w:placeholder>
                  <w:docPart w:val="B374B80ED62A4DC68A501034FFAE6D49"/>
                </w:placeholder>
                <w:comboBox>
                  <w:listItem w:value="Choose an item."/>
                  <w:listItem w:displayText="Organisational measures" w:value="Organisatorische Maßnahmen"/>
                  <w:listItem w:displayText="Technical measures" w:value="Technische Maßnahmen"/>
                </w:comboBox>
              </w:sdtPr>
              <w:sdtContent>
                <w:r w:rsidR="00CC60CF" w:rsidRPr="007D0A7C">
                  <w:t>Technical measures</w:t>
                </w:r>
              </w:sdtContent>
            </w:sdt>
            <w:r w:rsidR="00CC60CF" w:rsidRPr="007D0A7C">
              <w:t>:</w:t>
            </w:r>
          </w:p>
        </w:tc>
        <w:tc>
          <w:tcPr>
            <w:tcW w:w="5805" w:type="dxa"/>
          </w:tcPr>
          <w:p w14:paraId="725E75E1" w14:textId="22147C30" w:rsidR="00CC60CF" w:rsidRPr="007D0A7C" w:rsidRDefault="00CC60CF" w:rsidP="00CC60CF">
            <w:pPr>
              <w:pStyle w:val="Tabellentext"/>
            </w:pPr>
            <w:r w:rsidRPr="007D0A7C">
              <w:fldChar w:fldCharType="begin">
                <w:ffData>
                  <w:name w:val=""/>
                  <w:enabled/>
                  <w:calcOnExit w:val="0"/>
                  <w:textInput>
                    <w:default w:val="e.g., test results, logging, monitoring, data processing steps, emergency stop switch"/>
                  </w:textInput>
                </w:ffData>
              </w:fldChar>
            </w:r>
            <w:r w:rsidRPr="007D0A7C">
              <w:instrText xml:space="preserve"> FORMTEXT </w:instrText>
            </w:r>
            <w:r w:rsidRPr="007D0A7C">
              <w:fldChar w:fldCharType="separate"/>
            </w:r>
            <w:r w:rsidRPr="007D0A7C">
              <w:rPr>
                <w:noProof/>
              </w:rPr>
              <w:t>e.g., test results, logging, monitoring, data processing steps, emergency stop switch</w:t>
            </w:r>
            <w:r w:rsidRPr="007D0A7C">
              <w:fldChar w:fldCharType="end"/>
            </w:r>
          </w:p>
        </w:tc>
      </w:tr>
      <w:tr w:rsidR="007D19CA" w:rsidRPr="007D0A7C" w14:paraId="6EC7C00B" w14:textId="77777777" w:rsidTr="00A52938">
        <w:tc>
          <w:tcPr>
            <w:tcW w:w="3114" w:type="dxa"/>
            <w:gridSpan w:val="2"/>
          </w:tcPr>
          <w:p w14:paraId="393476C4" w14:textId="6527FB93" w:rsidR="007D19CA" w:rsidRPr="007D0A7C" w:rsidRDefault="00CC60CF" w:rsidP="003D587F">
            <w:pPr>
              <w:pStyle w:val="Tabellentext"/>
            </w:pPr>
            <w:r w:rsidRPr="007D0A7C">
              <w:t>Comment</w:t>
            </w:r>
            <w:r w:rsidR="007D19CA" w:rsidRPr="007D0A7C">
              <w:t>:</w:t>
            </w:r>
          </w:p>
        </w:tc>
        <w:tc>
          <w:tcPr>
            <w:tcW w:w="5805" w:type="dxa"/>
          </w:tcPr>
          <w:p w14:paraId="2CBD21D5" w14:textId="77777777" w:rsidR="007D19CA" w:rsidRPr="007D0A7C" w:rsidRDefault="007D19CA" w:rsidP="00A00AB0">
            <w:pPr>
              <w:pStyle w:val="Tabellentext"/>
            </w:pPr>
          </w:p>
        </w:tc>
      </w:tr>
      <w:tr w:rsidR="003D587F" w:rsidRPr="007D0A7C" w14:paraId="5AD22E59" w14:textId="77777777" w:rsidTr="00A52938">
        <w:tc>
          <w:tcPr>
            <w:tcW w:w="8919" w:type="dxa"/>
            <w:gridSpan w:val="3"/>
            <w:shd w:val="clear" w:color="auto" w:fill="D4BBFF" w:themeFill="accent2"/>
          </w:tcPr>
          <w:p w14:paraId="61AD924B" w14:textId="056FFC1B" w:rsidR="003D587F" w:rsidRPr="007D0A7C" w:rsidRDefault="00CC60CF" w:rsidP="00CC60CF">
            <w:pPr>
              <w:pStyle w:val="Tabellentext"/>
              <w:jc w:val="center"/>
              <w:rPr>
                <w:b/>
                <w:bCs/>
              </w:rPr>
            </w:pPr>
            <w:r w:rsidRPr="007D0A7C">
              <w:rPr>
                <w:b/>
                <w:bCs/>
              </w:rPr>
              <w:t xml:space="preserve">Criterion </w:t>
            </w:r>
            <w:sdt>
              <w:sdtPr>
                <w:rPr>
                  <w:b/>
                  <w:bCs/>
                </w:rPr>
                <w:id w:val="1706981907"/>
                <w:placeholder>
                  <w:docPart w:val="5F008F2537F24547B7B22D608A758E10"/>
                </w:placeholder>
                <w:comboBox>
                  <w:listItem w:value="Choose an item."/>
                  <w:listItem w:displayText="Fulfilled" w:value="erfüllt"/>
                  <w:listItem w:displayText="Not fulfilled" w:value="nicht erfüllt"/>
                  <w:listItem w:displayText="Surpassed" w:value="übertroffen"/>
                </w:comboBox>
              </w:sdtPr>
              <w:sdtContent>
                <w:r w:rsidRPr="007D0A7C">
                  <w:rPr>
                    <w:b/>
                    <w:bCs/>
                  </w:rPr>
                  <w:t>Fulfilled</w:t>
                </w:r>
              </w:sdtContent>
            </w:sdt>
          </w:p>
        </w:tc>
      </w:tr>
    </w:tbl>
    <w:p w14:paraId="5B87DD8D" w14:textId="77777777" w:rsidR="00A00AB0" w:rsidRPr="007D0A7C" w:rsidRDefault="00A00AB0" w:rsidP="00EA3918"/>
    <w:p w14:paraId="50F69E6D" w14:textId="77777777" w:rsidR="0061758D" w:rsidRPr="007D0A7C" w:rsidRDefault="0061758D" w:rsidP="003D7F06"/>
    <w:p w14:paraId="0D9499B2" w14:textId="18D8FA76" w:rsidR="007D19CA" w:rsidRPr="007D0A7C" w:rsidRDefault="007D19CA">
      <w:pPr>
        <w:spacing w:after="160" w:line="278" w:lineRule="auto"/>
      </w:pPr>
      <w:r w:rsidRPr="007D0A7C">
        <w:br w:type="page"/>
      </w:r>
    </w:p>
    <w:tbl>
      <w:tblPr>
        <w:tblStyle w:val="Tabellenraster"/>
        <w:tblW w:w="0" w:type="auto"/>
        <w:tblLayout w:type="fixed"/>
        <w:tblLook w:val="0480" w:firstRow="0" w:lastRow="0" w:firstColumn="1" w:lastColumn="0" w:noHBand="0" w:noVBand="1"/>
      </w:tblPr>
      <w:tblGrid>
        <w:gridCol w:w="1557"/>
        <w:gridCol w:w="1557"/>
        <w:gridCol w:w="5805"/>
      </w:tblGrid>
      <w:tr w:rsidR="00262D4F" w:rsidRPr="007D0A7C" w14:paraId="5B482EAE" w14:textId="77777777" w:rsidTr="00A52938">
        <w:tc>
          <w:tcPr>
            <w:tcW w:w="8919" w:type="dxa"/>
            <w:gridSpan w:val="3"/>
            <w:shd w:val="clear" w:color="auto" w:fill="D4BBFF" w:themeFill="accent2"/>
          </w:tcPr>
          <w:p w14:paraId="0EAB4379" w14:textId="02CD2713" w:rsidR="00262D4F" w:rsidRPr="007D0A7C" w:rsidRDefault="00CC60CF" w:rsidP="000D4DAB">
            <w:pPr>
              <w:pStyle w:val="Tabellentext"/>
            </w:pPr>
            <w:r w:rsidRPr="007D0A7C">
              <w:rPr>
                <w:b/>
                <w:bCs/>
              </w:rPr>
              <w:lastRenderedPageBreak/>
              <w:t>Protection of personal data</w:t>
            </w:r>
          </w:p>
        </w:tc>
      </w:tr>
      <w:tr w:rsidR="0033067D" w:rsidRPr="007D0A7C" w14:paraId="245D5B43" w14:textId="77777777" w:rsidTr="00A52938">
        <w:tc>
          <w:tcPr>
            <w:tcW w:w="3114" w:type="dxa"/>
            <w:gridSpan w:val="2"/>
            <w:vMerge w:val="restart"/>
          </w:tcPr>
          <w:p w14:paraId="085ECBC0" w14:textId="613FBA25" w:rsidR="0033067D" w:rsidRPr="007D0A7C" w:rsidRDefault="0033067D" w:rsidP="0033067D">
            <w:pPr>
              <w:pStyle w:val="Tabellentext"/>
            </w:pPr>
            <w:r w:rsidRPr="007D0A7C">
              <w:rPr>
                <w:b/>
                <w:bCs/>
              </w:rPr>
              <w:t>Protection needs:</w:t>
            </w:r>
          </w:p>
        </w:tc>
        <w:sdt>
          <w:sdtPr>
            <w:rPr>
              <w:b/>
              <w:bCs/>
            </w:rPr>
            <w:alias w:val="Protection needs"/>
            <w:tag w:val="Protection needs"/>
            <w:id w:val="1657343314"/>
            <w:placeholder>
              <w:docPart w:val="963DD6C9868A446687047E661583425A"/>
            </w:placeholder>
            <w:showingPlcHdr/>
            <w:comboBox>
              <w:listItem w:value="Choose an item."/>
              <w:listItem w:displayText="Low" w:value="Low"/>
              <w:listItem w:displayText="Moderate" w:value="Moderate"/>
              <w:listItem w:displayText="High" w:value="High"/>
              <w:listItem w:displayText="Not applicable" w:value="Not applicable"/>
            </w:comboBox>
          </w:sdtPr>
          <w:sdtContent>
            <w:tc>
              <w:tcPr>
                <w:tcW w:w="5805" w:type="dxa"/>
              </w:tcPr>
              <w:p w14:paraId="37BB37ED" w14:textId="0F8B2C80" w:rsidR="0033067D" w:rsidRPr="007D0A7C" w:rsidRDefault="0033067D" w:rsidP="0033067D">
                <w:pPr>
                  <w:pStyle w:val="Tabellentext"/>
                  <w:rPr>
                    <w:b/>
                    <w:bCs/>
                  </w:rPr>
                </w:pPr>
                <w:r w:rsidRPr="007D0A7C">
                  <w:rPr>
                    <w:rStyle w:val="Platzhaltertext"/>
                    <w:b/>
                    <w:bCs/>
                  </w:rPr>
                  <w:t>Choose an item.</w:t>
                </w:r>
              </w:p>
            </w:tc>
          </w:sdtContent>
        </w:sdt>
      </w:tr>
      <w:tr w:rsidR="0033067D" w:rsidRPr="007D0A7C" w14:paraId="42CC8F13" w14:textId="77777777" w:rsidTr="000F7BF7">
        <w:tc>
          <w:tcPr>
            <w:tcW w:w="3114" w:type="dxa"/>
            <w:gridSpan w:val="2"/>
            <w:vMerge/>
          </w:tcPr>
          <w:p w14:paraId="335F63EC" w14:textId="77777777" w:rsidR="0033067D" w:rsidRPr="007D0A7C" w:rsidRDefault="0033067D" w:rsidP="0033067D">
            <w:pPr>
              <w:pStyle w:val="Tabellentext"/>
            </w:pPr>
          </w:p>
        </w:tc>
        <w:tc>
          <w:tcPr>
            <w:tcW w:w="5805" w:type="dxa"/>
            <w:vAlign w:val="center"/>
          </w:tcPr>
          <w:sdt>
            <w:sdtPr>
              <w:alias w:val="Comments on the protection need"/>
              <w:tag w:val="Kommentar zum Schutzbedarf"/>
              <w:id w:val="1188093987"/>
              <w:placeholder>
                <w:docPart w:val="E6FC179A8D94416394CDA0EF52917AE3"/>
              </w:placeholder>
              <w:showingPlcHdr/>
              <w:comboBox>
                <w:listItem w:value="Choose an item."/>
                <w:listItem w:displayText="Always applicable. A low protection need requires at least level C measures. " w:value="Immer anwendbar. Ein geringer Schutzbedarf erfordert mindestens Maßnahmen auf Stufe C. "/>
                <w:listItem w:displayText="Always applicable. A moderate protection need requires at least level B measures." w:value="Immer anwendbar. Ein moderater Schutzbedarf erfordert mindestens Maßnahmen auf Stufe B."/>
                <w:listItem w:displayText="Always applicable. A high protection need requires at least level A measures." w:value="Immer anwendbar. Ein hoher Schutzbedarf erfordert mindestens Maßnahmen auf Stufe A."/>
                <w:listItem w:displayText="Not applicable. Reason:" w:value="Nicht anwendbar. Grund:"/>
              </w:comboBox>
            </w:sdtPr>
            <w:sdtContent>
              <w:p w14:paraId="6D892E92" w14:textId="4681AB05" w:rsidR="0033067D" w:rsidRPr="007D0A7C" w:rsidRDefault="0033067D" w:rsidP="0033067D">
                <w:pPr>
                  <w:pStyle w:val="Tabellentext"/>
                </w:pPr>
                <w:r w:rsidRPr="007D0A7C">
                  <w:rPr>
                    <w:rStyle w:val="Platzhaltertext"/>
                  </w:rPr>
                  <w:t>Choose an item.</w:t>
                </w:r>
              </w:p>
            </w:sdtContent>
          </w:sdt>
        </w:tc>
      </w:tr>
      <w:tr w:rsidR="0033067D" w:rsidRPr="007D0A7C" w14:paraId="0512A794" w14:textId="77777777" w:rsidTr="00A52938">
        <w:tc>
          <w:tcPr>
            <w:tcW w:w="3114" w:type="dxa"/>
            <w:gridSpan w:val="2"/>
            <w:vMerge w:val="restart"/>
          </w:tcPr>
          <w:p w14:paraId="6D6CBC36" w14:textId="5ACE836E" w:rsidR="0033067D" w:rsidRPr="007D0A7C" w:rsidRDefault="0033067D" w:rsidP="0033067D">
            <w:pPr>
              <w:pStyle w:val="Tabellentext"/>
            </w:pPr>
            <w:r w:rsidRPr="007D0A7C">
              <w:rPr>
                <w:b/>
                <w:bCs/>
              </w:rPr>
              <w:t>Level achieved:</w:t>
            </w:r>
          </w:p>
        </w:tc>
        <w:tc>
          <w:tcPr>
            <w:tcW w:w="5805" w:type="dxa"/>
            <w:vAlign w:val="center"/>
          </w:tcPr>
          <w:p w14:paraId="7F7D4D7D" w14:textId="38ACF4CC" w:rsidR="0033067D" w:rsidRPr="007D0A7C" w:rsidRDefault="00000000" w:rsidP="0033067D">
            <w:pPr>
              <w:pStyle w:val="Tabellentext"/>
              <w:rPr>
                <w:b/>
                <w:bCs/>
              </w:rPr>
            </w:pPr>
            <w:sdt>
              <w:sdtPr>
                <w:rPr>
                  <w:b/>
                  <w:bCs/>
                </w:rPr>
                <w:alias w:val="Level achieved"/>
                <w:tag w:val="Level achieved"/>
                <w:id w:val="425697116"/>
                <w:placeholder>
                  <w:docPart w:val="CE8AB059BE014E53BAADD90C0356A16F"/>
                </w:placeholder>
                <w:showingPlcHdr/>
                <w:comboBox>
                  <w:listItem w:value="Choose an item."/>
                  <w:listItem w:displayText="D" w:value="D"/>
                  <w:listItem w:displayText="C" w:value="C"/>
                  <w:listItem w:displayText="B" w:value="B"/>
                  <w:listItem w:displayText="A" w:value="A"/>
                </w:comboBox>
              </w:sdtPr>
              <w:sdtContent>
                <w:r w:rsidR="0033067D" w:rsidRPr="007D0A7C">
                  <w:rPr>
                    <w:rStyle w:val="Platzhaltertext"/>
                    <w:b/>
                    <w:bCs/>
                  </w:rPr>
                  <w:t>Choose an item.</w:t>
                </w:r>
              </w:sdtContent>
            </w:sdt>
          </w:p>
        </w:tc>
      </w:tr>
      <w:tr w:rsidR="0033067D" w:rsidRPr="007D0A7C" w14:paraId="675EDBF2" w14:textId="77777777" w:rsidTr="00A52938">
        <w:tc>
          <w:tcPr>
            <w:tcW w:w="3114" w:type="dxa"/>
            <w:gridSpan w:val="2"/>
            <w:vMerge/>
          </w:tcPr>
          <w:p w14:paraId="7F262C09" w14:textId="77777777" w:rsidR="0033067D" w:rsidRPr="007D0A7C" w:rsidRDefault="0033067D" w:rsidP="0033067D">
            <w:pPr>
              <w:pStyle w:val="Tabellentext"/>
            </w:pPr>
          </w:p>
        </w:tc>
        <w:sdt>
          <w:sdtPr>
            <w:alias w:val="Comment on the level achieved"/>
            <w:tag w:val="Kommentar zur erreichten Stufe"/>
            <w:id w:val="-265222991"/>
            <w:placeholder>
              <w:docPart w:val="9119839BDB814CAFBE91E63365509350"/>
            </w:placeholder>
            <w:showingPlcHdr/>
            <w:comboBox>
              <w:listItem w:value="Choose an item."/>
              <w:listItem w:displayText="Evidence was validated externally." w:value="Evidenzen wurden extern validiert."/>
              <w:listItem w:displayText="Some of the evidence was validated externally." w:value="Evidenzen wurden in Teilen extern validiert."/>
              <w:listItem w:displayText="Evidence was independently validated internally." w:value="Evidenzen wurden intern unabhängig validiert."/>
              <w:listItem w:displayText="Evidence was validated internally." w:value="Evidenzen wurden intern validiert."/>
            </w:comboBox>
          </w:sdtPr>
          <w:sdtContent>
            <w:tc>
              <w:tcPr>
                <w:tcW w:w="5805" w:type="dxa"/>
                <w:vAlign w:val="center"/>
              </w:tcPr>
              <w:p w14:paraId="76745146" w14:textId="15481151" w:rsidR="0033067D" w:rsidRPr="007D0A7C" w:rsidRDefault="0033067D" w:rsidP="0033067D">
                <w:pPr>
                  <w:pStyle w:val="Tabellentext"/>
                </w:pPr>
                <w:r w:rsidRPr="007D0A7C">
                  <w:rPr>
                    <w:rStyle w:val="Platzhaltertext"/>
                  </w:rPr>
                  <w:t>Choose an item.</w:t>
                </w:r>
              </w:p>
            </w:tc>
          </w:sdtContent>
        </w:sdt>
      </w:tr>
      <w:tr w:rsidR="00CC5412" w:rsidRPr="007D0A7C" w14:paraId="78FBC2AF" w14:textId="77777777" w:rsidTr="00A52938">
        <w:tc>
          <w:tcPr>
            <w:tcW w:w="1557" w:type="dxa"/>
            <w:vMerge w:val="restart"/>
          </w:tcPr>
          <w:p w14:paraId="44FF112E" w14:textId="77777777" w:rsidR="00CC5412" w:rsidRPr="007D0A7C" w:rsidRDefault="00CC5412" w:rsidP="00CC5412">
            <w:pPr>
              <w:pStyle w:val="Tabellentext"/>
            </w:pPr>
            <w:r w:rsidRPr="007D0A7C">
              <w:t xml:space="preserve">Selected </w:t>
            </w:r>
          </w:p>
          <w:p w14:paraId="5D8C2D5E" w14:textId="0842FB4A" w:rsidR="00CC5412" w:rsidRPr="007D0A7C" w:rsidRDefault="00CC5412" w:rsidP="00CC5412">
            <w:pPr>
              <w:pStyle w:val="Tabellentext"/>
            </w:pPr>
            <w:r w:rsidRPr="007D0A7C">
              <w:t>Measures</w:t>
            </w:r>
          </w:p>
        </w:tc>
        <w:tc>
          <w:tcPr>
            <w:tcW w:w="1557" w:type="dxa"/>
            <w:vAlign w:val="center"/>
          </w:tcPr>
          <w:p w14:paraId="65B562E9" w14:textId="2F3C749F" w:rsidR="00CC5412" w:rsidRPr="007D0A7C" w:rsidRDefault="00000000" w:rsidP="00CC5412">
            <w:pPr>
              <w:pStyle w:val="Tabellentext"/>
            </w:pPr>
            <w:sdt>
              <w:sdtPr>
                <w:id w:val="-627249554"/>
                <w:placeholder>
                  <w:docPart w:val="3BCFA93DC4EB4A488F2411CDA8DB2B46"/>
                </w:placeholder>
                <w:comboBox>
                  <w:listItem w:value="Choose an item."/>
                  <w:listItem w:displayText="Organisational measures" w:value="Organisatorische Maßnahmen"/>
                  <w:listItem w:displayText="Technical measures" w:value="Technische Maßnahmen"/>
                </w:comboBox>
              </w:sdtPr>
              <w:sdtContent>
                <w:r w:rsidR="00CC5412" w:rsidRPr="007D0A7C">
                  <w:t>Organisational measures</w:t>
                </w:r>
              </w:sdtContent>
            </w:sdt>
            <w:r w:rsidR="00CC5412" w:rsidRPr="007D0A7C">
              <w:t>:</w:t>
            </w:r>
          </w:p>
        </w:tc>
        <w:tc>
          <w:tcPr>
            <w:tcW w:w="5805" w:type="dxa"/>
          </w:tcPr>
          <w:p w14:paraId="7AA076D5" w14:textId="642D14A6" w:rsidR="00CC5412" w:rsidRPr="007D0A7C" w:rsidRDefault="00B16049" w:rsidP="00CC5412">
            <w:pPr>
              <w:pStyle w:val="Tabellentext"/>
            </w:pPr>
            <w:r w:rsidRPr="007D0A7C">
              <w:fldChar w:fldCharType="begin">
                <w:ffData>
                  <w:name w:val="Text5"/>
                  <w:enabled/>
                  <w:calcOnExit w:val="0"/>
                  <w:textInput>
                    <w:default w:val="e.g., user instruction, training, specialised and technical documentation, reports"/>
                  </w:textInput>
                </w:ffData>
              </w:fldChar>
            </w:r>
            <w:bookmarkStart w:id="14" w:name="Text5"/>
            <w:r w:rsidRPr="007D0A7C">
              <w:instrText xml:space="preserve"> FORMTEXT </w:instrText>
            </w:r>
            <w:r w:rsidRPr="007D0A7C">
              <w:fldChar w:fldCharType="separate"/>
            </w:r>
            <w:r w:rsidRPr="007D0A7C">
              <w:rPr>
                <w:noProof/>
              </w:rPr>
              <w:t>e.g., user instruction, training, specialised and technical documentation, reports</w:t>
            </w:r>
            <w:r w:rsidRPr="007D0A7C">
              <w:fldChar w:fldCharType="end"/>
            </w:r>
            <w:bookmarkEnd w:id="14"/>
          </w:p>
        </w:tc>
      </w:tr>
      <w:tr w:rsidR="00CC5412" w:rsidRPr="007D0A7C" w14:paraId="38E7085C" w14:textId="77777777" w:rsidTr="00A52938">
        <w:tc>
          <w:tcPr>
            <w:tcW w:w="1557" w:type="dxa"/>
            <w:vMerge/>
          </w:tcPr>
          <w:p w14:paraId="6D68B6C5" w14:textId="77777777" w:rsidR="00CC5412" w:rsidRPr="007D0A7C" w:rsidRDefault="00CC5412" w:rsidP="00CC5412">
            <w:pPr>
              <w:pStyle w:val="Tabellentext"/>
            </w:pPr>
          </w:p>
        </w:tc>
        <w:tc>
          <w:tcPr>
            <w:tcW w:w="1557" w:type="dxa"/>
            <w:vAlign w:val="center"/>
          </w:tcPr>
          <w:p w14:paraId="6538A5DD" w14:textId="6435575C" w:rsidR="00CC5412" w:rsidRPr="007D0A7C" w:rsidRDefault="00000000" w:rsidP="00CC5412">
            <w:pPr>
              <w:pStyle w:val="Tabellentext"/>
            </w:pPr>
            <w:sdt>
              <w:sdtPr>
                <w:id w:val="1687865977"/>
                <w:placeholder>
                  <w:docPart w:val="B333BC0C123044FB9AB4B71F98E1716A"/>
                </w:placeholder>
                <w:comboBox>
                  <w:listItem w:value="Choose an item."/>
                  <w:listItem w:displayText="Organisational measures" w:value="Organisatorische Maßnahmen"/>
                  <w:listItem w:displayText="Technical measures" w:value="Technische Maßnahmen"/>
                </w:comboBox>
              </w:sdtPr>
              <w:sdtContent>
                <w:r w:rsidR="00CC5412" w:rsidRPr="007D0A7C">
                  <w:t>Technical measures</w:t>
                </w:r>
              </w:sdtContent>
            </w:sdt>
            <w:r w:rsidR="00CC5412" w:rsidRPr="007D0A7C">
              <w:t>:</w:t>
            </w:r>
          </w:p>
        </w:tc>
        <w:tc>
          <w:tcPr>
            <w:tcW w:w="5805" w:type="dxa"/>
          </w:tcPr>
          <w:p w14:paraId="49400AB1" w14:textId="3F736869" w:rsidR="00CC5412" w:rsidRPr="007D0A7C" w:rsidRDefault="00B16049" w:rsidP="00CC5412">
            <w:pPr>
              <w:pStyle w:val="Tabellentext"/>
            </w:pPr>
            <w:r w:rsidRPr="007D0A7C">
              <w:fldChar w:fldCharType="begin">
                <w:ffData>
                  <w:name w:val=""/>
                  <w:enabled/>
                  <w:calcOnExit w:val="0"/>
                  <w:textInput>
                    <w:default w:val="e.g., test results, logging, monitoring, data processing steps, emergency stop button"/>
                  </w:textInput>
                </w:ffData>
              </w:fldChar>
            </w:r>
            <w:r w:rsidRPr="007D0A7C">
              <w:instrText xml:space="preserve"> FORMTEXT </w:instrText>
            </w:r>
            <w:r w:rsidRPr="007D0A7C">
              <w:fldChar w:fldCharType="separate"/>
            </w:r>
            <w:r w:rsidRPr="007D0A7C">
              <w:rPr>
                <w:noProof/>
              </w:rPr>
              <w:t>e.g., test results, logging, monitoring, data processing steps, emergency stop button</w:t>
            </w:r>
            <w:r w:rsidRPr="007D0A7C">
              <w:fldChar w:fldCharType="end"/>
            </w:r>
          </w:p>
        </w:tc>
      </w:tr>
      <w:tr w:rsidR="00CC5412" w:rsidRPr="007D0A7C" w14:paraId="636F5DB7" w14:textId="77777777" w:rsidTr="00A52938">
        <w:tc>
          <w:tcPr>
            <w:tcW w:w="3114" w:type="dxa"/>
            <w:gridSpan w:val="2"/>
          </w:tcPr>
          <w:p w14:paraId="1D7A2411" w14:textId="3481847D" w:rsidR="00CC5412" w:rsidRPr="007D0A7C" w:rsidRDefault="00CC5412" w:rsidP="00CC5412">
            <w:pPr>
              <w:pStyle w:val="Tabellentext"/>
            </w:pPr>
            <w:r w:rsidRPr="007D0A7C">
              <w:t>Comment:</w:t>
            </w:r>
          </w:p>
        </w:tc>
        <w:tc>
          <w:tcPr>
            <w:tcW w:w="5805" w:type="dxa"/>
          </w:tcPr>
          <w:p w14:paraId="71C66721" w14:textId="77777777" w:rsidR="00CC5412" w:rsidRPr="007D0A7C" w:rsidRDefault="00CC5412" w:rsidP="00CC5412">
            <w:pPr>
              <w:pStyle w:val="Tabellentext"/>
            </w:pPr>
          </w:p>
        </w:tc>
      </w:tr>
      <w:tr w:rsidR="00846F07" w:rsidRPr="007D0A7C" w14:paraId="20938A53" w14:textId="77777777" w:rsidTr="00A52938">
        <w:tc>
          <w:tcPr>
            <w:tcW w:w="8919" w:type="dxa"/>
            <w:gridSpan w:val="3"/>
            <w:shd w:val="clear" w:color="auto" w:fill="D4BBFF" w:themeFill="accent2"/>
          </w:tcPr>
          <w:p w14:paraId="426B11B8" w14:textId="0FBFAD1D" w:rsidR="00846F07" w:rsidRPr="007D0A7C" w:rsidRDefault="00CC60CF" w:rsidP="00846F07">
            <w:pPr>
              <w:pStyle w:val="Tabellentext"/>
              <w:jc w:val="center"/>
              <w:rPr>
                <w:b/>
                <w:bCs/>
              </w:rPr>
            </w:pPr>
            <w:r w:rsidRPr="007D0A7C">
              <w:rPr>
                <w:b/>
                <w:bCs/>
              </w:rPr>
              <w:t xml:space="preserve">Criterion </w:t>
            </w:r>
            <w:sdt>
              <w:sdtPr>
                <w:rPr>
                  <w:b/>
                  <w:bCs/>
                </w:rPr>
                <w:id w:val="-1230384771"/>
                <w:placeholder>
                  <w:docPart w:val="F2AC5F0DB1F84939A0B66938345CD288"/>
                </w:placeholder>
                <w:comboBox>
                  <w:listItem w:value="Choose an item."/>
                  <w:listItem w:displayText="Fulfilled" w:value="erfüllt"/>
                  <w:listItem w:displayText="Not fulfilled" w:value="nicht erfüllt"/>
                  <w:listItem w:displayText="Surpassed" w:value="übertroffen"/>
                </w:comboBox>
              </w:sdtPr>
              <w:sdtContent>
                <w:r w:rsidRPr="007D0A7C">
                  <w:rPr>
                    <w:b/>
                    <w:bCs/>
                  </w:rPr>
                  <w:t>Fulfilled</w:t>
                </w:r>
              </w:sdtContent>
            </w:sdt>
          </w:p>
        </w:tc>
      </w:tr>
    </w:tbl>
    <w:p w14:paraId="570D4E91" w14:textId="77777777" w:rsidR="007D19CA" w:rsidRPr="007D0A7C" w:rsidRDefault="007D19CA" w:rsidP="003D7F06"/>
    <w:p w14:paraId="4C1ECA34" w14:textId="77777777" w:rsidR="00EB0DB1" w:rsidRPr="007D0A7C" w:rsidRDefault="00EB0DB1" w:rsidP="003D7F06"/>
    <w:tbl>
      <w:tblPr>
        <w:tblStyle w:val="Tabellenraster"/>
        <w:tblW w:w="0" w:type="auto"/>
        <w:tblLayout w:type="fixed"/>
        <w:tblLook w:val="0480" w:firstRow="0" w:lastRow="0" w:firstColumn="1" w:lastColumn="0" w:noHBand="0" w:noVBand="1"/>
      </w:tblPr>
      <w:tblGrid>
        <w:gridCol w:w="1557"/>
        <w:gridCol w:w="1557"/>
        <w:gridCol w:w="5805"/>
      </w:tblGrid>
      <w:tr w:rsidR="00262D4F" w:rsidRPr="007D0A7C" w14:paraId="18FC4A3A" w14:textId="77777777" w:rsidTr="00A52938">
        <w:tc>
          <w:tcPr>
            <w:tcW w:w="8919" w:type="dxa"/>
            <w:gridSpan w:val="3"/>
            <w:shd w:val="clear" w:color="auto" w:fill="D4BBFF" w:themeFill="accent2"/>
          </w:tcPr>
          <w:p w14:paraId="28BDEB65" w14:textId="36ADCE46" w:rsidR="00262D4F" w:rsidRPr="007D0A7C" w:rsidRDefault="00B16049" w:rsidP="000D4DAB">
            <w:pPr>
              <w:pStyle w:val="Tabellentext"/>
            </w:pPr>
            <w:r w:rsidRPr="007D0A7C">
              <w:rPr>
                <w:b/>
              </w:rPr>
              <w:t>Protection of proprietary data</w:t>
            </w:r>
          </w:p>
        </w:tc>
      </w:tr>
      <w:tr w:rsidR="0033067D" w:rsidRPr="007D0A7C" w14:paraId="51D8E66B" w14:textId="77777777" w:rsidTr="00A52938">
        <w:tc>
          <w:tcPr>
            <w:tcW w:w="3114" w:type="dxa"/>
            <w:gridSpan w:val="2"/>
            <w:vMerge w:val="restart"/>
          </w:tcPr>
          <w:p w14:paraId="21B83FF4" w14:textId="537DCDDF" w:rsidR="0033067D" w:rsidRPr="007D0A7C" w:rsidRDefault="0033067D" w:rsidP="0033067D">
            <w:pPr>
              <w:pStyle w:val="Tabellentext"/>
            </w:pPr>
            <w:r w:rsidRPr="007D0A7C">
              <w:rPr>
                <w:b/>
                <w:bCs/>
              </w:rPr>
              <w:t>Protection needs:</w:t>
            </w:r>
          </w:p>
        </w:tc>
        <w:sdt>
          <w:sdtPr>
            <w:rPr>
              <w:b/>
              <w:bCs/>
            </w:rPr>
            <w:alias w:val="Protection needs"/>
            <w:tag w:val="Protection needs"/>
            <w:id w:val="1028145855"/>
            <w:placeholder>
              <w:docPart w:val="52849134306F4767844A43BE44EFA1A3"/>
            </w:placeholder>
            <w:showingPlcHdr/>
            <w:comboBox>
              <w:listItem w:value="Choose an item."/>
              <w:listItem w:displayText="Low" w:value="Low"/>
              <w:listItem w:displayText="Moderate" w:value="Moderate"/>
              <w:listItem w:displayText="High" w:value="High"/>
              <w:listItem w:displayText="Not applicable" w:value="Not applicable"/>
            </w:comboBox>
          </w:sdtPr>
          <w:sdtContent>
            <w:tc>
              <w:tcPr>
                <w:tcW w:w="5805" w:type="dxa"/>
              </w:tcPr>
              <w:p w14:paraId="347A45EA" w14:textId="48E4531F" w:rsidR="0033067D" w:rsidRPr="007D0A7C" w:rsidRDefault="0033067D" w:rsidP="0033067D">
                <w:pPr>
                  <w:pStyle w:val="Tabellentext"/>
                  <w:rPr>
                    <w:b/>
                    <w:bCs/>
                  </w:rPr>
                </w:pPr>
                <w:r w:rsidRPr="007D0A7C">
                  <w:rPr>
                    <w:rStyle w:val="Platzhaltertext"/>
                    <w:b/>
                    <w:bCs/>
                  </w:rPr>
                  <w:t>Choose an item.</w:t>
                </w:r>
              </w:p>
            </w:tc>
          </w:sdtContent>
        </w:sdt>
      </w:tr>
      <w:tr w:rsidR="0033067D" w:rsidRPr="007D0A7C" w14:paraId="04C514DA" w14:textId="77777777" w:rsidTr="00546BDF">
        <w:tc>
          <w:tcPr>
            <w:tcW w:w="3114" w:type="dxa"/>
            <w:gridSpan w:val="2"/>
            <w:vMerge/>
          </w:tcPr>
          <w:p w14:paraId="090C6A7F" w14:textId="77777777" w:rsidR="0033067D" w:rsidRPr="007D0A7C" w:rsidRDefault="0033067D" w:rsidP="0033067D">
            <w:pPr>
              <w:pStyle w:val="Tabellentext"/>
            </w:pPr>
          </w:p>
        </w:tc>
        <w:tc>
          <w:tcPr>
            <w:tcW w:w="5805" w:type="dxa"/>
            <w:vAlign w:val="center"/>
          </w:tcPr>
          <w:sdt>
            <w:sdtPr>
              <w:alias w:val="Comments on the protection need"/>
              <w:tag w:val="Kommentar zum Schutzbedarf"/>
              <w:id w:val="-111286647"/>
              <w:placeholder>
                <w:docPart w:val="58B1F499749E457282AE2F4430EB8918"/>
              </w:placeholder>
              <w:showingPlcHdr/>
              <w:comboBox>
                <w:listItem w:value="Choose an item."/>
                <w:listItem w:displayText="Always applicable. A low protection need requires at least level C measures. " w:value="Immer anwendbar. Ein geringer Schutzbedarf erfordert mindestens Maßnahmen auf Stufe C. "/>
                <w:listItem w:displayText="Always applicable. A moderate protection need requires at least level B measures." w:value="Immer anwendbar. Ein moderater Schutzbedarf erfordert mindestens Maßnahmen auf Stufe B."/>
                <w:listItem w:displayText="Always applicable. A high protection need requires at least level A measures." w:value="Immer anwendbar. Ein hoher Schutzbedarf erfordert mindestens Maßnahmen auf Stufe A."/>
                <w:listItem w:displayText="Not applicable. Reason:" w:value="Nicht anwendbar. Grund:"/>
              </w:comboBox>
            </w:sdtPr>
            <w:sdtContent>
              <w:p w14:paraId="3C5E3286" w14:textId="4E903B8B" w:rsidR="0033067D" w:rsidRPr="007D0A7C" w:rsidRDefault="0033067D" w:rsidP="0033067D">
                <w:pPr>
                  <w:pStyle w:val="Tabellentext"/>
                </w:pPr>
                <w:r w:rsidRPr="007D0A7C">
                  <w:rPr>
                    <w:rStyle w:val="Platzhaltertext"/>
                  </w:rPr>
                  <w:t>Choose an item.</w:t>
                </w:r>
              </w:p>
            </w:sdtContent>
          </w:sdt>
        </w:tc>
      </w:tr>
      <w:tr w:rsidR="0033067D" w:rsidRPr="007D0A7C" w14:paraId="39324443" w14:textId="77777777" w:rsidTr="00A52938">
        <w:tc>
          <w:tcPr>
            <w:tcW w:w="3114" w:type="dxa"/>
            <w:gridSpan w:val="2"/>
            <w:vMerge w:val="restart"/>
          </w:tcPr>
          <w:p w14:paraId="17BD9E54" w14:textId="3DED7AEE" w:rsidR="0033067D" w:rsidRPr="007D0A7C" w:rsidRDefault="0033067D" w:rsidP="0033067D">
            <w:pPr>
              <w:pStyle w:val="Tabellentext"/>
            </w:pPr>
            <w:r w:rsidRPr="007D0A7C">
              <w:rPr>
                <w:b/>
                <w:bCs/>
              </w:rPr>
              <w:t>Level achieved:</w:t>
            </w:r>
          </w:p>
        </w:tc>
        <w:tc>
          <w:tcPr>
            <w:tcW w:w="5805" w:type="dxa"/>
            <w:vAlign w:val="center"/>
          </w:tcPr>
          <w:p w14:paraId="606FB9A8" w14:textId="0AEF85F2" w:rsidR="0033067D" w:rsidRPr="007D0A7C" w:rsidRDefault="00000000" w:rsidP="0033067D">
            <w:pPr>
              <w:pStyle w:val="Tabellentext"/>
              <w:rPr>
                <w:b/>
                <w:bCs/>
              </w:rPr>
            </w:pPr>
            <w:sdt>
              <w:sdtPr>
                <w:rPr>
                  <w:b/>
                  <w:bCs/>
                </w:rPr>
                <w:alias w:val="Level achieved"/>
                <w:tag w:val="Level achieved"/>
                <w:id w:val="2014562329"/>
                <w:placeholder>
                  <w:docPart w:val="0A33662F72D24C7196CF49A513ECBB4D"/>
                </w:placeholder>
                <w:showingPlcHdr/>
                <w:comboBox>
                  <w:listItem w:value="Choose an item."/>
                  <w:listItem w:displayText="D" w:value="D"/>
                  <w:listItem w:displayText="C" w:value="C"/>
                  <w:listItem w:displayText="B" w:value="B"/>
                  <w:listItem w:displayText="A" w:value="A"/>
                </w:comboBox>
              </w:sdtPr>
              <w:sdtContent>
                <w:r w:rsidR="0033067D" w:rsidRPr="007D0A7C">
                  <w:rPr>
                    <w:rStyle w:val="Platzhaltertext"/>
                    <w:b/>
                    <w:bCs/>
                  </w:rPr>
                  <w:t>Choose an item.</w:t>
                </w:r>
              </w:sdtContent>
            </w:sdt>
          </w:p>
        </w:tc>
      </w:tr>
      <w:tr w:rsidR="0033067D" w:rsidRPr="007D0A7C" w14:paraId="711EB5AA" w14:textId="77777777" w:rsidTr="00A52938">
        <w:tc>
          <w:tcPr>
            <w:tcW w:w="3114" w:type="dxa"/>
            <w:gridSpan w:val="2"/>
            <w:vMerge/>
          </w:tcPr>
          <w:p w14:paraId="58719D33" w14:textId="77777777" w:rsidR="0033067D" w:rsidRPr="007D0A7C" w:rsidRDefault="0033067D" w:rsidP="0033067D">
            <w:pPr>
              <w:pStyle w:val="Tabellentext"/>
            </w:pPr>
          </w:p>
        </w:tc>
        <w:sdt>
          <w:sdtPr>
            <w:alias w:val="Comment on the level achieved"/>
            <w:tag w:val="Kommentar zur erreichten Stufe"/>
            <w:id w:val="-773404284"/>
            <w:placeholder>
              <w:docPart w:val="3D058ABA3189405EA7022FC546B0C175"/>
            </w:placeholder>
            <w:showingPlcHdr/>
            <w:comboBox>
              <w:listItem w:value="Choose an item."/>
              <w:listItem w:displayText="Evidence was validated externally." w:value="Evidenzen wurden extern validiert."/>
              <w:listItem w:displayText="Some of the evidence was validated externally." w:value="Evidenzen wurden in Teilen extern validiert."/>
              <w:listItem w:displayText="Evidence was independently validated internally." w:value="Evidenzen wurden intern unabhängig validiert."/>
              <w:listItem w:displayText="Evidence was validated internally." w:value="Evidenzen wurden intern validiert."/>
            </w:comboBox>
          </w:sdtPr>
          <w:sdtContent>
            <w:tc>
              <w:tcPr>
                <w:tcW w:w="5805" w:type="dxa"/>
                <w:vAlign w:val="center"/>
              </w:tcPr>
              <w:p w14:paraId="19A885B8" w14:textId="7E91048C" w:rsidR="0033067D" w:rsidRPr="007D0A7C" w:rsidRDefault="0033067D" w:rsidP="0033067D">
                <w:pPr>
                  <w:pStyle w:val="Tabellentext"/>
                </w:pPr>
                <w:r w:rsidRPr="007D0A7C">
                  <w:rPr>
                    <w:rStyle w:val="Platzhaltertext"/>
                  </w:rPr>
                  <w:t>Choose an item.</w:t>
                </w:r>
              </w:p>
            </w:tc>
          </w:sdtContent>
        </w:sdt>
      </w:tr>
      <w:tr w:rsidR="00B16049" w:rsidRPr="007D0A7C" w14:paraId="469E6D3B" w14:textId="77777777" w:rsidTr="00A52938">
        <w:tc>
          <w:tcPr>
            <w:tcW w:w="1557" w:type="dxa"/>
            <w:vMerge w:val="restart"/>
          </w:tcPr>
          <w:p w14:paraId="03334294" w14:textId="77777777" w:rsidR="00B16049" w:rsidRPr="007D0A7C" w:rsidRDefault="00B16049" w:rsidP="00B16049">
            <w:pPr>
              <w:pStyle w:val="Tabellentext"/>
            </w:pPr>
            <w:r w:rsidRPr="007D0A7C">
              <w:t xml:space="preserve">Selected </w:t>
            </w:r>
          </w:p>
          <w:p w14:paraId="32246C0D" w14:textId="608DD83E" w:rsidR="00B16049" w:rsidRPr="007D0A7C" w:rsidRDefault="00B16049" w:rsidP="00B16049">
            <w:pPr>
              <w:pStyle w:val="Tabellentext"/>
            </w:pPr>
            <w:r w:rsidRPr="007D0A7C">
              <w:t>Measures</w:t>
            </w:r>
          </w:p>
        </w:tc>
        <w:tc>
          <w:tcPr>
            <w:tcW w:w="1557" w:type="dxa"/>
            <w:vAlign w:val="center"/>
          </w:tcPr>
          <w:p w14:paraId="3A520232" w14:textId="74B2BD96" w:rsidR="00B16049" w:rsidRPr="007D0A7C" w:rsidRDefault="00000000" w:rsidP="00B16049">
            <w:pPr>
              <w:pStyle w:val="Tabellentext"/>
            </w:pPr>
            <w:sdt>
              <w:sdtPr>
                <w:id w:val="-1174490559"/>
                <w:placeholder>
                  <w:docPart w:val="C5DF90C02E0D460990084F3941EB3DE6"/>
                </w:placeholder>
                <w:comboBox>
                  <w:listItem w:value="Choose an item."/>
                  <w:listItem w:displayText="Organisational measures" w:value="Organisatorische Maßnahmen"/>
                  <w:listItem w:displayText="Technical measures" w:value="Technische Maßnahmen"/>
                </w:comboBox>
              </w:sdtPr>
              <w:sdtContent>
                <w:r w:rsidR="00B16049" w:rsidRPr="007D0A7C">
                  <w:t>Organisational measures</w:t>
                </w:r>
              </w:sdtContent>
            </w:sdt>
            <w:r w:rsidR="00B16049" w:rsidRPr="007D0A7C">
              <w:t>:</w:t>
            </w:r>
          </w:p>
        </w:tc>
        <w:tc>
          <w:tcPr>
            <w:tcW w:w="5805" w:type="dxa"/>
          </w:tcPr>
          <w:p w14:paraId="772AF8F9" w14:textId="06254192" w:rsidR="00B16049" w:rsidRPr="007D0A7C" w:rsidRDefault="00B16049" w:rsidP="00B16049">
            <w:pPr>
              <w:pStyle w:val="Tabellentext"/>
            </w:pPr>
            <w:r w:rsidRPr="007D0A7C">
              <w:fldChar w:fldCharType="begin">
                <w:ffData>
                  <w:name w:val=""/>
                  <w:enabled/>
                  <w:calcOnExit w:val="0"/>
                  <w:textInput>
                    <w:default w:val="e.g., user instruction, training, specialised and technical documentation, reports"/>
                  </w:textInput>
                </w:ffData>
              </w:fldChar>
            </w:r>
            <w:r w:rsidRPr="007D0A7C">
              <w:instrText xml:space="preserve"> FORMTEXT </w:instrText>
            </w:r>
            <w:r w:rsidRPr="007D0A7C">
              <w:fldChar w:fldCharType="separate"/>
            </w:r>
            <w:r w:rsidRPr="007D0A7C">
              <w:rPr>
                <w:noProof/>
              </w:rPr>
              <w:t>e.g., user instruction, training, specialised and technical documentation, reports</w:t>
            </w:r>
            <w:r w:rsidRPr="007D0A7C">
              <w:fldChar w:fldCharType="end"/>
            </w:r>
          </w:p>
        </w:tc>
      </w:tr>
      <w:tr w:rsidR="00B16049" w:rsidRPr="007D0A7C" w14:paraId="59B7112E" w14:textId="77777777" w:rsidTr="00A52938">
        <w:tc>
          <w:tcPr>
            <w:tcW w:w="1557" w:type="dxa"/>
            <w:vMerge/>
          </w:tcPr>
          <w:p w14:paraId="46D1452D" w14:textId="77777777" w:rsidR="00B16049" w:rsidRPr="007D0A7C" w:rsidRDefault="00B16049" w:rsidP="00B16049">
            <w:pPr>
              <w:pStyle w:val="Tabellentext"/>
            </w:pPr>
          </w:p>
        </w:tc>
        <w:tc>
          <w:tcPr>
            <w:tcW w:w="1557" w:type="dxa"/>
            <w:vAlign w:val="center"/>
          </w:tcPr>
          <w:p w14:paraId="6557B9E5" w14:textId="70A84347" w:rsidR="00B16049" w:rsidRPr="007D0A7C" w:rsidRDefault="00000000" w:rsidP="00B16049">
            <w:pPr>
              <w:pStyle w:val="Tabellentext"/>
            </w:pPr>
            <w:sdt>
              <w:sdtPr>
                <w:id w:val="-845168952"/>
                <w:placeholder>
                  <w:docPart w:val="3BB6FB1ADCBE47F5A3D1167287CB4916"/>
                </w:placeholder>
                <w:comboBox>
                  <w:listItem w:value="Choose an item."/>
                  <w:listItem w:displayText="Organisational measures" w:value="Organisatorische Maßnahmen"/>
                  <w:listItem w:displayText="Technical measures" w:value="Technische Maßnahmen"/>
                </w:comboBox>
              </w:sdtPr>
              <w:sdtContent>
                <w:r w:rsidR="00B16049" w:rsidRPr="007D0A7C">
                  <w:t>Technical measures</w:t>
                </w:r>
              </w:sdtContent>
            </w:sdt>
            <w:r w:rsidR="00B16049" w:rsidRPr="007D0A7C">
              <w:t>:</w:t>
            </w:r>
          </w:p>
        </w:tc>
        <w:tc>
          <w:tcPr>
            <w:tcW w:w="5805" w:type="dxa"/>
          </w:tcPr>
          <w:p w14:paraId="71836B44" w14:textId="69EF02FB" w:rsidR="00B16049" w:rsidRPr="007D0A7C" w:rsidRDefault="00B16049" w:rsidP="00B16049">
            <w:pPr>
              <w:pStyle w:val="Tabellentext"/>
            </w:pPr>
            <w:r w:rsidRPr="007D0A7C">
              <w:fldChar w:fldCharType="begin">
                <w:ffData>
                  <w:name w:val=""/>
                  <w:enabled/>
                  <w:calcOnExit w:val="0"/>
                  <w:textInput>
                    <w:default w:val="e.g., test results, logging, monitoring, data processing steps, emergency stop button"/>
                  </w:textInput>
                </w:ffData>
              </w:fldChar>
            </w:r>
            <w:r w:rsidRPr="007D0A7C">
              <w:instrText xml:space="preserve"> FORMTEXT </w:instrText>
            </w:r>
            <w:r w:rsidRPr="007D0A7C">
              <w:fldChar w:fldCharType="separate"/>
            </w:r>
            <w:r w:rsidRPr="007D0A7C">
              <w:rPr>
                <w:noProof/>
              </w:rPr>
              <w:t>e.g., test results, logging, monitoring, data processing steps, emergency stop button</w:t>
            </w:r>
            <w:r w:rsidRPr="007D0A7C">
              <w:fldChar w:fldCharType="end"/>
            </w:r>
          </w:p>
        </w:tc>
      </w:tr>
      <w:tr w:rsidR="00B16049" w:rsidRPr="007D0A7C" w14:paraId="4F771E94" w14:textId="77777777" w:rsidTr="00A52938">
        <w:tc>
          <w:tcPr>
            <w:tcW w:w="3114" w:type="dxa"/>
            <w:gridSpan w:val="2"/>
          </w:tcPr>
          <w:p w14:paraId="5F1AE6C1" w14:textId="7BA38C95" w:rsidR="00B16049" w:rsidRPr="007D0A7C" w:rsidRDefault="00B16049" w:rsidP="00B16049">
            <w:pPr>
              <w:pStyle w:val="Tabellentext"/>
            </w:pPr>
            <w:r w:rsidRPr="007D0A7C">
              <w:t>Comment:</w:t>
            </w:r>
          </w:p>
        </w:tc>
        <w:tc>
          <w:tcPr>
            <w:tcW w:w="5805" w:type="dxa"/>
          </w:tcPr>
          <w:p w14:paraId="26135A2C" w14:textId="77777777" w:rsidR="00B16049" w:rsidRPr="007D0A7C" w:rsidRDefault="00B16049" w:rsidP="00B16049">
            <w:pPr>
              <w:pStyle w:val="Tabellentext"/>
            </w:pPr>
          </w:p>
        </w:tc>
      </w:tr>
      <w:tr w:rsidR="00846F07" w:rsidRPr="007D0A7C" w14:paraId="61FE8032" w14:textId="77777777" w:rsidTr="00A52938">
        <w:tc>
          <w:tcPr>
            <w:tcW w:w="8919" w:type="dxa"/>
            <w:gridSpan w:val="3"/>
            <w:shd w:val="clear" w:color="auto" w:fill="D4BBFF" w:themeFill="accent2"/>
          </w:tcPr>
          <w:p w14:paraId="27DCF061" w14:textId="5A302C6C" w:rsidR="00846F07" w:rsidRPr="007D0A7C" w:rsidRDefault="00CC60CF" w:rsidP="00846F07">
            <w:pPr>
              <w:pStyle w:val="Tabellentext"/>
              <w:jc w:val="center"/>
              <w:rPr>
                <w:b/>
                <w:bCs/>
              </w:rPr>
            </w:pPr>
            <w:r w:rsidRPr="007D0A7C">
              <w:rPr>
                <w:b/>
                <w:bCs/>
              </w:rPr>
              <w:t xml:space="preserve">Criterion </w:t>
            </w:r>
            <w:sdt>
              <w:sdtPr>
                <w:rPr>
                  <w:b/>
                  <w:bCs/>
                </w:rPr>
                <w:id w:val="393082728"/>
                <w:placeholder>
                  <w:docPart w:val="48993BCF96FB425D9AA02595C4192BDA"/>
                </w:placeholder>
                <w:comboBox>
                  <w:listItem w:value="Choose an item."/>
                  <w:listItem w:displayText="Fulfilled" w:value="erfüllt"/>
                  <w:listItem w:displayText="Not fulfilled" w:value="nicht erfüllt"/>
                  <w:listItem w:displayText="Surpassed" w:value="übertroffen"/>
                </w:comboBox>
              </w:sdtPr>
              <w:sdtContent>
                <w:r w:rsidRPr="007D0A7C">
                  <w:rPr>
                    <w:b/>
                    <w:bCs/>
                  </w:rPr>
                  <w:t>Fulfilled</w:t>
                </w:r>
              </w:sdtContent>
            </w:sdt>
          </w:p>
        </w:tc>
      </w:tr>
    </w:tbl>
    <w:p w14:paraId="1569D2C5" w14:textId="77777777" w:rsidR="00EB0DB1" w:rsidRPr="007D0A7C" w:rsidRDefault="00EB0DB1">
      <w:pPr>
        <w:spacing w:after="160" w:line="278" w:lineRule="auto"/>
      </w:pPr>
    </w:p>
    <w:p w14:paraId="13D146BC" w14:textId="77777777" w:rsidR="00BC2CA5" w:rsidRPr="007D0A7C" w:rsidRDefault="00BC2CA5">
      <w:pPr>
        <w:spacing w:after="160" w:line="278" w:lineRule="auto"/>
      </w:pPr>
    </w:p>
    <w:p w14:paraId="528628D6" w14:textId="7FD978BF" w:rsidR="00BC2CA5" w:rsidRPr="007D0A7C" w:rsidRDefault="00BC2CA5">
      <w:pPr>
        <w:spacing w:after="160" w:line="278" w:lineRule="auto"/>
      </w:pPr>
      <w:r w:rsidRPr="007D0A7C">
        <w:br w:type="page"/>
      </w:r>
    </w:p>
    <w:tbl>
      <w:tblPr>
        <w:tblStyle w:val="Tabellenraster"/>
        <w:tblW w:w="0" w:type="auto"/>
        <w:tblLayout w:type="fixed"/>
        <w:tblLook w:val="04A0" w:firstRow="1" w:lastRow="0" w:firstColumn="1" w:lastColumn="0" w:noHBand="0" w:noVBand="1"/>
      </w:tblPr>
      <w:tblGrid>
        <w:gridCol w:w="1557"/>
        <w:gridCol w:w="1557"/>
        <w:gridCol w:w="5805"/>
      </w:tblGrid>
      <w:tr w:rsidR="00A52938" w:rsidRPr="00D8330D" w14:paraId="2C067214" w14:textId="77777777" w:rsidTr="00A52938">
        <w:trPr>
          <w:cnfStyle w:val="100000000000" w:firstRow="1" w:lastRow="0" w:firstColumn="0" w:lastColumn="0" w:oddVBand="0" w:evenVBand="0" w:oddHBand="0" w:evenHBand="0" w:firstRowFirstColumn="0" w:firstRowLastColumn="0" w:lastRowFirstColumn="0" w:lastRowLastColumn="0"/>
        </w:trPr>
        <w:tc>
          <w:tcPr>
            <w:tcW w:w="8919" w:type="dxa"/>
            <w:gridSpan w:val="3"/>
          </w:tcPr>
          <w:p w14:paraId="21E0115A" w14:textId="207A158B" w:rsidR="00A52938" w:rsidRPr="00D8330D" w:rsidRDefault="0033067D" w:rsidP="00EE73F8">
            <w:pPr>
              <w:pStyle w:val="berschrift3"/>
              <w:rPr>
                <w:sz w:val="20"/>
                <w:szCs w:val="32"/>
                <w:lang w:val="fr-FR"/>
              </w:rPr>
            </w:pPr>
            <w:bookmarkStart w:id="15" w:name="_Toc215825335"/>
            <w:r w:rsidRPr="00D8330D">
              <w:rPr>
                <w:sz w:val="20"/>
                <w:szCs w:val="32"/>
                <w:lang w:val="fr-FR"/>
              </w:rPr>
              <w:lastRenderedPageBreak/>
              <w:t xml:space="preserve">Non-discrimination (incl. </w:t>
            </w:r>
            <w:proofErr w:type="spellStart"/>
            <w:r w:rsidRPr="00D8330D">
              <w:rPr>
                <w:sz w:val="20"/>
                <w:szCs w:val="32"/>
                <w:lang w:val="fr-FR"/>
              </w:rPr>
              <w:t>bias</w:t>
            </w:r>
            <w:proofErr w:type="spellEnd"/>
            <w:r w:rsidRPr="00D8330D">
              <w:rPr>
                <w:sz w:val="20"/>
                <w:szCs w:val="32"/>
                <w:lang w:val="fr-FR"/>
              </w:rPr>
              <w:t>)</w:t>
            </w:r>
            <w:r w:rsidR="00D8330D">
              <w:rPr>
                <w:sz w:val="20"/>
                <w:szCs w:val="32"/>
                <w:lang w:val="fr-FR"/>
              </w:rPr>
              <w:t xml:space="preserve"> (ND</w:t>
            </w:r>
            <w:r w:rsidR="00D8330D">
              <w:rPr>
                <w:rStyle w:val="Funotenzeichen"/>
                <w:sz w:val="20"/>
                <w:szCs w:val="32"/>
                <w:lang w:val="fr-FR"/>
              </w:rPr>
              <w:footnoteReference w:id="2"/>
            </w:r>
            <w:r w:rsidR="00D8330D">
              <w:rPr>
                <w:sz w:val="20"/>
                <w:szCs w:val="32"/>
                <w:lang w:val="fr-FR"/>
              </w:rPr>
              <w:t>)</w:t>
            </w:r>
            <w:bookmarkEnd w:id="15"/>
          </w:p>
        </w:tc>
      </w:tr>
      <w:tr w:rsidR="00A52938" w:rsidRPr="007D0A7C" w14:paraId="35CDCB92" w14:textId="77777777" w:rsidTr="00932F8F">
        <w:tc>
          <w:tcPr>
            <w:tcW w:w="8919" w:type="dxa"/>
            <w:gridSpan w:val="3"/>
            <w:shd w:val="clear" w:color="auto" w:fill="D4BBFF" w:themeFill="accent2"/>
          </w:tcPr>
          <w:p w14:paraId="1E86D609" w14:textId="679EF937" w:rsidR="00A52938" w:rsidRPr="007D0A7C" w:rsidRDefault="0033067D" w:rsidP="000D4DAB">
            <w:pPr>
              <w:pStyle w:val="Tabellentext"/>
            </w:pPr>
            <w:r w:rsidRPr="007D0A7C">
              <w:rPr>
                <w:b/>
                <w:bCs/>
              </w:rPr>
              <w:t>Avoidance of unjustified discrimination and bias</w:t>
            </w:r>
          </w:p>
        </w:tc>
      </w:tr>
      <w:tr w:rsidR="0033067D" w:rsidRPr="007D0A7C" w14:paraId="5D4BDB8F" w14:textId="77777777" w:rsidTr="00A52938">
        <w:tc>
          <w:tcPr>
            <w:tcW w:w="3114" w:type="dxa"/>
            <w:gridSpan w:val="2"/>
            <w:vMerge w:val="restart"/>
          </w:tcPr>
          <w:p w14:paraId="330771A3" w14:textId="404774F4" w:rsidR="0033067D" w:rsidRPr="007D0A7C" w:rsidRDefault="0033067D" w:rsidP="0033067D">
            <w:pPr>
              <w:pStyle w:val="Tabellentext"/>
            </w:pPr>
            <w:r w:rsidRPr="007D0A7C">
              <w:rPr>
                <w:b/>
                <w:bCs/>
              </w:rPr>
              <w:t>Protection needs:</w:t>
            </w:r>
          </w:p>
        </w:tc>
        <w:sdt>
          <w:sdtPr>
            <w:rPr>
              <w:b/>
              <w:bCs/>
            </w:rPr>
            <w:alias w:val="Protection needs"/>
            <w:tag w:val="Protection needs"/>
            <w:id w:val="-129407399"/>
            <w:placeholder>
              <w:docPart w:val="A93AA800131D4A32B65D6629C0D0CD0F"/>
            </w:placeholder>
            <w:showingPlcHdr/>
            <w:comboBox>
              <w:listItem w:value="Choose an item."/>
              <w:listItem w:displayText="Low" w:value="Low"/>
              <w:listItem w:displayText="Moderate" w:value="Moderate"/>
              <w:listItem w:displayText="High" w:value="High"/>
              <w:listItem w:displayText="Not applicable" w:value="Not applicable"/>
            </w:comboBox>
          </w:sdtPr>
          <w:sdtContent>
            <w:tc>
              <w:tcPr>
                <w:tcW w:w="5805" w:type="dxa"/>
              </w:tcPr>
              <w:p w14:paraId="3F9F4CA3" w14:textId="4C168232" w:rsidR="0033067D" w:rsidRPr="007D0A7C" w:rsidRDefault="0033067D" w:rsidP="0033067D">
                <w:pPr>
                  <w:pStyle w:val="Tabellentext"/>
                  <w:rPr>
                    <w:b/>
                    <w:bCs/>
                  </w:rPr>
                </w:pPr>
                <w:r w:rsidRPr="007D0A7C">
                  <w:rPr>
                    <w:rStyle w:val="Platzhaltertext"/>
                    <w:b/>
                    <w:bCs/>
                  </w:rPr>
                  <w:t>Choose an item.</w:t>
                </w:r>
              </w:p>
            </w:tc>
          </w:sdtContent>
        </w:sdt>
      </w:tr>
      <w:tr w:rsidR="0033067D" w:rsidRPr="007D0A7C" w14:paraId="74C64698" w14:textId="77777777" w:rsidTr="00B02316">
        <w:tc>
          <w:tcPr>
            <w:tcW w:w="3114" w:type="dxa"/>
            <w:gridSpan w:val="2"/>
            <w:vMerge/>
          </w:tcPr>
          <w:p w14:paraId="4232EEB1" w14:textId="77777777" w:rsidR="0033067D" w:rsidRPr="007D0A7C" w:rsidRDefault="0033067D" w:rsidP="0033067D">
            <w:pPr>
              <w:pStyle w:val="Tabellentext"/>
            </w:pPr>
          </w:p>
        </w:tc>
        <w:tc>
          <w:tcPr>
            <w:tcW w:w="5805" w:type="dxa"/>
            <w:vAlign w:val="center"/>
          </w:tcPr>
          <w:sdt>
            <w:sdtPr>
              <w:alias w:val="Comments on the protection need"/>
              <w:tag w:val="Kommentar zum Schutzbedarf"/>
              <w:id w:val="-1285114531"/>
              <w:placeholder>
                <w:docPart w:val="7AF2CC9031F64AB69CFEF1E3D63ED099"/>
              </w:placeholder>
              <w:showingPlcHdr/>
              <w:comboBox>
                <w:listItem w:value="Choose an item."/>
                <w:listItem w:displayText="Always applicable. A low protection need requires at least level C measures. " w:value="Immer anwendbar. Ein geringer Schutzbedarf erfordert mindestens Maßnahmen auf Stufe C. "/>
                <w:listItem w:displayText="Always applicable. A moderate protection need requires at least level B measures." w:value="Immer anwendbar. Ein moderater Schutzbedarf erfordert mindestens Maßnahmen auf Stufe B."/>
                <w:listItem w:displayText="Always applicable. A high protection need requires at least level A measures." w:value="Immer anwendbar. Ein hoher Schutzbedarf erfordert mindestens Maßnahmen auf Stufe A."/>
                <w:listItem w:displayText="Not applicable. Reason:" w:value="Nicht anwendbar. Grund:"/>
              </w:comboBox>
            </w:sdtPr>
            <w:sdtContent>
              <w:p w14:paraId="36FBCBCD" w14:textId="617322C2" w:rsidR="0033067D" w:rsidRPr="007D0A7C" w:rsidRDefault="0033067D" w:rsidP="0033067D">
                <w:pPr>
                  <w:pStyle w:val="Tabellentext"/>
                </w:pPr>
                <w:r w:rsidRPr="007D0A7C">
                  <w:rPr>
                    <w:rStyle w:val="Platzhaltertext"/>
                  </w:rPr>
                  <w:t>Choose an item.</w:t>
                </w:r>
              </w:p>
            </w:sdtContent>
          </w:sdt>
        </w:tc>
      </w:tr>
      <w:tr w:rsidR="0033067D" w:rsidRPr="007D0A7C" w14:paraId="7AE5651C" w14:textId="77777777" w:rsidTr="00A52938">
        <w:tc>
          <w:tcPr>
            <w:tcW w:w="3114" w:type="dxa"/>
            <w:gridSpan w:val="2"/>
            <w:vMerge w:val="restart"/>
          </w:tcPr>
          <w:p w14:paraId="758F2E3A" w14:textId="13F4D43C" w:rsidR="0033067D" w:rsidRPr="007D0A7C" w:rsidRDefault="0033067D" w:rsidP="0033067D">
            <w:pPr>
              <w:pStyle w:val="Tabellentext"/>
            </w:pPr>
            <w:r w:rsidRPr="007D0A7C">
              <w:rPr>
                <w:b/>
                <w:bCs/>
              </w:rPr>
              <w:t>Level achieved:</w:t>
            </w:r>
          </w:p>
        </w:tc>
        <w:tc>
          <w:tcPr>
            <w:tcW w:w="5805" w:type="dxa"/>
            <w:vAlign w:val="center"/>
          </w:tcPr>
          <w:p w14:paraId="10ED4E66" w14:textId="1B403CDE" w:rsidR="0033067D" w:rsidRPr="007D0A7C" w:rsidRDefault="00000000" w:rsidP="0033067D">
            <w:pPr>
              <w:pStyle w:val="Tabellentext"/>
              <w:rPr>
                <w:b/>
                <w:bCs/>
              </w:rPr>
            </w:pPr>
            <w:sdt>
              <w:sdtPr>
                <w:rPr>
                  <w:b/>
                  <w:bCs/>
                </w:rPr>
                <w:alias w:val="Level achieved"/>
                <w:tag w:val="Level achieved"/>
                <w:id w:val="71480440"/>
                <w:placeholder>
                  <w:docPart w:val="7D81FF76859C46EEAEAC04B9157F02C2"/>
                </w:placeholder>
                <w:showingPlcHdr/>
                <w:comboBox>
                  <w:listItem w:value="Choose an item."/>
                  <w:listItem w:displayText="D" w:value="D"/>
                  <w:listItem w:displayText="C" w:value="C"/>
                  <w:listItem w:displayText="B" w:value="B"/>
                  <w:listItem w:displayText="A" w:value="A"/>
                </w:comboBox>
              </w:sdtPr>
              <w:sdtContent>
                <w:r w:rsidR="0033067D" w:rsidRPr="007D0A7C">
                  <w:rPr>
                    <w:rStyle w:val="Platzhaltertext"/>
                    <w:b/>
                    <w:bCs/>
                  </w:rPr>
                  <w:t>Choose an item.</w:t>
                </w:r>
              </w:sdtContent>
            </w:sdt>
          </w:p>
        </w:tc>
      </w:tr>
      <w:tr w:rsidR="0033067D" w:rsidRPr="007D0A7C" w14:paraId="7D2D8A48" w14:textId="77777777" w:rsidTr="00A52938">
        <w:tc>
          <w:tcPr>
            <w:tcW w:w="3114" w:type="dxa"/>
            <w:gridSpan w:val="2"/>
            <w:vMerge/>
          </w:tcPr>
          <w:p w14:paraId="4D64DD01" w14:textId="77777777" w:rsidR="0033067D" w:rsidRPr="007D0A7C" w:rsidRDefault="0033067D" w:rsidP="0033067D">
            <w:pPr>
              <w:pStyle w:val="Tabellentext"/>
            </w:pPr>
          </w:p>
        </w:tc>
        <w:sdt>
          <w:sdtPr>
            <w:alias w:val="Comment on the level achieved"/>
            <w:tag w:val="Kommentar zur erreichten Stufe"/>
            <w:id w:val="-1307470046"/>
            <w:placeholder>
              <w:docPart w:val="C9A90466CF91479CB886B8402F7AE81C"/>
            </w:placeholder>
            <w:showingPlcHdr/>
            <w:comboBox>
              <w:listItem w:value="Choose an item."/>
              <w:listItem w:displayText="Evidence was validated externally." w:value="Evidenzen wurden extern validiert."/>
              <w:listItem w:displayText="Some of the evidence was validated externally." w:value="Evidenzen wurden in Teilen extern validiert."/>
              <w:listItem w:displayText="Evidence was independently validated internally." w:value="Evidenzen wurden intern unabhängig validiert."/>
              <w:listItem w:displayText="Evidence was validated internally." w:value="Evidenzen wurden intern validiert."/>
            </w:comboBox>
          </w:sdtPr>
          <w:sdtContent>
            <w:tc>
              <w:tcPr>
                <w:tcW w:w="5805" w:type="dxa"/>
                <w:vAlign w:val="center"/>
              </w:tcPr>
              <w:p w14:paraId="317F56B1" w14:textId="20CC53AD" w:rsidR="0033067D" w:rsidRPr="007D0A7C" w:rsidRDefault="0033067D" w:rsidP="0033067D">
                <w:pPr>
                  <w:pStyle w:val="Tabellentext"/>
                </w:pPr>
                <w:r w:rsidRPr="007D0A7C">
                  <w:rPr>
                    <w:rStyle w:val="Platzhaltertext"/>
                  </w:rPr>
                  <w:t>Choose an item.</w:t>
                </w:r>
              </w:p>
            </w:tc>
          </w:sdtContent>
        </w:sdt>
      </w:tr>
      <w:tr w:rsidR="0033067D" w:rsidRPr="007D0A7C" w14:paraId="72A2DA53" w14:textId="77777777" w:rsidTr="00A52938">
        <w:tc>
          <w:tcPr>
            <w:tcW w:w="1557" w:type="dxa"/>
            <w:vMerge w:val="restart"/>
          </w:tcPr>
          <w:p w14:paraId="0D4B3E44" w14:textId="77777777" w:rsidR="0033067D" w:rsidRPr="007D0A7C" w:rsidRDefault="0033067D" w:rsidP="0033067D">
            <w:pPr>
              <w:pStyle w:val="Tabellentext"/>
            </w:pPr>
            <w:r w:rsidRPr="007D0A7C">
              <w:t xml:space="preserve">Selected </w:t>
            </w:r>
          </w:p>
          <w:p w14:paraId="565EAE30" w14:textId="1AA07BB7" w:rsidR="0033067D" w:rsidRPr="007D0A7C" w:rsidRDefault="0033067D" w:rsidP="0033067D">
            <w:pPr>
              <w:pStyle w:val="Tabellentext"/>
            </w:pPr>
            <w:r w:rsidRPr="007D0A7C">
              <w:t>Measures</w:t>
            </w:r>
          </w:p>
        </w:tc>
        <w:tc>
          <w:tcPr>
            <w:tcW w:w="1557" w:type="dxa"/>
            <w:vAlign w:val="center"/>
          </w:tcPr>
          <w:p w14:paraId="094D4C72" w14:textId="16DAAB69" w:rsidR="0033067D" w:rsidRPr="007D0A7C" w:rsidRDefault="00000000" w:rsidP="0033067D">
            <w:pPr>
              <w:pStyle w:val="Tabellentext"/>
            </w:pPr>
            <w:sdt>
              <w:sdtPr>
                <w:id w:val="-513528972"/>
                <w:placeholder>
                  <w:docPart w:val="2F3CB8F21BAB4DC38CFBD3DBAFD60E6C"/>
                </w:placeholder>
                <w:comboBox>
                  <w:listItem w:value="Choose an item."/>
                  <w:listItem w:displayText="Organisational measures" w:value="Organisatorische Maßnahmen"/>
                  <w:listItem w:displayText="Technical measures" w:value="Technische Maßnahmen"/>
                </w:comboBox>
              </w:sdtPr>
              <w:sdtContent>
                <w:r w:rsidR="0033067D" w:rsidRPr="007D0A7C">
                  <w:t>Organisational measures</w:t>
                </w:r>
              </w:sdtContent>
            </w:sdt>
            <w:r w:rsidR="0033067D" w:rsidRPr="007D0A7C">
              <w:t>:</w:t>
            </w:r>
          </w:p>
        </w:tc>
        <w:tc>
          <w:tcPr>
            <w:tcW w:w="5805" w:type="dxa"/>
          </w:tcPr>
          <w:p w14:paraId="757A5F31" w14:textId="0CA680CF" w:rsidR="0033067D" w:rsidRPr="007D0A7C" w:rsidRDefault="00034C29" w:rsidP="0033067D">
            <w:pPr>
              <w:pStyle w:val="Tabellentext"/>
            </w:pPr>
            <w:r w:rsidRPr="007D0A7C">
              <w:fldChar w:fldCharType="begin">
                <w:ffData>
                  <w:name w:val=""/>
                  <w:enabled/>
                  <w:calcOnExit w:val="0"/>
                  <w:textInput>
                    <w:default w:val="e.g., user instruction, training, specialised and technical documentation, reports"/>
                  </w:textInput>
                </w:ffData>
              </w:fldChar>
            </w:r>
            <w:r w:rsidRPr="007D0A7C">
              <w:instrText xml:space="preserve"> FORMTEXT </w:instrText>
            </w:r>
            <w:r w:rsidRPr="007D0A7C">
              <w:fldChar w:fldCharType="separate"/>
            </w:r>
            <w:r w:rsidRPr="007D0A7C">
              <w:rPr>
                <w:noProof/>
              </w:rPr>
              <w:t>e.g., user instruction, training, specialised and technical documentation, reports</w:t>
            </w:r>
            <w:r w:rsidRPr="007D0A7C">
              <w:fldChar w:fldCharType="end"/>
            </w:r>
          </w:p>
        </w:tc>
      </w:tr>
      <w:tr w:rsidR="0033067D" w:rsidRPr="007D0A7C" w14:paraId="6F40D95C" w14:textId="77777777" w:rsidTr="00A52938">
        <w:tc>
          <w:tcPr>
            <w:tcW w:w="1557" w:type="dxa"/>
            <w:vMerge/>
          </w:tcPr>
          <w:p w14:paraId="6C9EA859" w14:textId="77777777" w:rsidR="0033067D" w:rsidRPr="007D0A7C" w:rsidRDefault="0033067D" w:rsidP="0033067D">
            <w:pPr>
              <w:pStyle w:val="Tabellentext"/>
            </w:pPr>
          </w:p>
        </w:tc>
        <w:tc>
          <w:tcPr>
            <w:tcW w:w="1557" w:type="dxa"/>
            <w:vAlign w:val="center"/>
          </w:tcPr>
          <w:p w14:paraId="1DAD4476" w14:textId="5C431BCF" w:rsidR="0033067D" w:rsidRPr="007D0A7C" w:rsidRDefault="00000000" w:rsidP="0033067D">
            <w:pPr>
              <w:pStyle w:val="Tabellentext"/>
            </w:pPr>
            <w:sdt>
              <w:sdtPr>
                <w:id w:val="1244841325"/>
                <w:placeholder>
                  <w:docPart w:val="D6AF3FD4A0244A7092F2511D2EDE6F0F"/>
                </w:placeholder>
                <w:comboBox>
                  <w:listItem w:value="Choose an item."/>
                  <w:listItem w:displayText="Organisational measures" w:value="Organisatorische Maßnahmen"/>
                  <w:listItem w:displayText="Technical measures" w:value="Technische Maßnahmen"/>
                </w:comboBox>
              </w:sdtPr>
              <w:sdtContent>
                <w:r w:rsidR="0033067D" w:rsidRPr="007D0A7C">
                  <w:t>Technical measures</w:t>
                </w:r>
              </w:sdtContent>
            </w:sdt>
            <w:r w:rsidR="0033067D" w:rsidRPr="007D0A7C">
              <w:t>:</w:t>
            </w:r>
          </w:p>
        </w:tc>
        <w:tc>
          <w:tcPr>
            <w:tcW w:w="5805" w:type="dxa"/>
          </w:tcPr>
          <w:p w14:paraId="1B282C86" w14:textId="6FE7B0A6" w:rsidR="0033067D" w:rsidRPr="007D0A7C" w:rsidRDefault="00034C29" w:rsidP="0033067D">
            <w:pPr>
              <w:pStyle w:val="Tabellentext"/>
            </w:pPr>
            <w:r w:rsidRPr="007D0A7C">
              <w:fldChar w:fldCharType="begin">
                <w:ffData>
                  <w:name w:val=""/>
                  <w:enabled/>
                  <w:calcOnExit w:val="0"/>
                  <w:textInput>
                    <w:default w:val="e.g., test results, logging, monitoring, data processing steps, emergency stop button"/>
                  </w:textInput>
                </w:ffData>
              </w:fldChar>
            </w:r>
            <w:r w:rsidRPr="007D0A7C">
              <w:instrText xml:space="preserve"> FORMTEXT </w:instrText>
            </w:r>
            <w:r w:rsidRPr="007D0A7C">
              <w:fldChar w:fldCharType="separate"/>
            </w:r>
            <w:r w:rsidRPr="007D0A7C">
              <w:rPr>
                <w:noProof/>
              </w:rPr>
              <w:t>e.g., test results, logging, monitoring, data processing steps, emergency stop button</w:t>
            </w:r>
            <w:r w:rsidRPr="007D0A7C">
              <w:fldChar w:fldCharType="end"/>
            </w:r>
          </w:p>
        </w:tc>
      </w:tr>
      <w:tr w:rsidR="00A52938" w:rsidRPr="007D0A7C" w14:paraId="4E07D9A2" w14:textId="77777777" w:rsidTr="00A52938">
        <w:tc>
          <w:tcPr>
            <w:tcW w:w="3114" w:type="dxa"/>
            <w:gridSpan w:val="2"/>
          </w:tcPr>
          <w:p w14:paraId="25DF7F9B" w14:textId="7C6C573C" w:rsidR="00A52938" w:rsidRPr="007D0A7C" w:rsidRDefault="0033067D" w:rsidP="000D4DAB">
            <w:pPr>
              <w:pStyle w:val="Tabellentext"/>
            </w:pPr>
            <w:r w:rsidRPr="007D0A7C">
              <w:t>Comment</w:t>
            </w:r>
            <w:r w:rsidR="00A52938" w:rsidRPr="007D0A7C">
              <w:t>:</w:t>
            </w:r>
          </w:p>
        </w:tc>
        <w:tc>
          <w:tcPr>
            <w:tcW w:w="5805" w:type="dxa"/>
          </w:tcPr>
          <w:p w14:paraId="0A2F276B" w14:textId="77777777" w:rsidR="00A52938" w:rsidRPr="007D0A7C" w:rsidRDefault="00A52938" w:rsidP="000D4DAB">
            <w:pPr>
              <w:pStyle w:val="Tabellentext"/>
            </w:pPr>
          </w:p>
        </w:tc>
      </w:tr>
      <w:tr w:rsidR="00846F07" w:rsidRPr="007D0A7C" w14:paraId="73E734C2" w14:textId="77777777" w:rsidTr="00A52938">
        <w:tc>
          <w:tcPr>
            <w:tcW w:w="8919" w:type="dxa"/>
            <w:gridSpan w:val="3"/>
            <w:shd w:val="clear" w:color="auto" w:fill="D4BBFF" w:themeFill="accent2"/>
          </w:tcPr>
          <w:p w14:paraId="1E350AAC" w14:textId="093868EB" w:rsidR="00846F07" w:rsidRPr="007D0A7C" w:rsidRDefault="00CC60CF" w:rsidP="00846F07">
            <w:pPr>
              <w:pStyle w:val="Tabellentext"/>
              <w:jc w:val="center"/>
              <w:rPr>
                <w:b/>
                <w:bCs/>
              </w:rPr>
            </w:pPr>
            <w:r w:rsidRPr="007D0A7C">
              <w:rPr>
                <w:b/>
                <w:bCs/>
              </w:rPr>
              <w:t xml:space="preserve">Criterion </w:t>
            </w:r>
            <w:sdt>
              <w:sdtPr>
                <w:rPr>
                  <w:b/>
                  <w:bCs/>
                </w:rPr>
                <w:id w:val="-1293510873"/>
                <w:placeholder>
                  <w:docPart w:val="6643AE8D6CE74DE2B159A375E8396ADB"/>
                </w:placeholder>
                <w:comboBox>
                  <w:listItem w:value="Choose an item."/>
                  <w:listItem w:displayText="Fulfilled" w:value="erfüllt"/>
                  <w:listItem w:displayText="Not fulfilled" w:value="nicht erfüllt"/>
                  <w:listItem w:displayText="Surpassed" w:value="übertroffen"/>
                </w:comboBox>
              </w:sdtPr>
              <w:sdtContent>
                <w:r w:rsidRPr="007D0A7C">
                  <w:rPr>
                    <w:b/>
                    <w:bCs/>
                  </w:rPr>
                  <w:t>Fulfilled</w:t>
                </w:r>
              </w:sdtContent>
            </w:sdt>
          </w:p>
        </w:tc>
      </w:tr>
    </w:tbl>
    <w:p w14:paraId="54FA43E0" w14:textId="77777777" w:rsidR="00BC2CA5" w:rsidRPr="007D0A7C" w:rsidRDefault="00BC2CA5">
      <w:pPr>
        <w:spacing w:after="160" w:line="278" w:lineRule="auto"/>
      </w:pPr>
    </w:p>
    <w:p w14:paraId="4D7E2C27" w14:textId="7C70B192" w:rsidR="00262D4F" w:rsidRPr="007D0A7C" w:rsidRDefault="00262D4F">
      <w:pPr>
        <w:spacing w:after="160" w:line="278" w:lineRule="auto"/>
      </w:pPr>
      <w:r w:rsidRPr="007D0A7C">
        <w:br w:type="page"/>
      </w:r>
    </w:p>
    <w:tbl>
      <w:tblPr>
        <w:tblStyle w:val="Tabellenraster"/>
        <w:tblW w:w="0" w:type="auto"/>
        <w:tblLayout w:type="fixed"/>
        <w:tblLook w:val="04A0" w:firstRow="1" w:lastRow="0" w:firstColumn="1" w:lastColumn="0" w:noHBand="0" w:noVBand="1"/>
      </w:tblPr>
      <w:tblGrid>
        <w:gridCol w:w="1557"/>
        <w:gridCol w:w="1557"/>
        <w:gridCol w:w="5805"/>
      </w:tblGrid>
      <w:tr w:rsidR="00262D4F" w:rsidRPr="007D0A7C" w14:paraId="72A6086F" w14:textId="77777777" w:rsidTr="000D4DAB">
        <w:trPr>
          <w:cnfStyle w:val="100000000000" w:firstRow="1" w:lastRow="0" w:firstColumn="0" w:lastColumn="0" w:oddVBand="0" w:evenVBand="0" w:oddHBand="0" w:evenHBand="0" w:firstRowFirstColumn="0" w:firstRowLastColumn="0" w:lastRowFirstColumn="0" w:lastRowLastColumn="0"/>
        </w:trPr>
        <w:tc>
          <w:tcPr>
            <w:tcW w:w="8919" w:type="dxa"/>
            <w:gridSpan w:val="3"/>
          </w:tcPr>
          <w:p w14:paraId="3E984544" w14:textId="7525521E" w:rsidR="00262D4F" w:rsidRPr="007D0A7C" w:rsidRDefault="00034C29" w:rsidP="00EE73F8">
            <w:pPr>
              <w:pStyle w:val="berschrift3"/>
              <w:rPr>
                <w:sz w:val="20"/>
                <w:szCs w:val="32"/>
              </w:rPr>
            </w:pPr>
            <w:bookmarkStart w:id="16" w:name="_Toc215825336"/>
            <w:r w:rsidRPr="007D0A7C">
              <w:rPr>
                <w:sz w:val="20"/>
                <w:szCs w:val="32"/>
              </w:rPr>
              <w:lastRenderedPageBreak/>
              <w:t>Transparency</w:t>
            </w:r>
            <w:r w:rsidR="00D8330D">
              <w:rPr>
                <w:sz w:val="20"/>
                <w:szCs w:val="32"/>
              </w:rPr>
              <w:t xml:space="preserve"> (TR</w:t>
            </w:r>
            <w:r w:rsidR="00D8330D">
              <w:rPr>
                <w:rStyle w:val="Funotenzeichen"/>
                <w:sz w:val="20"/>
                <w:szCs w:val="32"/>
              </w:rPr>
              <w:footnoteReference w:id="3"/>
            </w:r>
            <w:r w:rsidR="00D8330D">
              <w:rPr>
                <w:sz w:val="20"/>
                <w:szCs w:val="32"/>
              </w:rPr>
              <w:t>)</w:t>
            </w:r>
            <w:bookmarkEnd w:id="16"/>
          </w:p>
        </w:tc>
      </w:tr>
      <w:tr w:rsidR="00262D4F" w:rsidRPr="007D0A7C" w14:paraId="682751F7" w14:textId="77777777" w:rsidTr="000D4DAB">
        <w:tc>
          <w:tcPr>
            <w:tcW w:w="8919" w:type="dxa"/>
            <w:gridSpan w:val="3"/>
            <w:shd w:val="clear" w:color="auto" w:fill="D4BBFF" w:themeFill="accent2"/>
          </w:tcPr>
          <w:p w14:paraId="669E7625" w14:textId="1955C846" w:rsidR="00262D4F" w:rsidRPr="007D0A7C" w:rsidRDefault="00034C29" w:rsidP="000D4DAB">
            <w:pPr>
              <w:pStyle w:val="Tabellentext"/>
            </w:pPr>
            <w:r w:rsidRPr="007D0A7C">
              <w:rPr>
                <w:b/>
                <w:bCs/>
              </w:rPr>
              <w:t>Traceability and documentation</w:t>
            </w:r>
          </w:p>
        </w:tc>
      </w:tr>
      <w:tr w:rsidR="0033067D" w:rsidRPr="007D0A7C" w14:paraId="664733BF" w14:textId="77777777" w:rsidTr="000D4DAB">
        <w:tc>
          <w:tcPr>
            <w:tcW w:w="3114" w:type="dxa"/>
            <w:gridSpan w:val="2"/>
            <w:vMerge w:val="restart"/>
          </w:tcPr>
          <w:p w14:paraId="4780597B" w14:textId="179008EB" w:rsidR="0033067D" w:rsidRPr="007D0A7C" w:rsidRDefault="0033067D" w:rsidP="0033067D">
            <w:pPr>
              <w:pStyle w:val="Tabellentext"/>
            </w:pPr>
            <w:r w:rsidRPr="007D0A7C">
              <w:rPr>
                <w:b/>
                <w:bCs/>
              </w:rPr>
              <w:t>Protection needs:</w:t>
            </w:r>
          </w:p>
        </w:tc>
        <w:sdt>
          <w:sdtPr>
            <w:rPr>
              <w:b/>
              <w:bCs/>
            </w:rPr>
            <w:alias w:val="Protection needs"/>
            <w:tag w:val="Protection needs"/>
            <w:id w:val="2040702857"/>
            <w:placeholder>
              <w:docPart w:val="B58BF15C929548A09388A16D1A9BEE8B"/>
            </w:placeholder>
            <w:showingPlcHdr/>
            <w:comboBox>
              <w:listItem w:value="Choose an item."/>
              <w:listItem w:displayText="Low" w:value="Low"/>
              <w:listItem w:displayText="Moderate" w:value="Moderate"/>
              <w:listItem w:displayText="High" w:value="High"/>
              <w:listItem w:displayText="Not applicable" w:value="Not applicable"/>
            </w:comboBox>
          </w:sdtPr>
          <w:sdtContent>
            <w:tc>
              <w:tcPr>
                <w:tcW w:w="5805" w:type="dxa"/>
              </w:tcPr>
              <w:p w14:paraId="21F59AFA" w14:textId="4A25C0C4" w:rsidR="0033067D" w:rsidRPr="007D0A7C" w:rsidRDefault="0033067D" w:rsidP="0033067D">
                <w:pPr>
                  <w:pStyle w:val="Tabellentext"/>
                  <w:rPr>
                    <w:b/>
                    <w:bCs/>
                  </w:rPr>
                </w:pPr>
                <w:r w:rsidRPr="007D0A7C">
                  <w:rPr>
                    <w:rStyle w:val="Platzhaltertext"/>
                    <w:b/>
                    <w:bCs/>
                  </w:rPr>
                  <w:t>Choose an item.</w:t>
                </w:r>
              </w:p>
            </w:tc>
          </w:sdtContent>
        </w:sdt>
      </w:tr>
      <w:tr w:rsidR="0033067D" w:rsidRPr="007D0A7C" w14:paraId="4E9E388D" w14:textId="77777777" w:rsidTr="00931AFE">
        <w:tc>
          <w:tcPr>
            <w:tcW w:w="3114" w:type="dxa"/>
            <w:gridSpan w:val="2"/>
            <w:vMerge/>
          </w:tcPr>
          <w:p w14:paraId="549918CD" w14:textId="77777777" w:rsidR="0033067D" w:rsidRPr="007D0A7C" w:rsidRDefault="0033067D" w:rsidP="0033067D">
            <w:pPr>
              <w:pStyle w:val="Tabellentext"/>
            </w:pPr>
          </w:p>
        </w:tc>
        <w:tc>
          <w:tcPr>
            <w:tcW w:w="5805" w:type="dxa"/>
            <w:vAlign w:val="center"/>
          </w:tcPr>
          <w:sdt>
            <w:sdtPr>
              <w:alias w:val="Comments on the protection need"/>
              <w:tag w:val="Kommentar zum Schutzbedarf"/>
              <w:id w:val="-1859959364"/>
              <w:placeholder>
                <w:docPart w:val="9AFCFF27C81F4B0A8A521B47A19C77FE"/>
              </w:placeholder>
              <w:showingPlcHdr/>
              <w:comboBox>
                <w:listItem w:value="Choose an item."/>
                <w:listItem w:displayText="Always applicable. A low protection need requires at least level C measures. " w:value="Immer anwendbar. Ein geringer Schutzbedarf erfordert mindestens Maßnahmen auf Stufe C. "/>
                <w:listItem w:displayText="Always applicable. A moderate protection need requires at least level B measures." w:value="Immer anwendbar. Ein moderater Schutzbedarf erfordert mindestens Maßnahmen auf Stufe B."/>
                <w:listItem w:displayText="Always applicable. A high protection need requires at least level A measures." w:value="Immer anwendbar. Ein hoher Schutzbedarf erfordert mindestens Maßnahmen auf Stufe A."/>
                <w:listItem w:displayText="Not applicable. Reason:" w:value="Nicht anwendbar. Grund:"/>
              </w:comboBox>
            </w:sdtPr>
            <w:sdtContent>
              <w:p w14:paraId="10595854" w14:textId="71F1FA8C" w:rsidR="0033067D" w:rsidRPr="007D0A7C" w:rsidRDefault="0033067D" w:rsidP="0033067D">
                <w:pPr>
                  <w:pStyle w:val="Tabellentext"/>
                </w:pPr>
                <w:r w:rsidRPr="007D0A7C">
                  <w:rPr>
                    <w:rStyle w:val="Platzhaltertext"/>
                  </w:rPr>
                  <w:t>Choose an item.</w:t>
                </w:r>
              </w:p>
            </w:sdtContent>
          </w:sdt>
        </w:tc>
      </w:tr>
      <w:tr w:rsidR="0033067D" w:rsidRPr="007D0A7C" w14:paraId="2F9D7C04" w14:textId="77777777" w:rsidTr="000D4DAB">
        <w:tc>
          <w:tcPr>
            <w:tcW w:w="3114" w:type="dxa"/>
            <w:gridSpan w:val="2"/>
            <w:vMerge w:val="restart"/>
          </w:tcPr>
          <w:p w14:paraId="26EC4F3E" w14:textId="677A930D" w:rsidR="0033067D" w:rsidRPr="007D0A7C" w:rsidRDefault="0033067D" w:rsidP="0033067D">
            <w:pPr>
              <w:pStyle w:val="Tabellentext"/>
            </w:pPr>
            <w:r w:rsidRPr="007D0A7C">
              <w:rPr>
                <w:b/>
                <w:bCs/>
              </w:rPr>
              <w:t>Level achieved:</w:t>
            </w:r>
          </w:p>
        </w:tc>
        <w:tc>
          <w:tcPr>
            <w:tcW w:w="5805" w:type="dxa"/>
            <w:vAlign w:val="center"/>
          </w:tcPr>
          <w:p w14:paraId="52A8C514" w14:textId="57BCEEE0" w:rsidR="0033067D" w:rsidRPr="007D0A7C" w:rsidRDefault="00000000" w:rsidP="0033067D">
            <w:pPr>
              <w:pStyle w:val="Tabellentext"/>
              <w:rPr>
                <w:b/>
                <w:bCs/>
              </w:rPr>
            </w:pPr>
            <w:sdt>
              <w:sdtPr>
                <w:rPr>
                  <w:b/>
                  <w:bCs/>
                </w:rPr>
                <w:alias w:val="Level achieved"/>
                <w:tag w:val="Level achieved"/>
                <w:id w:val="2129189505"/>
                <w:placeholder>
                  <w:docPart w:val="EB70FB8C874D414CBE06821F8735707E"/>
                </w:placeholder>
                <w:showingPlcHdr/>
                <w:comboBox>
                  <w:listItem w:value="Choose an item."/>
                  <w:listItem w:displayText="D" w:value="D"/>
                  <w:listItem w:displayText="C" w:value="C"/>
                  <w:listItem w:displayText="B" w:value="B"/>
                  <w:listItem w:displayText="A" w:value="A"/>
                </w:comboBox>
              </w:sdtPr>
              <w:sdtContent>
                <w:r w:rsidR="0033067D" w:rsidRPr="007D0A7C">
                  <w:rPr>
                    <w:rStyle w:val="Platzhaltertext"/>
                    <w:b/>
                    <w:bCs/>
                  </w:rPr>
                  <w:t>Choose an item.</w:t>
                </w:r>
              </w:sdtContent>
            </w:sdt>
          </w:p>
        </w:tc>
      </w:tr>
      <w:tr w:rsidR="0033067D" w:rsidRPr="007D0A7C" w14:paraId="0BA54698" w14:textId="77777777" w:rsidTr="000D4DAB">
        <w:tc>
          <w:tcPr>
            <w:tcW w:w="3114" w:type="dxa"/>
            <w:gridSpan w:val="2"/>
            <w:vMerge/>
          </w:tcPr>
          <w:p w14:paraId="47AB6092" w14:textId="77777777" w:rsidR="0033067D" w:rsidRPr="007D0A7C" w:rsidRDefault="0033067D" w:rsidP="0033067D">
            <w:pPr>
              <w:pStyle w:val="Tabellentext"/>
            </w:pPr>
          </w:p>
        </w:tc>
        <w:sdt>
          <w:sdtPr>
            <w:alias w:val="Comment on the level achieved"/>
            <w:tag w:val="Kommentar zur erreichten Stufe"/>
            <w:id w:val="-469431148"/>
            <w:placeholder>
              <w:docPart w:val="FB89214740E243519460FB5E822B83DA"/>
            </w:placeholder>
            <w:showingPlcHdr/>
            <w:comboBox>
              <w:listItem w:value="Choose an item."/>
              <w:listItem w:displayText="Evidence was validated externally." w:value="Evidenzen wurden extern validiert."/>
              <w:listItem w:displayText="Some of the evidence was validated externally." w:value="Evidenzen wurden in Teilen extern validiert."/>
              <w:listItem w:displayText="Evidence was independently validated internally." w:value="Evidenzen wurden intern unabhängig validiert."/>
              <w:listItem w:displayText="Evidence was validated internally." w:value="Evidenzen wurden intern validiert."/>
            </w:comboBox>
          </w:sdtPr>
          <w:sdtContent>
            <w:tc>
              <w:tcPr>
                <w:tcW w:w="5805" w:type="dxa"/>
                <w:vAlign w:val="center"/>
              </w:tcPr>
              <w:p w14:paraId="14A4A6F2" w14:textId="5D2FEB6C" w:rsidR="0033067D" w:rsidRPr="007D0A7C" w:rsidRDefault="0033067D" w:rsidP="0033067D">
                <w:pPr>
                  <w:pStyle w:val="Tabellentext"/>
                </w:pPr>
                <w:r w:rsidRPr="007D0A7C">
                  <w:rPr>
                    <w:rStyle w:val="Platzhaltertext"/>
                  </w:rPr>
                  <w:t>Choose an item.</w:t>
                </w:r>
              </w:p>
            </w:tc>
          </w:sdtContent>
        </w:sdt>
      </w:tr>
      <w:tr w:rsidR="0033067D" w:rsidRPr="007D0A7C" w14:paraId="18AED117" w14:textId="77777777" w:rsidTr="000D4DAB">
        <w:tc>
          <w:tcPr>
            <w:tcW w:w="1557" w:type="dxa"/>
            <w:vMerge w:val="restart"/>
          </w:tcPr>
          <w:p w14:paraId="6FB42BF5" w14:textId="77777777" w:rsidR="0033067D" w:rsidRPr="007D0A7C" w:rsidRDefault="0033067D" w:rsidP="0033067D">
            <w:pPr>
              <w:pStyle w:val="Tabellentext"/>
            </w:pPr>
            <w:r w:rsidRPr="007D0A7C">
              <w:t xml:space="preserve">Selected </w:t>
            </w:r>
          </w:p>
          <w:p w14:paraId="1CD57AA4" w14:textId="6E074EB6" w:rsidR="0033067D" w:rsidRPr="007D0A7C" w:rsidRDefault="0033067D" w:rsidP="0033067D">
            <w:pPr>
              <w:pStyle w:val="Tabellentext"/>
            </w:pPr>
            <w:r w:rsidRPr="007D0A7C">
              <w:t>Measures</w:t>
            </w:r>
          </w:p>
        </w:tc>
        <w:tc>
          <w:tcPr>
            <w:tcW w:w="1557" w:type="dxa"/>
            <w:vAlign w:val="center"/>
          </w:tcPr>
          <w:p w14:paraId="44CEB9CC" w14:textId="6B48E05D" w:rsidR="0033067D" w:rsidRPr="007D0A7C" w:rsidRDefault="00000000" w:rsidP="0033067D">
            <w:pPr>
              <w:pStyle w:val="Tabellentext"/>
            </w:pPr>
            <w:sdt>
              <w:sdtPr>
                <w:id w:val="1342589956"/>
                <w:placeholder>
                  <w:docPart w:val="E09A611EEC914F4681AAB096F670536E"/>
                </w:placeholder>
                <w:comboBox>
                  <w:listItem w:value="Choose an item."/>
                  <w:listItem w:displayText="Organisational measures" w:value="Organisatorische Maßnahmen"/>
                  <w:listItem w:displayText="Technical measures" w:value="Technische Maßnahmen"/>
                </w:comboBox>
              </w:sdtPr>
              <w:sdtContent>
                <w:r w:rsidR="0033067D" w:rsidRPr="007D0A7C">
                  <w:t>Organisational measures</w:t>
                </w:r>
              </w:sdtContent>
            </w:sdt>
            <w:r w:rsidR="0033067D" w:rsidRPr="007D0A7C">
              <w:t>:</w:t>
            </w:r>
          </w:p>
        </w:tc>
        <w:tc>
          <w:tcPr>
            <w:tcW w:w="5805" w:type="dxa"/>
          </w:tcPr>
          <w:p w14:paraId="49BAA73E" w14:textId="19899E50" w:rsidR="0033067D" w:rsidRPr="007D0A7C" w:rsidRDefault="00034C29" w:rsidP="0033067D">
            <w:pPr>
              <w:pStyle w:val="Tabellentext"/>
            </w:pPr>
            <w:r w:rsidRPr="007D0A7C">
              <w:fldChar w:fldCharType="begin">
                <w:ffData>
                  <w:name w:val=""/>
                  <w:enabled/>
                  <w:calcOnExit w:val="0"/>
                  <w:textInput>
                    <w:default w:val="e.g., user instruction, training, specialised and technical documentation, reports"/>
                  </w:textInput>
                </w:ffData>
              </w:fldChar>
            </w:r>
            <w:r w:rsidRPr="007D0A7C">
              <w:instrText xml:space="preserve"> FORMTEXT </w:instrText>
            </w:r>
            <w:r w:rsidRPr="007D0A7C">
              <w:fldChar w:fldCharType="separate"/>
            </w:r>
            <w:r w:rsidRPr="007D0A7C">
              <w:rPr>
                <w:noProof/>
              </w:rPr>
              <w:t>e.g., user instruction, training, specialised and technical documentation, reports</w:t>
            </w:r>
            <w:r w:rsidRPr="007D0A7C">
              <w:fldChar w:fldCharType="end"/>
            </w:r>
          </w:p>
        </w:tc>
      </w:tr>
      <w:tr w:rsidR="0033067D" w:rsidRPr="007D0A7C" w14:paraId="070D5E1D" w14:textId="77777777" w:rsidTr="000D4DAB">
        <w:tc>
          <w:tcPr>
            <w:tcW w:w="1557" w:type="dxa"/>
            <w:vMerge/>
          </w:tcPr>
          <w:p w14:paraId="0598117D" w14:textId="77777777" w:rsidR="0033067D" w:rsidRPr="007D0A7C" w:rsidRDefault="0033067D" w:rsidP="0033067D">
            <w:pPr>
              <w:pStyle w:val="Tabellentext"/>
            </w:pPr>
          </w:p>
        </w:tc>
        <w:tc>
          <w:tcPr>
            <w:tcW w:w="1557" w:type="dxa"/>
            <w:vAlign w:val="center"/>
          </w:tcPr>
          <w:p w14:paraId="35E38961" w14:textId="79005AF8" w:rsidR="0033067D" w:rsidRPr="007D0A7C" w:rsidRDefault="00000000" w:rsidP="0033067D">
            <w:pPr>
              <w:pStyle w:val="Tabellentext"/>
            </w:pPr>
            <w:sdt>
              <w:sdtPr>
                <w:id w:val="-2098315636"/>
                <w:placeholder>
                  <w:docPart w:val="D0F7615D4E97486FBAF19FC8231B5A66"/>
                </w:placeholder>
                <w:comboBox>
                  <w:listItem w:value="Choose an item."/>
                  <w:listItem w:displayText="Organisational measures" w:value="Organisatorische Maßnahmen"/>
                  <w:listItem w:displayText="Technical measures" w:value="Technische Maßnahmen"/>
                </w:comboBox>
              </w:sdtPr>
              <w:sdtContent>
                <w:r w:rsidR="0033067D" w:rsidRPr="007D0A7C">
                  <w:t>Technical measures</w:t>
                </w:r>
              </w:sdtContent>
            </w:sdt>
            <w:r w:rsidR="0033067D" w:rsidRPr="007D0A7C">
              <w:t>:</w:t>
            </w:r>
          </w:p>
        </w:tc>
        <w:tc>
          <w:tcPr>
            <w:tcW w:w="5805" w:type="dxa"/>
          </w:tcPr>
          <w:p w14:paraId="751A2514" w14:textId="05C8A2A3" w:rsidR="0033067D" w:rsidRPr="007D0A7C" w:rsidRDefault="00034C29" w:rsidP="0033067D">
            <w:pPr>
              <w:pStyle w:val="Tabellentext"/>
            </w:pPr>
            <w:r w:rsidRPr="007D0A7C">
              <w:fldChar w:fldCharType="begin">
                <w:ffData>
                  <w:name w:val=""/>
                  <w:enabled/>
                  <w:calcOnExit w:val="0"/>
                  <w:textInput>
                    <w:default w:val="e.g., test results, logging, monitoring, data processing steps, emergency stop button"/>
                  </w:textInput>
                </w:ffData>
              </w:fldChar>
            </w:r>
            <w:r w:rsidRPr="007D0A7C">
              <w:instrText xml:space="preserve"> FORMTEXT </w:instrText>
            </w:r>
            <w:r w:rsidRPr="007D0A7C">
              <w:fldChar w:fldCharType="separate"/>
            </w:r>
            <w:r w:rsidRPr="007D0A7C">
              <w:rPr>
                <w:noProof/>
              </w:rPr>
              <w:t>e.g., test results, logging, monitoring, data processing steps, emergency stop button</w:t>
            </w:r>
            <w:r w:rsidRPr="007D0A7C">
              <w:fldChar w:fldCharType="end"/>
            </w:r>
          </w:p>
        </w:tc>
      </w:tr>
      <w:tr w:rsidR="00262D4F" w:rsidRPr="007D0A7C" w14:paraId="00BA400D" w14:textId="77777777" w:rsidTr="000D4DAB">
        <w:tc>
          <w:tcPr>
            <w:tcW w:w="3114" w:type="dxa"/>
            <w:gridSpan w:val="2"/>
          </w:tcPr>
          <w:p w14:paraId="26E03D1A" w14:textId="488709E8" w:rsidR="00262D4F" w:rsidRPr="007D0A7C" w:rsidRDefault="0033067D" w:rsidP="000D4DAB">
            <w:pPr>
              <w:pStyle w:val="Tabellentext"/>
            </w:pPr>
            <w:r w:rsidRPr="007D0A7C">
              <w:t>Comment</w:t>
            </w:r>
            <w:r w:rsidR="00262D4F" w:rsidRPr="007D0A7C">
              <w:t>:</w:t>
            </w:r>
          </w:p>
        </w:tc>
        <w:tc>
          <w:tcPr>
            <w:tcW w:w="5805" w:type="dxa"/>
          </w:tcPr>
          <w:p w14:paraId="0394DBA0" w14:textId="77777777" w:rsidR="00262D4F" w:rsidRPr="007D0A7C" w:rsidRDefault="00262D4F" w:rsidP="000D4DAB">
            <w:pPr>
              <w:pStyle w:val="Tabellentext"/>
            </w:pPr>
          </w:p>
        </w:tc>
      </w:tr>
      <w:tr w:rsidR="00846F07" w:rsidRPr="007D0A7C" w14:paraId="7058DAC2" w14:textId="77777777" w:rsidTr="000D4DAB">
        <w:tc>
          <w:tcPr>
            <w:tcW w:w="8919" w:type="dxa"/>
            <w:gridSpan w:val="3"/>
            <w:shd w:val="clear" w:color="auto" w:fill="D4BBFF" w:themeFill="accent2"/>
          </w:tcPr>
          <w:p w14:paraId="0437EBAC" w14:textId="723D4970" w:rsidR="00846F07" w:rsidRPr="007D0A7C" w:rsidRDefault="00CC60CF" w:rsidP="00846F07">
            <w:pPr>
              <w:pStyle w:val="Tabellentext"/>
              <w:jc w:val="center"/>
              <w:rPr>
                <w:b/>
                <w:bCs/>
              </w:rPr>
            </w:pPr>
            <w:r w:rsidRPr="007D0A7C">
              <w:rPr>
                <w:b/>
                <w:bCs/>
              </w:rPr>
              <w:t xml:space="preserve">Criterion </w:t>
            </w:r>
            <w:sdt>
              <w:sdtPr>
                <w:rPr>
                  <w:b/>
                  <w:bCs/>
                </w:rPr>
                <w:id w:val="-2091302917"/>
                <w:placeholder>
                  <w:docPart w:val="B45E3006A0724E3E97872F411504EC16"/>
                </w:placeholder>
                <w:comboBox>
                  <w:listItem w:value="Choose an item."/>
                  <w:listItem w:displayText="Fulfilled" w:value="erfüllt"/>
                  <w:listItem w:displayText="Not fulfilled" w:value="nicht erfüllt"/>
                  <w:listItem w:displayText="Surpassed" w:value="übertroffen"/>
                </w:comboBox>
              </w:sdtPr>
              <w:sdtContent>
                <w:r w:rsidRPr="007D0A7C">
                  <w:rPr>
                    <w:b/>
                    <w:bCs/>
                  </w:rPr>
                  <w:t>Fulfilled</w:t>
                </w:r>
              </w:sdtContent>
            </w:sdt>
          </w:p>
        </w:tc>
      </w:tr>
    </w:tbl>
    <w:p w14:paraId="3DDA54FC" w14:textId="77777777" w:rsidR="00262D4F" w:rsidRPr="007D0A7C" w:rsidRDefault="00262D4F" w:rsidP="00262D4F"/>
    <w:p w14:paraId="5D61704C" w14:textId="77777777" w:rsidR="00262D4F" w:rsidRPr="007D0A7C" w:rsidRDefault="00262D4F" w:rsidP="00262D4F"/>
    <w:tbl>
      <w:tblPr>
        <w:tblStyle w:val="Tabellenraster"/>
        <w:tblW w:w="0" w:type="auto"/>
        <w:tblLayout w:type="fixed"/>
        <w:tblLook w:val="0480" w:firstRow="0" w:lastRow="0" w:firstColumn="1" w:lastColumn="0" w:noHBand="0" w:noVBand="1"/>
      </w:tblPr>
      <w:tblGrid>
        <w:gridCol w:w="1557"/>
        <w:gridCol w:w="1557"/>
        <w:gridCol w:w="5805"/>
      </w:tblGrid>
      <w:tr w:rsidR="00262D4F" w:rsidRPr="007D0A7C" w14:paraId="1B58976F" w14:textId="77777777" w:rsidTr="000D4DAB">
        <w:tc>
          <w:tcPr>
            <w:tcW w:w="8919" w:type="dxa"/>
            <w:gridSpan w:val="3"/>
            <w:shd w:val="clear" w:color="auto" w:fill="D4BBFF" w:themeFill="accent2"/>
          </w:tcPr>
          <w:p w14:paraId="5AB98CBA" w14:textId="30CFA7EA" w:rsidR="00262D4F" w:rsidRPr="007D0A7C" w:rsidRDefault="00034C29" w:rsidP="000D4DAB">
            <w:pPr>
              <w:pStyle w:val="Tabellentext"/>
            </w:pPr>
            <w:r w:rsidRPr="007D0A7C">
              <w:rPr>
                <w:b/>
                <w:bCs/>
              </w:rPr>
              <w:t>Explainability and interpretability</w:t>
            </w:r>
          </w:p>
        </w:tc>
      </w:tr>
      <w:tr w:rsidR="0033067D" w:rsidRPr="007D0A7C" w14:paraId="7E39A41F" w14:textId="77777777" w:rsidTr="000D4DAB">
        <w:tc>
          <w:tcPr>
            <w:tcW w:w="3114" w:type="dxa"/>
            <w:gridSpan w:val="2"/>
            <w:vMerge w:val="restart"/>
          </w:tcPr>
          <w:p w14:paraId="30B64B53" w14:textId="5023DF24" w:rsidR="0033067D" w:rsidRPr="007D0A7C" w:rsidRDefault="0033067D" w:rsidP="0033067D">
            <w:pPr>
              <w:pStyle w:val="Tabellentext"/>
            </w:pPr>
            <w:r w:rsidRPr="007D0A7C">
              <w:rPr>
                <w:b/>
                <w:bCs/>
              </w:rPr>
              <w:t>Protection needs:</w:t>
            </w:r>
          </w:p>
        </w:tc>
        <w:sdt>
          <w:sdtPr>
            <w:rPr>
              <w:b/>
              <w:bCs/>
            </w:rPr>
            <w:alias w:val="Protection needs"/>
            <w:tag w:val="Protection needs"/>
            <w:id w:val="1177770724"/>
            <w:placeholder>
              <w:docPart w:val="D11CB0A269564F06B7A1CE52DF34AA88"/>
            </w:placeholder>
            <w:showingPlcHdr/>
            <w:comboBox>
              <w:listItem w:value="Choose an item."/>
              <w:listItem w:displayText="Low" w:value="Low"/>
              <w:listItem w:displayText="Moderate" w:value="Moderate"/>
              <w:listItem w:displayText="High" w:value="High"/>
              <w:listItem w:displayText="Not applicable" w:value="Not applicable"/>
            </w:comboBox>
          </w:sdtPr>
          <w:sdtContent>
            <w:tc>
              <w:tcPr>
                <w:tcW w:w="5805" w:type="dxa"/>
              </w:tcPr>
              <w:p w14:paraId="5C748C5D" w14:textId="41F9E3A3" w:rsidR="0033067D" w:rsidRPr="007D0A7C" w:rsidRDefault="0033067D" w:rsidP="0033067D">
                <w:pPr>
                  <w:pStyle w:val="Tabellentext"/>
                  <w:rPr>
                    <w:b/>
                    <w:bCs/>
                  </w:rPr>
                </w:pPr>
                <w:r w:rsidRPr="007D0A7C">
                  <w:rPr>
                    <w:rStyle w:val="Platzhaltertext"/>
                    <w:b/>
                    <w:bCs/>
                  </w:rPr>
                  <w:t>Choose an item.</w:t>
                </w:r>
              </w:p>
            </w:tc>
          </w:sdtContent>
        </w:sdt>
      </w:tr>
      <w:tr w:rsidR="0033067D" w:rsidRPr="007D0A7C" w14:paraId="17A1F36A" w14:textId="77777777" w:rsidTr="00A3514F">
        <w:tc>
          <w:tcPr>
            <w:tcW w:w="3114" w:type="dxa"/>
            <w:gridSpan w:val="2"/>
            <w:vMerge/>
          </w:tcPr>
          <w:p w14:paraId="045A3F63" w14:textId="77777777" w:rsidR="0033067D" w:rsidRPr="007D0A7C" w:rsidRDefault="0033067D" w:rsidP="0033067D">
            <w:pPr>
              <w:pStyle w:val="Tabellentext"/>
            </w:pPr>
          </w:p>
        </w:tc>
        <w:tc>
          <w:tcPr>
            <w:tcW w:w="5805" w:type="dxa"/>
            <w:vAlign w:val="center"/>
          </w:tcPr>
          <w:sdt>
            <w:sdtPr>
              <w:alias w:val="Comments on the protection need"/>
              <w:tag w:val="Kommentar zum Schutzbedarf"/>
              <w:id w:val="1174458421"/>
              <w:placeholder>
                <w:docPart w:val="E7CA50C54B08402CA2FE54B6D06DD31C"/>
              </w:placeholder>
              <w:showingPlcHdr/>
              <w:comboBox>
                <w:listItem w:value="Choose an item."/>
                <w:listItem w:displayText="Always applicable. A low protection need requires at least level C measures. " w:value="Immer anwendbar. Ein geringer Schutzbedarf erfordert mindestens Maßnahmen auf Stufe C. "/>
                <w:listItem w:displayText="Always applicable. A moderate protection need requires at least level B measures." w:value="Immer anwendbar. Ein moderater Schutzbedarf erfordert mindestens Maßnahmen auf Stufe B."/>
                <w:listItem w:displayText="Always applicable. A high protection need requires at least level A measures." w:value="Immer anwendbar. Ein hoher Schutzbedarf erfordert mindestens Maßnahmen auf Stufe A."/>
                <w:listItem w:displayText="Not applicable. Reason:" w:value="Nicht anwendbar. Grund:"/>
              </w:comboBox>
            </w:sdtPr>
            <w:sdtContent>
              <w:p w14:paraId="153E71D7" w14:textId="12FB80DA" w:rsidR="0033067D" w:rsidRPr="007D0A7C" w:rsidRDefault="0033067D" w:rsidP="0033067D">
                <w:pPr>
                  <w:pStyle w:val="Tabellentext"/>
                </w:pPr>
                <w:r w:rsidRPr="007D0A7C">
                  <w:rPr>
                    <w:rStyle w:val="Platzhaltertext"/>
                  </w:rPr>
                  <w:t>Choose an item.</w:t>
                </w:r>
              </w:p>
            </w:sdtContent>
          </w:sdt>
        </w:tc>
      </w:tr>
      <w:tr w:rsidR="0033067D" w:rsidRPr="007D0A7C" w14:paraId="51C8E085" w14:textId="77777777" w:rsidTr="000D4DAB">
        <w:tc>
          <w:tcPr>
            <w:tcW w:w="3114" w:type="dxa"/>
            <w:gridSpan w:val="2"/>
            <w:vMerge w:val="restart"/>
          </w:tcPr>
          <w:p w14:paraId="3B03E6BA" w14:textId="6DE8D084" w:rsidR="0033067D" w:rsidRPr="007D0A7C" w:rsidRDefault="0033067D" w:rsidP="0033067D">
            <w:pPr>
              <w:pStyle w:val="Tabellentext"/>
            </w:pPr>
            <w:r w:rsidRPr="007D0A7C">
              <w:rPr>
                <w:b/>
                <w:bCs/>
              </w:rPr>
              <w:t>Level achieved:</w:t>
            </w:r>
          </w:p>
        </w:tc>
        <w:tc>
          <w:tcPr>
            <w:tcW w:w="5805" w:type="dxa"/>
            <w:vAlign w:val="center"/>
          </w:tcPr>
          <w:p w14:paraId="1FB73069" w14:textId="34AA5D4D" w:rsidR="0033067D" w:rsidRPr="007D0A7C" w:rsidRDefault="00000000" w:rsidP="0033067D">
            <w:pPr>
              <w:pStyle w:val="Tabellentext"/>
              <w:rPr>
                <w:b/>
                <w:bCs/>
              </w:rPr>
            </w:pPr>
            <w:sdt>
              <w:sdtPr>
                <w:rPr>
                  <w:b/>
                  <w:bCs/>
                </w:rPr>
                <w:alias w:val="Level achieved"/>
                <w:tag w:val="Level achieved"/>
                <w:id w:val="-524642242"/>
                <w:placeholder>
                  <w:docPart w:val="0B7B50E0EB014833AA74EF6134C325FD"/>
                </w:placeholder>
                <w:showingPlcHdr/>
                <w:comboBox>
                  <w:listItem w:value="Choose an item."/>
                  <w:listItem w:displayText="D" w:value="D"/>
                  <w:listItem w:displayText="C" w:value="C"/>
                  <w:listItem w:displayText="B" w:value="B"/>
                  <w:listItem w:displayText="A" w:value="A"/>
                </w:comboBox>
              </w:sdtPr>
              <w:sdtContent>
                <w:r w:rsidR="0033067D" w:rsidRPr="007D0A7C">
                  <w:rPr>
                    <w:rStyle w:val="Platzhaltertext"/>
                    <w:b/>
                    <w:bCs/>
                  </w:rPr>
                  <w:t>Choose an item.</w:t>
                </w:r>
              </w:sdtContent>
            </w:sdt>
          </w:p>
        </w:tc>
      </w:tr>
      <w:tr w:rsidR="0033067D" w:rsidRPr="007D0A7C" w14:paraId="496E9423" w14:textId="77777777" w:rsidTr="000D4DAB">
        <w:tc>
          <w:tcPr>
            <w:tcW w:w="3114" w:type="dxa"/>
            <w:gridSpan w:val="2"/>
            <w:vMerge/>
          </w:tcPr>
          <w:p w14:paraId="225A26E2" w14:textId="77777777" w:rsidR="0033067D" w:rsidRPr="007D0A7C" w:rsidRDefault="0033067D" w:rsidP="0033067D">
            <w:pPr>
              <w:pStyle w:val="Tabellentext"/>
            </w:pPr>
          </w:p>
        </w:tc>
        <w:sdt>
          <w:sdtPr>
            <w:alias w:val="Comment on the level achieved"/>
            <w:tag w:val="Kommentar zur erreichten Stufe"/>
            <w:id w:val="-776637356"/>
            <w:placeholder>
              <w:docPart w:val="3E2C4ADFD185479C8970A1C136F27A9B"/>
            </w:placeholder>
            <w:showingPlcHdr/>
            <w:comboBox>
              <w:listItem w:value="Choose an item."/>
              <w:listItem w:displayText="Evidence was validated externally." w:value="Evidenzen wurden extern validiert."/>
              <w:listItem w:displayText="Some of the evidence was validated externally." w:value="Evidenzen wurden in Teilen extern validiert."/>
              <w:listItem w:displayText="Evidence was independently validated internally." w:value="Evidenzen wurden intern unabhängig validiert."/>
              <w:listItem w:displayText="Evidence was validated internally." w:value="Evidenzen wurden intern validiert."/>
            </w:comboBox>
          </w:sdtPr>
          <w:sdtContent>
            <w:tc>
              <w:tcPr>
                <w:tcW w:w="5805" w:type="dxa"/>
                <w:vAlign w:val="center"/>
              </w:tcPr>
              <w:p w14:paraId="77927A66" w14:textId="44B59134" w:rsidR="0033067D" w:rsidRPr="007D0A7C" w:rsidRDefault="0033067D" w:rsidP="0033067D">
                <w:pPr>
                  <w:pStyle w:val="Tabellentext"/>
                </w:pPr>
                <w:r w:rsidRPr="007D0A7C">
                  <w:rPr>
                    <w:rStyle w:val="Platzhaltertext"/>
                  </w:rPr>
                  <w:t>Choose an item.</w:t>
                </w:r>
              </w:p>
            </w:tc>
          </w:sdtContent>
        </w:sdt>
      </w:tr>
      <w:tr w:rsidR="0033067D" w:rsidRPr="007D0A7C" w14:paraId="7DAF54FE" w14:textId="77777777" w:rsidTr="000D4DAB">
        <w:tc>
          <w:tcPr>
            <w:tcW w:w="1557" w:type="dxa"/>
            <w:vMerge w:val="restart"/>
          </w:tcPr>
          <w:p w14:paraId="120D8C4A" w14:textId="77777777" w:rsidR="0033067D" w:rsidRPr="007D0A7C" w:rsidRDefault="0033067D" w:rsidP="0033067D">
            <w:pPr>
              <w:pStyle w:val="Tabellentext"/>
            </w:pPr>
            <w:r w:rsidRPr="007D0A7C">
              <w:t xml:space="preserve">Selected </w:t>
            </w:r>
          </w:p>
          <w:p w14:paraId="5A68E214" w14:textId="2CCB9BDF" w:rsidR="0033067D" w:rsidRPr="007D0A7C" w:rsidRDefault="0033067D" w:rsidP="0033067D">
            <w:pPr>
              <w:pStyle w:val="Tabellentext"/>
            </w:pPr>
            <w:r w:rsidRPr="007D0A7C">
              <w:t>Measures</w:t>
            </w:r>
          </w:p>
        </w:tc>
        <w:tc>
          <w:tcPr>
            <w:tcW w:w="1557" w:type="dxa"/>
            <w:vAlign w:val="center"/>
          </w:tcPr>
          <w:p w14:paraId="04B610A1" w14:textId="77AE2E6A" w:rsidR="0033067D" w:rsidRPr="007D0A7C" w:rsidRDefault="00000000" w:rsidP="0033067D">
            <w:pPr>
              <w:pStyle w:val="Tabellentext"/>
            </w:pPr>
            <w:sdt>
              <w:sdtPr>
                <w:id w:val="1541005163"/>
                <w:placeholder>
                  <w:docPart w:val="F1A77CC5ADE84C30B1F62863A64A89E7"/>
                </w:placeholder>
                <w:comboBox>
                  <w:listItem w:value="Choose an item."/>
                  <w:listItem w:displayText="Organisational measures" w:value="Organisatorische Maßnahmen"/>
                  <w:listItem w:displayText="Technical measures" w:value="Technische Maßnahmen"/>
                </w:comboBox>
              </w:sdtPr>
              <w:sdtContent>
                <w:r w:rsidR="0033067D" w:rsidRPr="007D0A7C">
                  <w:t>Organisational measures</w:t>
                </w:r>
              </w:sdtContent>
            </w:sdt>
            <w:r w:rsidR="0033067D" w:rsidRPr="007D0A7C">
              <w:t>:</w:t>
            </w:r>
          </w:p>
        </w:tc>
        <w:tc>
          <w:tcPr>
            <w:tcW w:w="5805" w:type="dxa"/>
          </w:tcPr>
          <w:p w14:paraId="57A8B186" w14:textId="28824DFB" w:rsidR="0033067D" w:rsidRPr="007D0A7C" w:rsidRDefault="00034C29" w:rsidP="0033067D">
            <w:pPr>
              <w:pStyle w:val="Tabellentext"/>
            </w:pPr>
            <w:r w:rsidRPr="007D0A7C">
              <w:fldChar w:fldCharType="begin">
                <w:ffData>
                  <w:name w:val=""/>
                  <w:enabled/>
                  <w:calcOnExit w:val="0"/>
                  <w:textInput>
                    <w:default w:val="e.g., user instruction, training, specialised and technical documentation, reports"/>
                  </w:textInput>
                </w:ffData>
              </w:fldChar>
            </w:r>
            <w:r w:rsidRPr="007D0A7C">
              <w:instrText xml:space="preserve"> FORMTEXT </w:instrText>
            </w:r>
            <w:r w:rsidRPr="007D0A7C">
              <w:fldChar w:fldCharType="separate"/>
            </w:r>
            <w:r w:rsidRPr="007D0A7C">
              <w:rPr>
                <w:noProof/>
              </w:rPr>
              <w:t>e.g., user instruction, training, specialised and technical documentation, reports</w:t>
            </w:r>
            <w:r w:rsidRPr="007D0A7C">
              <w:fldChar w:fldCharType="end"/>
            </w:r>
          </w:p>
        </w:tc>
      </w:tr>
      <w:tr w:rsidR="0033067D" w:rsidRPr="007D0A7C" w14:paraId="12A14686" w14:textId="77777777" w:rsidTr="000D4DAB">
        <w:tc>
          <w:tcPr>
            <w:tcW w:w="1557" w:type="dxa"/>
            <w:vMerge/>
          </w:tcPr>
          <w:p w14:paraId="4A5C8304" w14:textId="77777777" w:rsidR="0033067D" w:rsidRPr="007D0A7C" w:rsidRDefault="0033067D" w:rsidP="0033067D">
            <w:pPr>
              <w:pStyle w:val="Tabellentext"/>
            </w:pPr>
          </w:p>
        </w:tc>
        <w:tc>
          <w:tcPr>
            <w:tcW w:w="1557" w:type="dxa"/>
            <w:vAlign w:val="center"/>
          </w:tcPr>
          <w:p w14:paraId="5A1B1C46" w14:textId="4A6C9715" w:rsidR="0033067D" w:rsidRPr="007D0A7C" w:rsidRDefault="00000000" w:rsidP="0033067D">
            <w:pPr>
              <w:pStyle w:val="Tabellentext"/>
            </w:pPr>
            <w:sdt>
              <w:sdtPr>
                <w:id w:val="2138993608"/>
                <w:placeholder>
                  <w:docPart w:val="ECF1EB2D8C784F5CACBC3D1505AD94AD"/>
                </w:placeholder>
                <w:comboBox>
                  <w:listItem w:value="Choose an item."/>
                  <w:listItem w:displayText="Organisational measures" w:value="Organisatorische Maßnahmen"/>
                  <w:listItem w:displayText="Technical measures" w:value="Technische Maßnahmen"/>
                </w:comboBox>
              </w:sdtPr>
              <w:sdtContent>
                <w:r w:rsidR="0033067D" w:rsidRPr="007D0A7C">
                  <w:t>Technical measures</w:t>
                </w:r>
              </w:sdtContent>
            </w:sdt>
            <w:r w:rsidR="0033067D" w:rsidRPr="007D0A7C">
              <w:t>:</w:t>
            </w:r>
          </w:p>
        </w:tc>
        <w:tc>
          <w:tcPr>
            <w:tcW w:w="5805" w:type="dxa"/>
          </w:tcPr>
          <w:p w14:paraId="5D1891E1" w14:textId="4E25C22E" w:rsidR="0033067D" w:rsidRPr="007D0A7C" w:rsidRDefault="00034C29" w:rsidP="0033067D">
            <w:pPr>
              <w:pStyle w:val="Tabellentext"/>
            </w:pPr>
            <w:r w:rsidRPr="007D0A7C">
              <w:fldChar w:fldCharType="begin">
                <w:ffData>
                  <w:name w:val=""/>
                  <w:enabled/>
                  <w:calcOnExit w:val="0"/>
                  <w:textInput>
                    <w:default w:val="e.g., test results, logging, monitoring, data processing steps, emergency stop button"/>
                  </w:textInput>
                </w:ffData>
              </w:fldChar>
            </w:r>
            <w:r w:rsidRPr="007D0A7C">
              <w:instrText xml:space="preserve"> FORMTEXT </w:instrText>
            </w:r>
            <w:r w:rsidRPr="007D0A7C">
              <w:fldChar w:fldCharType="separate"/>
            </w:r>
            <w:r w:rsidRPr="007D0A7C">
              <w:rPr>
                <w:noProof/>
              </w:rPr>
              <w:t>e.g., test results, logging, monitoring, data processing steps, emergency stop button</w:t>
            </w:r>
            <w:r w:rsidRPr="007D0A7C">
              <w:fldChar w:fldCharType="end"/>
            </w:r>
          </w:p>
        </w:tc>
      </w:tr>
      <w:tr w:rsidR="00262D4F" w:rsidRPr="007D0A7C" w14:paraId="0DCC49FD" w14:textId="77777777" w:rsidTr="000D4DAB">
        <w:tc>
          <w:tcPr>
            <w:tcW w:w="3114" w:type="dxa"/>
            <w:gridSpan w:val="2"/>
          </w:tcPr>
          <w:p w14:paraId="501B37BA" w14:textId="089C6A06" w:rsidR="00262D4F" w:rsidRPr="007D0A7C" w:rsidRDefault="0033067D" w:rsidP="000D4DAB">
            <w:pPr>
              <w:pStyle w:val="Tabellentext"/>
            </w:pPr>
            <w:r w:rsidRPr="007D0A7C">
              <w:t>Comment</w:t>
            </w:r>
            <w:r w:rsidR="00262D4F" w:rsidRPr="007D0A7C">
              <w:t>:</w:t>
            </w:r>
          </w:p>
        </w:tc>
        <w:tc>
          <w:tcPr>
            <w:tcW w:w="5805" w:type="dxa"/>
          </w:tcPr>
          <w:p w14:paraId="3F35CB7D" w14:textId="77777777" w:rsidR="00262D4F" w:rsidRPr="007D0A7C" w:rsidRDefault="00262D4F" w:rsidP="000D4DAB">
            <w:pPr>
              <w:pStyle w:val="Tabellentext"/>
            </w:pPr>
          </w:p>
        </w:tc>
      </w:tr>
      <w:tr w:rsidR="00846F07" w:rsidRPr="007D0A7C" w14:paraId="1D87481B" w14:textId="77777777" w:rsidTr="000D4DAB">
        <w:tc>
          <w:tcPr>
            <w:tcW w:w="8919" w:type="dxa"/>
            <w:gridSpan w:val="3"/>
            <w:shd w:val="clear" w:color="auto" w:fill="D4BBFF" w:themeFill="accent2"/>
          </w:tcPr>
          <w:p w14:paraId="713F1EA3" w14:textId="3778EE2A" w:rsidR="00846F07" w:rsidRPr="007D0A7C" w:rsidRDefault="00CC60CF" w:rsidP="00846F07">
            <w:pPr>
              <w:pStyle w:val="Tabellentext"/>
              <w:jc w:val="center"/>
              <w:rPr>
                <w:b/>
                <w:bCs/>
              </w:rPr>
            </w:pPr>
            <w:r w:rsidRPr="007D0A7C">
              <w:rPr>
                <w:b/>
                <w:bCs/>
              </w:rPr>
              <w:t xml:space="preserve">Criterion </w:t>
            </w:r>
            <w:sdt>
              <w:sdtPr>
                <w:rPr>
                  <w:b/>
                  <w:bCs/>
                </w:rPr>
                <w:id w:val="-1906603133"/>
                <w:placeholder>
                  <w:docPart w:val="48ABA221E5AA448BB124EEF186050311"/>
                </w:placeholder>
                <w:comboBox>
                  <w:listItem w:value="Choose an item."/>
                  <w:listItem w:displayText="Fulfilled" w:value="erfüllt"/>
                  <w:listItem w:displayText="Not fulfilled" w:value="nicht erfüllt"/>
                  <w:listItem w:displayText="Surpassed" w:value="übertroffen"/>
                </w:comboBox>
              </w:sdtPr>
              <w:sdtContent>
                <w:r w:rsidRPr="007D0A7C">
                  <w:rPr>
                    <w:b/>
                    <w:bCs/>
                  </w:rPr>
                  <w:t>Fulfilled</w:t>
                </w:r>
              </w:sdtContent>
            </w:sdt>
          </w:p>
        </w:tc>
      </w:tr>
    </w:tbl>
    <w:p w14:paraId="6D115B10" w14:textId="77777777" w:rsidR="00262D4F" w:rsidRPr="007D0A7C" w:rsidRDefault="00262D4F">
      <w:pPr>
        <w:spacing w:after="160" w:line="278" w:lineRule="auto"/>
      </w:pPr>
    </w:p>
    <w:p w14:paraId="1D5D7B52" w14:textId="2650AEE4" w:rsidR="00483EC7" w:rsidRPr="007D0A7C" w:rsidRDefault="00483EC7">
      <w:pPr>
        <w:spacing w:after="160" w:line="278" w:lineRule="auto"/>
      </w:pPr>
      <w:r w:rsidRPr="007D0A7C">
        <w:br w:type="page"/>
      </w:r>
    </w:p>
    <w:tbl>
      <w:tblPr>
        <w:tblStyle w:val="Tabellenraster"/>
        <w:tblW w:w="0" w:type="auto"/>
        <w:tblLayout w:type="fixed"/>
        <w:tblLook w:val="04A0" w:firstRow="1" w:lastRow="0" w:firstColumn="1" w:lastColumn="0" w:noHBand="0" w:noVBand="1"/>
      </w:tblPr>
      <w:tblGrid>
        <w:gridCol w:w="1557"/>
        <w:gridCol w:w="1557"/>
        <w:gridCol w:w="5805"/>
      </w:tblGrid>
      <w:tr w:rsidR="00483EC7" w:rsidRPr="007D0A7C" w14:paraId="0DF15B34" w14:textId="77777777" w:rsidTr="000D4DAB">
        <w:trPr>
          <w:cnfStyle w:val="100000000000" w:firstRow="1" w:lastRow="0" w:firstColumn="0" w:lastColumn="0" w:oddVBand="0" w:evenVBand="0" w:oddHBand="0" w:evenHBand="0" w:firstRowFirstColumn="0" w:firstRowLastColumn="0" w:lastRowFirstColumn="0" w:lastRowLastColumn="0"/>
        </w:trPr>
        <w:tc>
          <w:tcPr>
            <w:tcW w:w="8919" w:type="dxa"/>
            <w:gridSpan w:val="3"/>
          </w:tcPr>
          <w:p w14:paraId="625FBD63" w14:textId="17C5B0EC" w:rsidR="00483EC7" w:rsidRPr="007D0A7C" w:rsidRDefault="00351B77" w:rsidP="00EE73F8">
            <w:pPr>
              <w:pStyle w:val="berschrift3"/>
              <w:rPr>
                <w:sz w:val="20"/>
                <w:szCs w:val="32"/>
              </w:rPr>
            </w:pPr>
            <w:bookmarkStart w:id="17" w:name="_Toc215825337"/>
            <w:r w:rsidRPr="007D0A7C">
              <w:rPr>
                <w:sz w:val="20"/>
                <w:szCs w:val="32"/>
              </w:rPr>
              <w:lastRenderedPageBreak/>
              <w:t>Human oversight and control</w:t>
            </w:r>
            <w:r w:rsidR="00D8330D">
              <w:rPr>
                <w:sz w:val="20"/>
                <w:szCs w:val="32"/>
              </w:rPr>
              <w:t xml:space="preserve"> (MA</w:t>
            </w:r>
            <w:r w:rsidR="00D8330D">
              <w:rPr>
                <w:rStyle w:val="Funotenzeichen"/>
                <w:sz w:val="20"/>
                <w:szCs w:val="32"/>
              </w:rPr>
              <w:footnoteReference w:id="4"/>
            </w:r>
            <w:r w:rsidR="00D8330D">
              <w:rPr>
                <w:sz w:val="20"/>
                <w:szCs w:val="32"/>
              </w:rPr>
              <w:t>)</w:t>
            </w:r>
            <w:bookmarkEnd w:id="17"/>
          </w:p>
        </w:tc>
      </w:tr>
      <w:tr w:rsidR="00483EC7" w:rsidRPr="007D0A7C" w14:paraId="0762991F" w14:textId="77777777" w:rsidTr="000D4DAB">
        <w:tc>
          <w:tcPr>
            <w:tcW w:w="8919" w:type="dxa"/>
            <w:gridSpan w:val="3"/>
            <w:shd w:val="clear" w:color="auto" w:fill="D4BBFF" w:themeFill="accent2"/>
          </w:tcPr>
          <w:p w14:paraId="7F44A45E" w14:textId="2B07D67E" w:rsidR="00483EC7" w:rsidRPr="007D0A7C" w:rsidRDefault="00351B77" w:rsidP="000D4DAB">
            <w:pPr>
              <w:pStyle w:val="Tabellentext"/>
            </w:pPr>
            <w:r w:rsidRPr="007D0A7C">
              <w:rPr>
                <w:b/>
                <w:bCs/>
              </w:rPr>
              <w:t>Human capacity to act</w:t>
            </w:r>
          </w:p>
        </w:tc>
      </w:tr>
      <w:tr w:rsidR="0033067D" w:rsidRPr="007D0A7C" w14:paraId="28153A9D" w14:textId="77777777" w:rsidTr="000D4DAB">
        <w:tc>
          <w:tcPr>
            <w:tcW w:w="3114" w:type="dxa"/>
            <w:gridSpan w:val="2"/>
            <w:vMerge w:val="restart"/>
          </w:tcPr>
          <w:p w14:paraId="6C98EE2F" w14:textId="77DE39D7" w:rsidR="0033067D" w:rsidRPr="007D0A7C" w:rsidRDefault="0033067D" w:rsidP="0033067D">
            <w:pPr>
              <w:pStyle w:val="Tabellentext"/>
            </w:pPr>
            <w:r w:rsidRPr="007D0A7C">
              <w:rPr>
                <w:b/>
                <w:bCs/>
              </w:rPr>
              <w:t>Protection needs:</w:t>
            </w:r>
          </w:p>
        </w:tc>
        <w:sdt>
          <w:sdtPr>
            <w:rPr>
              <w:b/>
              <w:bCs/>
            </w:rPr>
            <w:alias w:val="Protection needs"/>
            <w:tag w:val="Protection needs"/>
            <w:id w:val="1895929302"/>
            <w:placeholder>
              <w:docPart w:val="4F3B3BDEB15D4916B2432E8DBA47022E"/>
            </w:placeholder>
            <w:showingPlcHdr/>
            <w:comboBox>
              <w:listItem w:value="Choose an item."/>
              <w:listItem w:displayText="Low" w:value="Low"/>
              <w:listItem w:displayText="Moderate" w:value="Moderate"/>
              <w:listItem w:displayText="High" w:value="High"/>
              <w:listItem w:displayText="Not applicable" w:value="Not applicable"/>
            </w:comboBox>
          </w:sdtPr>
          <w:sdtContent>
            <w:tc>
              <w:tcPr>
                <w:tcW w:w="5805" w:type="dxa"/>
              </w:tcPr>
              <w:p w14:paraId="41F67C8E" w14:textId="451A4974" w:rsidR="0033067D" w:rsidRPr="007D0A7C" w:rsidRDefault="0033067D" w:rsidP="0033067D">
                <w:pPr>
                  <w:pStyle w:val="Tabellentext"/>
                  <w:rPr>
                    <w:b/>
                    <w:bCs/>
                  </w:rPr>
                </w:pPr>
                <w:r w:rsidRPr="007D0A7C">
                  <w:rPr>
                    <w:rStyle w:val="Platzhaltertext"/>
                    <w:b/>
                    <w:bCs/>
                  </w:rPr>
                  <w:t>Choose an item.</w:t>
                </w:r>
              </w:p>
            </w:tc>
          </w:sdtContent>
        </w:sdt>
      </w:tr>
      <w:tr w:rsidR="0033067D" w:rsidRPr="007D0A7C" w14:paraId="7B626A6A" w14:textId="77777777" w:rsidTr="00194660">
        <w:tc>
          <w:tcPr>
            <w:tcW w:w="3114" w:type="dxa"/>
            <w:gridSpan w:val="2"/>
            <w:vMerge/>
          </w:tcPr>
          <w:p w14:paraId="51766982" w14:textId="77777777" w:rsidR="0033067D" w:rsidRPr="007D0A7C" w:rsidRDefault="0033067D" w:rsidP="0033067D">
            <w:pPr>
              <w:pStyle w:val="Tabellentext"/>
            </w:pPr>
          </w:p>
        </w:tc>
        <w:tc>
          <w:tcPr>
            <w:tcW w:w="5805" w:type="dxa"/>
            <w:vAlign w:val="center"/>
          </w:tcPr>
          <w:sdt>
            <w:sdtPr>
              <w:alias w:val="Comments on the protection need"/>
              <w:tag w:val="Kommentar zum Schutzbedarf"/>
              <w:id w:val="-1551147387"/>
              <w:placeholder>
                <w:docPart w:val="E9A90180FC724075A175BFAB48300C6C"/>
              </w:placeholder>
              <w:showingPlcHdr/>
              <w:comboBox>
                <w:listItem w:value="Choose an item."/>
                <w:listItem w:displayText="Always applicable. A low protection need requires at least level C measures. " w:value="Immer anwendbar. Ein geringer Schutzbedarf erfordert mindestens Maßnahmen auf Stufe C. "/>
                <w:listItem w:displayText="Always applicable. A moderate protection need requires at least level B measures." w:value="Immer anwendbar. Ein moderater Schutzbedarf erfordert mindestens Maßnahmen auf Stufe B."/>
                <w:listItem w:displayText="Always applicable. A high protection need requires at least level A measures." w:value="Immer anwendbar. Ein hoher Schutzbedarf erfordert mindestens Maßnahmen auf Stufe A."/>
                <w:listItem w:displayText="Not applicable. Reason:" w:value="Nicht anwendbar. Grund:"/>
              </w:comboBox>
            </w:sdtPr>
            <w:sdtContent>
              <w:p w14:paraId="46BA7D36" w14:textId="69E71F40" w:rsidR="0033067D" w:rsidRPr="007D0A7C" w:rsidRDefault="0033067D" w:rsidP="0033067D">
                <w:pPr>
                  <w:pStyle w:val="Tabellentext"/>
                </w:pPr>
                <w:r w:rsidRPr="007D0A7C">
                  <w:rPr>
                    <w:rStyle w:val="Platzhaltertext"/>
                  </w:rPr>
                  <w:t>Choose an item.</w:t>
                </w:r>
              </w:p>
            </w:sdtContent>
          </w:sdt>
        </w:tc>
      </w:tr>
      <w:tr w:rsidR="0033067D" w:rsidRPr="007D0A7C" w14:paraId="5EB502F2" w14:textId="77777777" w:rsidTr="000D4DAB">
        <w:tc>
          <w:tcPr>
            <w:tcW w:w="3114" w:type="dxa"/>
            <w:gridSpan w:val="2"/>
            <w:vMerge w:val="restart"/>
          </w:tcPr>
          <w:p w14:paraId="099950A2" w14:textId="63ADF54E" w:rsidR="0033067D" w:rsidRPr="007D0A7C" w:rsidRDefault="0033067D" w:rsidP="0033067D">
            <w:pPr>
              <w:pStyle w:val="Tabellentext"/>
            </w:pPr>
            <w:r w:rsidRPr="007D0A7C">
              <w:rPr>
                <w:b/>
                <w:bCs/>
              </w:rPr>
              <w:t>Level achieved:</w:t>
            </w:r>
          </w:p>
        </w:tc>
        <w:tc>
          <w:tcPr>
            <w:tcW w:w="5805" w:type="dxa"/>
            <w:vAlign w:val="center"/>
          </w:tcPr>
          <w:p w14:paraId="59B70E86" w14:textId="563B37A9" w:rsidR="0033067D" w:rsidRPr="007D0A7C" w:rsidRDefault="00000000" w:rsidP="0033067D">
            <w:pPr>
              <w:pStyle w:val="Tabellentext"/>
              <w:rPr>
                <w:b/>
                <w:bCs/>
              </w:rPr>
            </w:pPr>
            <w:sdt>
              <w:sdtPr>
                <w:rPr>
                  <w:b/>
                  <w:bCs/>
                </w:rPr>
                <w:alias w:val="Level achieved"/>
                <w:tag w:val="Level achieved"/>
                <w:id w:val="1501387463"/>
                <w:placeholder>
                  <w:docPart w:val="60CDC6880CF0430D811706C4E3D19413"/>
                </w:placeholder>
                <w:showingPlcHdr/>
                <w:comboBox>
                  <w:listItem w:value="Choose an item."/>
                  <w:listItem w:displayText="D" w:value="D"/>
                  <w:listItem w:displayText="C" w:value="C"/>
                  <w:listItem w:displayText="B" w:value="B"/>
                  <w:listItem w:displayText="A" w:value="A"/>
                </w:comboBox>
              </w:sdtPr>
              <w:sdtContent>
                <w:r w:rsidR="0033067D" w:rsidRPr="007D0A7C">
                  <w:rPr>
                    <w:rStyle w:val="Platzhaltertext"/>
                    <w:b/>
                    <w:bCs/>
                  </w:rPr>
                  <w:t>Choose an item.</w:t>
                </w:r>
              </w:sdtContent>
            </w:sdt>
          </w:p>
        </w:tc>
      </w:tr>
      <w:tr w:rsidR="0033067D" w:rsidRPr="007D0A7C" w14:paraId="4B9AA5F0" w14:textId="77777777" w:rsidTr="000D4DAB">
        <w:tc>
          <w:tcPr>
            <w:tcW w:w="3114" w:type="dxa"/>
            <w:gridSpan w:val="2"/>
            <w:vMerge/>
          </w:tcPr>
          <w:p w14:paraId="613ED6B4" w14:textId="77777777" w:rsidR="0033067D" w:rsidRPr="007D0A7C" w:rsidRDefault="0033067D" w:rsidP="0033067D">
            <w:pPr>
              <w:pStyle w:val="Tabellentext"/>
            </w:pPr>
          </w:p>
        </w:tc>
        <w:sdt>
          <w:sdtPr>
            <w:alias w:val="Comment on the level achieved"/>
            <w:tag w:val="Kommentar zur erreichten Stufe"/>
            <w:id w:val="-573131768"/>
            <w:placeholder>
              <w:docPart w:val="900F2F2EE7884137897EB6CF43A7468F"/>
            </w:placeholder>
            <w:showingPlcHdr/>
            <w:comboBox>
              <w:listItem w:value="Choose an item."/>
              <w:listItem w:displayText="Evidence was validated externally." w:value="Evidenzen wurden extern validiert."/>
              <w:listItem w:displayText="Some of the evidence was validated externally." w:value="Evidenzen wurden in Teilen extern validiert."/>
              <w:listItem w:displayText="Evidence was independently validated internally." w:value="Evidenzen wurden intern unabhängig validiert."/>
              <w:listItem w:displayText="Evidence was validated internally." w:value="Evidenzen wurden intern validiert."/>
            </w:comboBox>
          </w:sdtPr>
          <w:sdtContent>
            <w:tc>
              <w:tcPr>
                <w:tcW w:w="5805" w:type="dxa"/>
                <w:vAlign w:val="center"/>
              </w:tcPr>
              <w:p w14:paraId="42BF9A99" w14:textId="41EE2C78" w:rsidR="0033067D" w:rsidRPr="007D0A7C" w:rsidRDefault="0033067D" w:rsidP="0033067D">
                <w:pPr>
                  <w:pStyle w:val="Tabellentext"/>
                </w:pPr>
                <w:r w:rsidRPr="007D0A7C">
                  <w:rPr>
                    <w:rStyle w:val="Platzhaltertext"/>
                  </w:rPr>
                  <w:t>Choose an item.</w:t>
                </w:r>
              </w:p>
            </w:tc>
          </w:sdtContent>
        </w:sdt>
      </w:tr>
      <w:tr w:rsidR="0033067D" w:rsidRPr="007D0A7C" w14:paraId="6750FA50" w14:textId="77777777" w:rsidTr="000D4DAB">
        <w:tc>
          <w:tcPr>
            <w:tcW w:w="1557" w:type="dxa"/>
            <w:vMerge w:val="restart"/>
          </w:tcPr>
          <w:p w14:paraId="193F3FCC" w14:textId="77777777" w:rsidR="0033067D" w:rsidRPr="007D0A7C" w:rsidRDefault="0033067D" w:rsidP="0033067D">
            <w:pPr>
              <w:pStyle w:val="Tabellentext"/>
            </w:pPr>
            <w:r w:rsidRPr="007D0A7C">
              <w:t xml:space="preserve">Selected </w:t>
            </w:r>
          </w:p>
          <w:p w14:paraId="61455319" w14:textId="2A7F3626" w:rsidR="0033067D" w:rsidRPr="007D0A7C" w:rsidRDefault="0033067D" w:rsidP="0033067D">
            <w:pPr>
              <w:pStyle w:val="Tabellentext"/>
            </w:pPr>
            <w:r w:rsidRPr="007D0A7C">
              <w:t>Measures</w:t>
            </w:r>
          </w:p>
        </w:tc>
        <w:tc>
          <w:tcPr>
            <w:tcW w:w="1557" w:type="dxa"/>
            <w:vAlign w:val="center"/>
          </w:tcPr>
          <w:p w14:paraId="3B91C5FE" w14:textId="425506DC" w:rsidR="0033067D" w:rsidRPr="007D0A7C" w:rsidRDefault="00000000" w:rsidP="0033067D">
            <w:pPr>
              <w:pStyle w:val="Tabellentext"/>
            </w:pPr>
            <w:sdt>
              <w:sdtPr>
                <w:id w:val="-712269418"/>
                <w:placeholder>
                  <w:docPart w:val="FA09CF08A91743A4A35A6F81D57975F7"/>
                </w:placeholder>
                <w:comboBox>
                  <w:listItem w:value="Choose an item."/>
                  <w:listItem w:displayText="Organisational measures" w:value="Organisatorische Maßnahmen"/>
                  <w:listItem w:displayText="Technical measures" w:value="Technische Maßnahmen"/>
                </w:comboBox>
              </w:sdtPr>
              <w:sdtContent>
                <w:r w:rsidR="0033067D" w:rsidRPr="007D0A7C">
                  <w:t>Organisational measures</w:t>
                </w:r>
              </w:sdtContent>
            </w:sdt>
            <w:r w:rsidR="0033067D" w:rsidRPr="007D0A7C">
              <w:t>:</w:t>
            </w:r>
          </w:p>
        </w:tc>
        <w:tc>
          <w:tcPr>
            <w:tcW w:w="5805" w:type="dxa"/>
          </w:tcPr>
          <w:p w14:paraId="626567EE" w14:textId="506C05CC" w:rsidR="0033067D" w:rsidRPr="007D0A7C" w:rsidRDefault="00351B77" w:rsidP="0033067D">
            <w:pPr>
              <w:pStyle w:val="Tabellentext"/>
            </w:pPr>
            <w:r w:rsidRPr="007D0A7C">
              <w:fldChar w:fldCharType="begin">
                <w:ffData>
                  <w:name w:val=""/>
                  <w:enabled/>
                  <w:calcOnExit w:val="0"/>
                  <w:textInput>
                    <w:default w:val="e.g., user instruction, training, specialised and technical documentation, reports"/>
                  </w:textInput>
                </w:ffData>
              </w:fldChar>
            </w:r>
            <w:r w:rsidRPr="007D0A7C">
              <w:instrText xml:space="preserve"> FORMTEXT </w:instrText>
            </w:r>
            <w:r w:rsidRPr="007D0A7C">
              <w:fldChar w:fldCharType="separate"/>
            </w:r>
            <w:r w:rsidRPr="007D0A7C">
              <w:rPr>
                <w:noProof/>
              </w:rPr>
              <w:t>e.g., user instruction, training, specialised and technical documentation, reports</w:t>
            </w:r>
            <w:r w:rsidRPr="007D0A7C">
              <w:fldChar w:fldCharType="end"/>
            </w:r>
          </w:p>
        </w:tc>
      </w:tr>
      <w:tr w:rsidR="0033067D" w:rsidRPr="007D0A7C" w14:paraId="202B52CE" w14:textId="77777777" w:rsidTr="000D4DAB">
        <w:tc>
          <w:tcPr>
            <w:tcW w:w="1557" w:type="dxa"/>
            <w:vMerge/>
          </w:tcPr>
          <w:p w14:paraId="289FBBA3" w14:textId="77777777" w:rsidR="0033067D" w:rsidRPr="007D0A7C" w:rsidRDefault="0033067D" w:rsidP="0033067D">
            <w:pPr>
              <w:pStyle w:val="Tabellentext"/>
            </w:pPr>
          </w:p>
        </w:tc>
        <w:tc>
          <w:tcPr>
            <w:tcW w:w="1557" w:type="dxa"/>
            <w:vAlign w:val="center"/>
          </w:tcPr>
          <w:p w14:paraId="12EE1743" w14:textId="4A90B5A8" w:rsidR="0033067D" w:rsidRPr="007D0A7C" w:rsidRDefault="00000000" w:rsidP="0033067D">
            <w:pPr>
              <w:pStyle w:val="Tabellentext"/>
            </w:pPr>
            <w:sdt>
              <w:sdtPr>
                <w:id w:val="1420450234"/>
                <w:placeholder>
                  <w:docPart w:val="8933D1842C5C44F8B304E3B9E23C831B"/>
                </w:placeholder>
                <w:comboBox>
                  <w:listItem w:value="Choose an item."/>
                  <w:listItem w:displayText="Organisational measures" w:value="Organisatorische Maßnahmen"/>
                  <w:listItem w:displayText="Technical measures" w:value="Technische Maßnahmen"/>
                </w:comboBox>
              </w:sdtPr>
              <w:sdtContent>
                <w:r w:rsidR="0033067D" w:rsidRPr="007D0A7C">
                  <w:t>Technical measures</w:t>
                </w:r>
              </w:sdtContent>
            </w:sdt>
            <w:r w:rsidR="0033067D" w:rsidRPr="007D0A7C">
              <w:t>:</w:t>
            </w:r>
          </w:p>
        </w:tc>
        <w:tc>
          <w:tcPr>
            <w:tcW w:w="5805" w:type="dxa"/>
          </w:tcPr>
          <w:p w14:paraId="52FF1DE9" w14:textId="244A20D7" w:rsidR="0033067D" w:rsidRPr="007D0A7C" w:rsidRDefault="00351B77" w:rsidP="0033067D">
            <w:pPr>
              <w:pStyle w:val="Tabellentext"/>
            </w:pPr>
            <w:r w:rsidRPr="007D0A7C">
              <w:fldChar w:fldCharType="begin">
                <w:ffData>
                  <w:name w:val=""/>
                  <w:enabled/>
                  <w:calcOnExit w:val="0"/>
                  <w:textInput>
                    <w:default w:val="e.g., test results, logging, monitoring, data processing steps, emergency stop button"/>
                  </w:textInput>
                </w:ffData>
              </w:fldChar>
            </w:r>
            <w:r w:rsidRPr="007D0A7C">
              <w:instrText xml:space="preserve"> FORMTEXT </w:instrText>
            </w:r>
            <w:r w:rsidRPr="007D0A7C">
              <w:fldChar w:fldCharType="separate"/>
            </w:r>
            <w:r w:rsidRPr="007D0A7C">
              <w:rPr>
                <w:noProof/>
              </w:rPr>
              <w:t>e.g., test results, logging, monitoring, data processing steps, emergency stop button</w:t>
            </w:r>
            <w:r w:rsidRPr="007D0A7C">
              <w:fldChar w:fldCharType="end"/>
            </w:r>
          </w:p>
        </w:tc>
      </w:tr>
      <w:tr w:rsidR="00483EC7" w:rsidRPr="007D0A7C" w14:paraId="62ECDD6B" w14:textId="77777777" w:rsidTr="000D4DAB">
        <w:tc>
          <w:tcPr>
            <w:tcW w:w="3114" w:type="dxa"/>
            <w:gridSpan w:val="2"/>
          </w:tcPr>
          <w:p w14:paraId="3914768A" w14:textId="1FAA156C" w:rsidR="00483EC7" w:rsidRPr="007D0A7C" w:rsidRDefault="0033067D" w:rsidP="000D4DAB">
            <w:pPr>
              <w:pStyle w:val="Tabellentext"/>
            </w:pPr>
            <w:r w:rsidRPr="007D0A7C">
              <w:t>Comment</w:t>
            </w:r>
            <w:r w:rsidR="00483EC7" w:rsidRPr="007D0A7C">
              <w:t>:</w:t>
            </w:r>
          </w:p>
        </w:tc>
        <w:tc>
          <w:tcPr>
            <w:tcW w:w="5805" w:type="dxa"/>
          </w:tcPr>
          <w:p w14:paraId="61144D78" w14:textId="77777777" w:rsidR="00483EC7" w:rsidRPr="007D0A7C" w:rsidRDefault="00483EC7" w:rsidP="000D4DAB">
            <w:pPr>
              <w:pStyle w:val="Tabellentext"/>
            </w:pPr>
          </w:p>
        </w:tc>
      </w:tr>
      <w:tr w:rsidR="00846F07" w:rsidRPr="007D0A7C" w14:paraId="2CFE4F29" w14:textId="77777777" w:rsidTr="000D4DAB">
        <w:tc>
          <w:tcPr>
            <w:tcW w:w="8919" w:type="dxa"/>
            <w:gridSpan w:val="3"/>
            <w:shd w:val="clear" w:color="auto" w:fill="D4BBFF" w:themeFill="accent2"/>
          </w:tcPr>
          <w:p w14:paraId="33F73022" w14:textId="63124810" w:rsidR="00846F07" w:rsidRPr="007D0A7C" w:rsidRDefault="00CC60CF" w:rsidP="00846F07">
            <w:pPr>
              <w:pStyle w:val="Tabellentext"/>
              <w:jc w:val="center"/>
              <w:rPr>
                <w:b/>
                <w:bCs/>
              </w:rPr>
            </w:pPr>
            <w:r w:rsidRPr="007D0A7C">
              <w:rPr>
                <w:b/>
                <w:bCs/>
              </w:rPr>
              <w:t xml:space="preserve">Criterion </w:t>
            </w:r>
            <w:sdt>
              <w:sdtPr>
                <w:rPr>
                  <w:b/>
                  <w:bCs/>
                </w:rPr>
                <w:id w:val="-961961689"/>
                <w:placeholder>
                  <w:docPart w:val="41F29B2FA8AF4F13BFAE0530935CCD99"/>
                </w:placeholder>
                <w:comboBox>
                  <w:listItem w:value="Choose an item."/>
                  <w:listItem w:displayText="Fulfilled" w:value="erfüllt"/>
                  <w:listItem w:displayText="Not fulfilled" w:value="nicht erfüllt"/>
                  <w:listItem w:displayText="Surpassed" w:value="übertroffen"/>
                </w:comboBox>
              </w:sdtPr>
              <w:sdtContent>
                <w:r w:rsidRPr="007D0A7C">
                  <w:rPr>
                    <w:b/>
                    <w:bCs/>
                  </w:rPr>
                  <w:t>Fulfilled</w:t>
                </w:r>
              </w:sdtContent>
            </w:sdt>
          </w:p>
        </w:tc>
      </w:tr>
    </w:tbl>
    <w:p w14:paraId="005219DA" w14:textId="77777777" w:rsidR="00483EC7" w:rsidRPr="007D0A7C" w:rsidRDefault="00483EC7" w:rsidP="0007048D"/>
    <w:p w14:paraId="6E40096D" w14:textId="77777777" w:rsidR="0007048D" w:rsidRPr="007D0A7C" w:rsidRDefault="0007048D" w:rsidP="0007048D"/>
    <w:tbl>
      <w:tblPr>
        <w:tblStyle w:val="Tabellenraster"/>
        <w:tblW w:w="0" w:type="auto"/>
        <w:tblLayout w:type="fixed"/>
        <w:tblLook w:val="0480" w:firstRow="0" w:lastRow="0" w:firstColumn="1" w:lastColumn="0" w:noHBand="0" w:noVBand="1"/>
      </w:tblPr>
      <w:tblGrid>
        <w:gridCol w:w="1557"/>
        <w:gridCol w:w="1557"/>
        <w:gridCol w:w="5805"/>
      </w:tblGrid>
      <w:tr w:rsidR="0007048D" w:rsidRPr="007D0A7C" w14:paraId="23AD6865" w14:textId="77777777" w:rsidTr="000D4DAB">
        <w:tc>
          <w:tcPr>
            <w:tcW w:w="8919" w:type="dxa"/>
            <w:gridSpan w:val="3"/>
            <w:shd w:val="clear" w:color="auto" w:fill="D4BBFF" w:themeFill="accent2"/>
          </w:tcPr>
          <w:p w14:paraId="6750D94E" w14:textId="18F91112" w:rsidR="0007048D" w:rsidRPr="007D0A7C" w:rsidRDefault="00550F2E" w:rsidP="000D4DAB">
            <w:pPr>
              <w:pStyle w:val="Tabellentext"/>
            </w:pPr>
            <w:r w:rsidRPr="007D0A7C">
              <w:rPr>
                <w:b/>
                <w:bCs/>
              </w:rPr>
              <w:t>Human oversight</w:t>
            </w:r>
          </w:p>
        </w:tc>
      </w:tr>
      <w:tr w:rsidR="0033067D" w:rsidRPr="007D0A7C" w14:paraId="1EACC86C" w14:textId="77777777" w:rsidTr="000D4DAB">
        <w:tc>
          <w:tcPr>
            <w:tcW w:w="3114" w:type="dxa"/>
            <w:gridSpan w:val="2"/>
            <w:vMerge w:val="restart"/>
          </w:tcPr>
          <w:p w14:paraId="4E8AA31D" w14:textId="0028A14E" w:rsidR="0033067D" w:rsidRPr="007D0A7C" w:rsidRDefault="0033067D" w:rsidP="0033067D">
            <w:pPr>
              <w:pStyle w:val="Tabellentext"/>
            </w:pPr>
            <w:r w:rsidRPr="007D0A7C">
              <w:rPr>
                <w:b/>
                <w:bCs/>
              </w:rPr>
              <w:t>Protection needs:</w:t>
            </w:r>
          </w:p>
        </w:tc>
        <w:sdt>
          <w:sdtPr>
            <w:rPr>
              <w:b/>
              <w:bCs/>
            </w:rPr>
            <w:alias w:val="Protection needs"/>
            <w:tag w:val="Protection needs"/>
            <w:id w:val="-2003348259"/>
            <w:placeholder>
              <w:docPart w:val="3817B5139503450CBD08EB37FDB7AC1F"/>
            </w:placeholder>
            <w:showingPlcHdr/>
            <w:comboBox>
              <w:listItem w:value="Choose an item."/>
              <w:listItem w:displayText="Low" w:value="Low"/>
              <w:listItem w:displayText="Moderate" w:value="Moderate"/>
              <w:listItem w:displayText="High" w:value="High"/>
              <w:listItem w:displayText="Not applicable" w:value="Not applicable"/>
            </w:comboBox>
          </w:sdtPr>
          <w:sdtContent>
            <w:tc>
              <w:tcPr>
                <w:tcW w:w="5805" w:type="dxa"/>
              </w:tcPr>
              <w:p w14:paraId="37A060C2" w14:textId="6DBA34CB" w:rsidR="0033067D" w:rsidRPr="007D0A7C" w:rsidRDefault="0033067D" w:rsidP="0033067D">
                <w:pPr>
                  <w:pStyle w:val="Tabellentext"/>
                  <w:rPr>
                    <w:b/>
                    <w:bCs/>
                  </w:rPr>
                </w:pPr>
                <w:r w:rsidRPr="007D0A7C">
                  <w:rPr>
                    <w:rStyle w:val="Platzhaltertext"/>
                    <w:b/>
                    <w:bCs/>
                  </w:rPr>
                  <w:t>Choose an item.</w:t>
                </w:r>
              </w:p>
            </w:tc>
          </w:sdtContent>
        </w:sdt>
      </w:tr>
      <w:tr w:rsidR="0033067D" w:rsidRPr="007D0A7C" w14:paraId="766F36A3" w14:textId="77777777" w:rsidTr="00A412DB">
        <w:tc>
          <w:tcPr>
            <w:tcW w:w="3114" w:type="dxa"/>
            <w:gridSpan w:val="2"/>
            <w:vMerge/>
          </w:tcPr>
          <w:p w14:paraId="659197D2" w14:textId="77777777" w:rsidR="0033067D" w:rsidRPr="007D0A7C" w:rsidRDefault="0033067D" w:rsidP="0033067D">
            <w:pPr>
              <w:pStyle w:val="Tabellentext"/>
            </w:pPr>
          </w:p>
        </w:tc>
        <w:tc>
          <w:tcPr>
            <w:tcW w:w="5805" w:type="dxa"/>
            <w:vAlign w:val="center"/>
          </w:tcPr>
          <w:sdt>
            <w:sdtPr>
              <w:alias w:val="Comments on the protection need"/>
              <w:tag w:val="Kommentar zum Schutzbedarf"/>
              <w:id w:val="-304006232"/>
              <w:placeholder>
                <w:docPart w:val="5C27163CB763444FB952F09E66223A3B"/>
              </w:placeholder>
              <w:showingPlcHdr/>
              <w:comboBox>
                <w:listItem w:value="Choose an item."/>
                <w:listItem w:displayText="Always applicable. A low protection need requires at least level C measures. " w:value="Immer anwendbar. Ein geringer Schutzbedarf erfordert mindestens Maßnahmen auf Stufe C. "/>
                <w:listItem w:displayText="Always applicable. A moderate protection need requires at least level B measures." w:value="Immer anwendbar. Ein moderater Schutzbedarf erfordert mindestens Maßnahmen auf Stufe B."/>
                <w:listItem w:displayText="Always applicable. A high protection need requires at least level A measures." w:value="Immer anwendbar. Ein hoher Schutzbedarf erfordert mindestens Maßnahmen auf Stufe A."/>
                <w:listItem w:displayText="Not applicable. Reason:" w:value="Nicht anwendbar. Grund:"/>
              </w:comboBox>
            </w:sdtPr>
            <w:sdtContent>
              <w:p w14:paraId="1D7A4329" w14:textId="02A677F4" w:rsidR="0033067D" w:rsidRPr="007D0A7C" w:rsidRDefault="0033067D" w:rsidP="0033067D">
                <w:pPr>
                  <w:pStyle w:val="Tabellentext"/>
                </w:pPr>
                <w:r w:rsidRPr="007D0A7C">
                  <w:rPr>
                    <w:rStyle w:val="Platzhaltertext"/>
                  </w:rPr>
                  <w:t>Choose an item.</w:t>
                </w:r>
              </w:p>
            </w:sdtContent>
          </w:sdt>
        </w:tc>
      </w:tr>
      <w:tr w:rsidR="0033067D" w:rsidRPr="007D0A7C" w14:paraId="4295A3FF" w14:textId="77777777" w:rsidTr="000D4DAB">
        <w:tc>
          <w:tcPr>
            <w:tcW w:w="3114" w:type="dxa"/>
            <w:gridSpan w:val="2"/>
            <w:vMerge w:val="restart"/>
          </w:tcPr>
          <w:p w14:paraId="238FF4A4" w14:textId="4F71DDC1" w:rsidR="0033067D" w:rsidRPr="007D0A7C" w:rsidRDefault="0033067D" w:rsidP="0033067D">
            <w:pPr>
              <w:pStyle w:val="Tabellentext"/>
            </w:pPr>
            <w:r w:rsidRPr="007D0A7C">
              <w:rPr>
                <w:b/>
                <w:bCs/>
              </w:rPr>
              <w:t>Level achieved:</w:t>
            </w:r>
          </w:p>
        </w:tc>
        <w:tc>
          <w:tcPr>
            <w:tcW w:w="5805" w:type="dxa"/>
            <w:vAlign w:val="center"/>
          </w:tcPr>
          <w:p w14:paraId="64A900EE" w14:textId="42465426" w:rsidR="0033067D" w:rsidRPr="007D0A7C" w:rsidRDefault="00000000" w:rsidP="0033067D">
            <w:pPr>
              <w:pStyle w:val="Tabellentext"/>
              <w:rPr>
                <w:b/>
                <w:bCs/>
              </w:rPr>
            </w:pPr>
            <w:sdt>
              <w:sdtPr>
                <w:rPr>
                  <w:b/>
                  <w:bCs/>
                </w:rPr>
                <w:alias w:val="Level achieved"/>
                <w:tag w:val="Level achieved"/>
                <w:id w:val="-14542710"/>
                <w:placeholder>
                  <w:docPart w:val="9B9DA287B46D4B8D9120D19D3BAE5F7C"/>
                </w:placeholder>
                <w:showingPlcHdr/>
                <w:comboBox>
                  <w:listItem w:value="Choose an item."/>
                  <w:listItem w:displayText="D" w:value="D"/>
                  <w:listItem w:displayText="C" w:value="C"/>
                  <w:listItem w:displayText="B" w:value="B"/>
                  <w:listItem w:displayText="A" w:value="A"/>
                </w:comboBox>
              </w:sdtPr>
              <w:sdtContent>
                <w:r w:rsidR="0033067D" w:rsidRPr="007D0A7C">
                  <w:rPr>
                    <w:rStyle w:val="Platzhaltertext"/>
                    <w:b/>
                    <w:bCs/>
                  </w:rPr>
                  <w:t>Choose an item.</w:t>
                </w:r>
              </w:sdtContent>
            </w:sdt>
          </w:p>
        </w:tc>
      </w:tr>
      <w:tr w:rsidR="0033067D" w:rsidRPr="007D0A7C" w14:paraId="0D047EE1" w14:textId="77777777" w:rsidTr="000D4DAB">
        <w:tc>
          <w:tcPr>
            <w:tcW w:w="3114" w:type="dxa"/>
            <w:gridSpan w:val="2"/>
            <w:vMerge/>
          </w:tcPr>
          <w:p w14:paraId="01C138F2" w14:textId="77777777" w:rsidR="0033067D" w:rsidRPr="007D0A7C" w:rsidRDefault="0033067D" w:rsidP="0033067D">
            <w:pPr>
              <w:pStyle w:val="Tabellentext"/>
            </w:pPr>
          </w:p>
        </w:tc>
        <w:sdt>
          <w:sdtPr>
            <w:alias w:val="Comment on the level achieved"/>
            <w:tag w:val="Kommentar zur erreichten Stufe"/>
            <w:id w:val="-1029558734"/>
            <w:placeholder>
              <w:docPart w:val="5C67A97E36DE40F4BBD9A08EC1E6F00B"/>
            </w:placeholder>
            <w:showingPlcHdr/>
            <w:comboBox>
              <w:listItem w:value="Choose an item."/>
              <w:listItem w:displayText="Evidence was validated externally." w:value="Evidenzen wurden extern validiert."/>
              <w:listItem w:displayText="Some of the evidence was validated externally." w:value="Evidenzen wurden in Teilen extern validiert."/>
              <w:listItem w:displayText="Evidence was independently validated internally." w:value="Evidenzen wurden intern unabhängig validiert."/>
              <w:listItem w:displayText="Evidence was validated internally." w:value="Evidenzen wurden intern validiert."/>
            </w:comboBox>
          </w:sdtPr>
          <w:sdtContent>
            <w:tc>
              <w:tcPr>
                <w:tcW w:w="5805" w:type="dxa"/>
                <w:vAlign w:val="center"/>
              </w:tcPr>
              <w:p w14:paraId="6CB23E14" w14:textId="306387E8" w:rsidR="0033067D" w:rsidRPr="007D0A7C" w:rsidRDefault="0033067D" w:rsidP="0033067D">
                <w:pPr>
                  <w:pStyle w:val="Tabellentext"/>
                </w:pPr>
                <w:r w:rsidRPr="007D0A7C">
                  <w:rPr>
                    <w:rStyle w:val="Platzhaltertext"/>
                  </w:rPr>
                  <w:t>Choose an item.</w:t>
                </w:r>
              </w:p>
            </w:tc>
          </w:sdtContent>
        </w:sdt>
      </w:tr>
      <w:tr w:rsidR="0033067D" w:rsidRPr="007D0A7C" w14:paraId="7D987790" w14:textId="77777777" w:rsidTr="000D4DAB">
        <w:tc>
          <w:tcPr>
            <w:tcW w:w="1557" w:type="dxa"/>
            <w:vMerge w:val="restart"/>
          </w:tcPr>
          <w:p w14:paraId="6E54EDB2" w14:textId="77777777" w:rsidR="0033067D" w:rsidRPr="007D0A7C" w:rsidRDefault="0033067D" w:rsidP="0033067D">
            <w:pPr>
              <w:pStyle w:val="Tabellentext"/>
            </w:pPr>
            <w:r w:rsidRPr="007D0A7C">
              <w:t xml:space="preserve">Selected </w:t>
            </w:r>
          </w:p>
          <w:p w14:paraId="6CB10202" w14:textId="4B2FC21F" w:rsidR="0033067D" w:rsidRPr="007D0A7C" w:rsidRDefault="0033067D" w:rsidP="0033067D">
            <w:pPr>
              <w:pStyle w:val="Tabellentext"/>
            </w:pPr>
            <w:r w:rsidRPr="007D0A7C">
              <w:t>Measures</w:t>
            </w:r>
          </w:p>
        </w:tc>
        <w:tc>
          <w:tcPr>
            <w:tcW w:w="1557" w:type="dxa"/>
            <w:vAlign w:val="center"/>
          </w:tcPr>
          <w:p w14:paraId="5DA70189" w14:textId="104FFF85" w:rsidR="0033067D" w:rsidRPr="007D0A7C" w:rsidRDefault="00000000" w:rsidP="0033067D">
            <w:pPr>
              <w:pStyle w:val="Tabellentext"/>
            </w:pPr>
            <w:sdt>
              <w:sdtPr>
                <w:id w:val="1942182379"/>
                <w:placeholder>
                  <w:docPart w:val="B03352F4F74A4D11AFDB96EA4F88BB48"/>
                </w:placeholder>
                <w:comboBox>
                  <w:listItem w:value="Choose an item."/>
                  <w:listItem w:displayText="Organisational measures" w:value="Organisatorische Maßnahmen"/>
                  <w:listItem w:displayText="Technical measures" w:value="Technische Maßnahmen"/>
                </w:comboBox>
              </w:sdtPr>
              <w:sdtContent>
                <w:r w:rsidR="0033067D" w:rsidRPr="007D0A7C">
                  <w:t>Organisational measures</w:t>
                </w:r>
              </w:sdtContent>
            </w:sdt>
            <w:r w:rsidR="0033067D" w:rsidRPr="007D0A7C">
              <w:t>:</w:t>
            </w:r>
          </w:p>
        </w:tc>
        <w:tc>
          <w:tcPr>
            <w:tcW w:w="5805" w:type="dxa"/>
          </w:tcPr>
          <w:p w14:paraId="6AF2BF0E" w14:textId="16FD585A" w:rsidR="0033067D" w:rsidRPr="007D0A7C" w:rsidRDefault="00550F2E" w:rsidP="0033067D">
            <w:pPr>
              <w:pStyle w:val="Tabellentext"/>
            </w:pPr>
            <w:r w:rsidRPr="007D0A7C">
              <w:fldChar w:fldCharType="begin">
                <w:ffData>
                  <w:name w:val=""/>
                  <w:enabled/>
                  <w:calcOnExit w:val="0"/>
                  <w:textInput>
                    <w:default w:val="e.g., user instruction, training, specialised and technical documentation, reports"/>
                  </w:textInput>
                </w:ffData>
              </w:fldChar>
            </w:r>
            <w:r w:rsidRPr="007D0A7C">
              <w:instrText xml:space="preserve"> FORMTEXT </w:instrText>
            </w:r>
            <w:r w:rsidRPr="007D0A7C">
              <w:fldChar w:fldCharType="separate"/>
            </w:r>
            <w:r w:rsidRPr="007D0A7C">
              <w:rPr>
                <w:noProof/>
              </w:rPr>
              <w:t>e.g., user instruction, training, specialised and technical documentation, reports</w:t>
            </w:r>
            <w:r w:rsidRPr="007D0A7C">
              <w:fldChar w:fldCharType="end"/>
            </w:r>
          </w:p>
        </w:tc>
      </w:tr>
      <w:tr w:rsidR="0033067D" w:rsidRPr="007D0A7C" w14:paraId="6EC4F6C1" w14:textId="77777777" w:rsidTr="000D4DAB">
        <w:tc>
          <w:tcPr>
            <w:tcW w:w="1557" w:type="dxa"/>
            <w:vMerge/>
          </w:tcPr>
          <w:p w14:paraId="5D2FDCB3" w14:textId="77777777" w:rsidR="0033067D" w:rsidRPr="007D0A7C" w:rsidRDefault="0033067D" w:rsidP="0033067D">
            <w:pPr>
              <w:pStyle w:val="Tabellentext"/>
            </w:pPr>
          </w:p>
        </w:tc>
        <w:tc>
          <w:tcPr>
            <w:tcW w:w="1557" w:type="dxa"/>
            <w:vAlign w:val="center"/>
          </w:tcPr>
          <w:p w14:paraId="1032B5F1" w14:textId="366A49BC" w:rsidR="0033067D" w:rsidRPr="007D0A7C" w:rsidRDefault="00000000" w:rsidP="0033067D">
            <w:pPr>
              <w:pStyle w:val="Tabellentext"/>
            </w:pPr>
            <w:sdt>
              <w:sdtPr>
                <w:id w:val="-619374381"/>
                <w:placeholder>
                  <w:docPart w:val="269E84ECA0824718B43A6562749B4E04"/>
                </w:placeholder>
                <w:comboBox>
                  <w:listItem w:value="Choose an item."/>
                  <w:listItem w:displayText="Organisational measures" w:value="Organisatorische Maßnahmen"/>
                  <w:listItem w:displayText="Technical measures" w:value="Technische Maßnahmen"/>
                </w:comboBox>
              </w:sdtPr>
              <w:sdtContent>
                <w:r w:rsidR="0033067D" w:rsidRPr="007D0A7C">
                  <w:t>Technical measures</w:t>
                </w:r>
              </w:sdtContent>
            </w:sdt>
            <w:r w:rsidR="0033067D" w:rsidRPr="007D0A7C">
              <w:t>:</w:t>
            </w:r>
          </w:p>
        </w:tc>
        <w:tc>
          <w:tcPr>
            <w:tcW w:w="5805" w:type="dxa"/>
          </w:tcPr>
          <w:p w14:paraId="047A9C25" w14:textId="30B3163D" w:rsidR="0033067D" w:rsidRPr="007D0A7C" w:rsidRDefault="00550F2E" w:rsidP="0033067D">
            <w:pPr>
              <w:pStyle w:val="Tabellentext"/>
            </w:pPr>
            <w:r w:rsidRPr="007D0A7C">
              <w:fldChar w:fldCharType="begin">
                <w:ffData>
                  <w:name w:val=""/>
                  <w:enabled/>
                  <w:calcOnExit w:val="0"/>
                  <w:textInput>
                    <w:default w:val="e.g., test results, logging, monitoring, data processing steps, emergency stop button"/>
                  </w:textInput>
                </w:ffData>
              </w:fldChar>
            </w:r>
            <w:r w:rsidRPr="007D0A7C">
              <w:instrText xml:space="preserve"> FORMTEXT </w:instrText>
            </w:r>
            <w:r w:rsidRPr="007D0A7C">
              <w:fldChar w:fldCharType="separate"/>
            </w:r>
            <w:r w:rsidRPr="007D0A7C">
              <w:rPr>
                <w:noProof/>
              </w:rPr>
              <w:t>e.g., test results, logging, monitoring, data processing steps, emergency stop button</w:t>
            </w:r>
            <w:r w:rsidRPr="007D0A7C">
              <w:fldChar w:fldCharType="end"/>
            </w:r>
          </w:p>
        </w:tc>
      </w:tr>
      <w:tr w:rsidR="0007048D" w:rsidRPr="007D0A7C" w14:paraId="0457EA3B" w14:textId="77777777" w:rsidTr="000D4DAB">
        <w:tc>
          <w:tcPr>
            <w:tcW w:w="3114" w:type="dxa"/>
            <w:gridSpan w:val="2"/>
          </w:tcPr>
          <w:p w14:paraId="153B369D" w14:textId="5C3E23B6" w:rsidR="0007048D" w:rsidRPr="007D0A7C" w:rsidRDefault="0033067D" w:rsidP="000D4DAB">
            <w:pPr>
              <w:pStyle w:val="Tabellentext"/>
            </w:pPr>
            <w:r w:rsidRPr="007D0A7C">
              <w:t>Comment</w:t>
            </w:r>
            <w:r w:rsidR="0007048D" w:rsidRPr="007D0A7C">
              <w:t>:</w:t>
            </w:r>
          </w:p>
        </w:tc>
        <w:tc>
          <w:tcPr>
            <w:tcW w:w="5805" w:type="dxa"/>
          </w:tcPr>
          <w:p w14:paraId="1BAAD91D" w14:textId="77777777" w:rsidR="0007048D" w:rsidRPr="007D0A7C" w:rsidRDefault="0007048D" w:rsidP="000D4DAB">
            <w:pPr>
              <w:pStyle w:val="Tabellentext"/>
            </w:pPr>
          </w:p>
        </w:tc>
      </w:tr>
      <w:tr w:rsidR="00846F07" w:rsidRPr="007D0A7C" w14:paraId="0C054FC9" w14:textId="77777777" w:rsidTr="000D4DAB">
        <w:tc>
          <w:tcPr>
            <w:tcW w:w="8919" w:type="dxa"/>
            <w:gridSpan w:val="3"/>
            <w:shd w:val="clear" w:color="auto" w:fill="D4BBFF" w:themeFill="accent2"/>
          </w:tcPr>
          <w:p w14:paraId="3BC191DB" w14:textId="065AD9B8" w:rsidR="00846F07" w:rsidRPr="007D0A7C" w:rsidRDefault="00CC60CF" w:rsidP="00846F07">
            <w:pPr>
              <w:pStyle w:val="Tabellentext"/>
              <w:jc w:val="center"/>
              <w:rPr>
                <w:b/>
                <w:bCs/>
              </w:rPr>
            </w:pPr>
            <w:r w:rsidRPr="007D0A7C">
              <w:rPr>
                <w:b/>
                <w:bCs/>
              </w:rPr>
              <w:t xml:space="preserve">Criterion </w:t>
            </w:r>
            <w:sdt>
              <w:sdtPr>
                <w:rPr>
                  <w:b/>
                  <w:bCs/>
                </w:rPr>
                <w:id w:val="-4362854"/>
                <w:placeholder>
                  <w:docPart w:val="8AEE65299F8B461DA1EB77653CCC49D2"/>
                </w:placeholder>
                <w:comboBox>
                  <w:listItem w:value="Choose an item."/>
                  <w:listItem w:displayText="Fulfilled" w:value="erfüllt"/>
                  <w:listItem w:displayText="Not fulfilled" w:value="nicht erfüllt"/>
                  <w:listItem w:displayText="Surpassed" w:value="übertroffen"/>
                </w:comboBox>
              </w:sdtPr>
              <w:sdtContent>
                <w:r w:rsidRPr="007D0A7C">
                  <w:rPr>
                    <w:b/>
                    <w:bCs/>
                  </w:rPr>
                  <w:t>Fulfilled</w:t>
                </w:r>
              </w:sdtContent>
            </w:sdt>
          </w:p>
        </w:tc>
      </w:tr>
    </w:tbl>
    <w:p w14:paraId="763452FD" w14:textId="77777777" w:rsidR="0007048D" w:rsidRPr="007D0A7C" w:rsidRDefault="0007048D" w:rsidP="009364EE"/>
    <w:p w14:paraId="1B6ECCAC" w14:textId="77777777" w:rsidR="009364EE" w:rsidRPr="007D0A7C" w:rsidRDefault="009364EE" w:rsidP="009364EE"/>
    <w:p w14:paraId="39CCE3C1" w14:textId="044A34A4" w:rsidR="009364EE" w:rsidRPr="007D0A7C" w:rsidRDefault="009364EE">
      <w:pPr>
        <w:spacing w:after="160" w:line="278" w:lineRule="auto"/>
      </w:pPr>
      <w:r w:rsidRPr="007D0A7C">
        <w:br w:type="page"/>
      </w:r>
    </w:p>
    <w:tbl>
      <w:tblPr>
        <w:tblStyle w:val="Tabellenraster"/>
        <w:tblW w:w="0" w:type="auto"/>
        <w:tblLayout w:type="fixed"/>
        <w:tblLook w:val="04A0" w:firstRow="1" w:lastRow="0" w:firstColumn="1" w:lastColumn="0" w:noHBand="0" w:noVBand="1"/>
      </w:tblPr>
      <w:tblGrid>
        <w:gridCol w:w="1557"/>
        <w:gridCol w:w="1557"/>
        <w:gridCol w:w="5805"/>
      </w:tblGrid>
      <w:tr w:rsidR="009364EE" w:rsidRPr="007D0A7C" w14:paraId="58436EFE" w14:textId="77777777" w:rsidTr="000D4DAB">
        <w:trPr>
          <w:cnfStyle w:val="100000000000" w:firstRow="1" w:lastRow="0" w:firstColumn="0" w:lastColumn="0" w:oddVBand="0" w:evenVBand="0" w:oddHBand="0" w:evenHBand="0" w:firstRowFirstColumn="0" w:firstRowLastColumn="0" w:lastRowFirstColumn="0" w:lastRowLastColumn="0"/>
        </w:trPr>
        <w:tc>
          <w:tcPr>
            <w:tcW w:w="8919" w:type="dxa"/>
            <w:gridSpan w:val="3"/>
          </w:tcPr>
          <w:p w14:paraId="512D7738" w14:textId="1523D56A" w:rsidR="009364EE" w:rsidRPr="007D0A7C" w:rsidRDefault="008640A1" w:rsidP="00EE73F8">
            <w:pPr>
              <w:pStyle w:val="berschrift3"/>
              <w:rPr>
                <w:sz w:val="20"/>
                <w:szCs w:val="32"/>
              </w:rPr>
            </w:pPr>
            <w:bookmarkStart w:id="18" w:name="_Toc215825338"/>
            <w:r w:rsidRPr="007D0A7C">
              <w:rPr>
                <w:sz w:val="20"/>
                <w:szCs w:val="32"/>
              </w:rPr>
              <w:lastRenderedPageBreak/>
              <w:t>Reliability (incl. robustness and performance)</w:t>
            </w:r>
            <w:r w:rsidR="00D8330D">
              <w:rPr>
                <w:sz w:val="20"/>
                <w:szCs w:val="32"/>
              </w:rPr>
              <w:t xml:space="preserve"> (VE</w:t>
            </w:r>
            <w:r w:rsidR="00D8330D">
              <w:rPr>
                <w:rStyle w:val="Funotenzeichen"/>
                <w:sz w:val="20"/>
                <w:szCs w:val="32"/>
              </w:rPr>
              <w:footnoteReference w:id="5"/>
            </w:r>
            <w:r w:rsidR="00D8330D">
              <w:rPr>
                <w:sz w:val="20"/>
                <w:szCs w:val="32"/>
              </w:rPr>
              <w:t>)</w:t>
            </w:r>
            <w:bookmarkEnd w:id="18"/>
          </w:p>
        </w:tc>
      </w:tr>
      <w:tr w:rsidR="009364EE" w:rsidRPr="007D0A7C" w14:paraId="32EF24A6" w14:textId="77777777" w:rsidTr="000D4DAB">
        <w:tc>
          <w:tcPr>
            <w:tcW w:w="8919" w:type="dxa"/>
            <w:gridSpan w:val="3"/>
            <w:shd w:val="clear" w:color="auto" w:fill="D4BBFF" w:themeFill="accent2"/>
          </w:tcPr>
          <w:p w14:paraId="2E05E356" w14:textId="2EE2F9B9" w:rsidR="009364EE" w:rsidRPr="007D0A7C" w:rsidRDefault="008640A1" w:rsidP="000D4DAB">
            <w:pPr>
              <w:pStyle w:val="Tabellentext"/>
            </w:pPr>
            <w:r w:rsidRPr="007D0A7C">
              <w:rPr>
                <w:b/>
                <w:bCs/>
              </w:rPr>
              <w:t>Performance and robustness</w:t>
            </w:r>
          </w:p>
        </w:tc>
      </w:tr>
      <w:tr w:rsidR="0033067D" w:rsidRPr="007D0A7C" w14:paraId="77701E3D" w14:textId="77777777" w:rsidTr="000D4DAB">
        <w:tc>
          <w:tcPr>
            <w:tcW w:w="3114" w:type="dxa"/>
            <w:gridSpan w:val="2"/>
            <w:vMerge w:val="restart"/>
          </w:tcPr>
          <w:p w14:paraId="1B5DB5F2" w14:textId="407C2990" w:rsidR="0033067D" w:rsidRPr="007D0A7C" w:rsidRDefault="0033067D" w:rsidP="0033067D">
            <w:pPr>
              <w:pStyle w:val="Tabellentext"/>
            </w:pPr>
            <w:r w:rsidRPr="007D0A7C">
              <w:rPr>
                <w:b/>
                <w:bCs/>
              </w:rPr>
              <w:t>Protection needs:</w:t>
            </w:r>
          </w:p>
        </w:tc>
        <w:sdt>
          <w:sdtPr>
            <w:rPr>
              <w:b/>
              <w:bCs/>
            </w:rPr>
            <w:alias w:val="Protection needs"/>
            <w:tag w:val="Protection needs"/>
            <w:id w:val="-1536262532"/>
            <w:placeholder>
              <w:docPart w:val="E31AC00507624142A28E1B1E628BF080"/>
            </w:placeholder>
            <w:showingPlcHdr/>
            <w:comboBox>
              <w:listItem w:value="Choose an item."/>
              <w:listItem w:displayText="Low" w:value="Low"/>
              <w:listItem w:displayText="Moderate" w:value="Moderate"/>
              <w:listItem w:displayText="High" w:value="High"/>
              <w:listItem w:displayText="Not applicable" w:value="Not applicable"/>
            </w:comboBox>
          </w:sdtPr>
          <w:sdtContent>
            <w:tc>
              <w:tcPr>
                <w:tcW w:w="5805" w:type="dxa"/>
              </w:tcPr>
              <w:p w14:paraId="7519BCE2" w14:textId="65A481B7" w:rsidR="0033067D" w:rsidRPr="007D0A7C" w:rsidRDefault="0033067D" w:rsidP="0033067D">
                <w:pPr>
                  <w:pStyle w:val="Tabellentext"/>
                  <w:rPr>
                    <w:b/>
                    <w:bCs/>
                  </w:rPr>
                </w:pPr>
                <w:r w:rsidRPr="007D0A7C">
                  <w:rPr>
                    <w:rStyle w:val="Platzhaltertext"/>
                    <w:b/>
                    <w:bCs/>
                  </w:rPr>
                  <w:t>Choose an item.</w:t>
                </w:r>
              </w:p>
            </w:tc>
          </w:sdtContent>
        </w:sdt>
      </w:tr>
      <w:tr w:rsidR="0033067D" w:rsidRPr="007D0A7C" w14:paraId="1C464222" w14:textId="77777777" w:rsidTr="00682BF5">
        <w:tc>
          <w:tcPr>
            <w:tcW w:w="3114" w:type="dxa"/>
            <w:gridSpan w:val="2"/>
            <w:vMerge/>
          </w:tcPr>
          <w:p w14:paraId="2344F8FB" w14:textId="77777777" w:rsidR="0033067D" w:rsidRPr="007D0A7C" w:rsidRDefault="0033067D" w:rsidP="0033067D">
            <w:pPr>
              <w:pStyle w:val="Tabellentext"/>
            </w:pPr>
          </w:p>
        </w:tc>
        <w:tc>
          <w:tcPr>
            <w:tcW w:w="5805" w:type="dxa"/>
            <w:vAlign w:val="center"/>
          </w:tcPr>
          <w:sdt>
            <w:sdtPr>
              <w:alias w:val="Comments on the protection need"/>
              <w:tag w:val="Kommentar zum Schutzbedarf"/>
              <w:id w:val="-954096684"/>
              <w:placeholder>
                <w:docPart w:val="EF09E1EA4A6A4298958F9244EE69D0C4"/>
              </w:placeholder>
              <w:showingPlcHdr/>
              <w:comboBox>
                <w:listItem w:value="Choose an item."/>
                <w:listItem w:displayText="Always applicable. A low protection need requires at least level C measures. " w:value="Immer anwendbar. Ein geringer Schutzbedarf erfordert mindestens Maßnahmen auf Stufe C. "/>
                <w:listItem w:displayText="Always applicable. A moderate protection need requires at least level B measures." w:value="Immer anwendbar. Ein moderater Schutzbedarf erfordert mindestens Maßnahmen auf Stufe B."/>
                <w:listItem w:displayText="Always applicable. A high protection need requires at least level A measures." w:value="Immer anwendbar. Ein hoher Schutzbedarf erfordert mindestens Maßnahmen auf Stufe A."/>
                <w:listItem w:displayText="Not applicable. Reason:" w:value="Nicht anwendbar. Grund:"/>
              </w:comboBox>
            </w:sdtPr>
            <w:sdtContent>
              <w:p w14:paraId="2810818A" w14:textId="1FC16FBB" w:rsidR="0033067D" w:rsidRPr="007D0A7C" w:rsidRDefault="0033067D" w:rsidP="0033067D">
                <w:pPr>
                  <w:pStyle w:val="Tabellentext"/>
                </w:pPr>
                <w:r w:rsidRPr="007D0A7C">
                  <w:rPr>
                    <w:rStyle w:val="Platzhaltertext"/>
                  </w:rPr>
                  <w:t>Choose an item.</w:t>
                </w:r>
              </w:p>
            </w:sdtContent>
          </w:sdt>
        </w:tc>
      </w:tr>
      <w:tr w:rsidR="0033067D" w:rsidRPr="007D0A7C" w14:paraId="4A0D0E2D" w14:textId="77777777" w:rsidTr="000D4DAB">
        <w:tc>
          <w:tcPr>
            <w:tcW w:w="3114" w:type="dxa"/>
            <w:gridSpan w:val="2"/>
            <w:vMerge w:val="restart"/>
          </w:tcPr>
          <w:p w14:paraId="4E63D244" w14:textId="754DD4FA" w:rsidR="0033067D" w:rsidRPr="007D0A7C" w:rsidRDefault="0033067D" w:rsidP="0033067D">
            <w:pPr>
              <w:pStyle w:val="Tabellentext"/>
            </w:pPr>
            <w:r w:rsidRPr="007D0A7C">
              <w:rPr>
                <w:b/>
                <w:bCs/>
              </w:rPr>
              <w:t>Level achieved:</w:t>
            </w:r>
          </w:p>
        </w:tc>
        <w:tc>
          <w:tcPr>
            <w:tcW w:w="5805" w:type="dxa"/>
            <w:vAlign w:val="center"/>
          </w:tcPr>
          <w:p w14:paraId="66865238" w14:textId="52D8D65C" w:rsidR="0033067D" w:rsidRPr="007D0A7C" w:rsidRDefault="00000000" w:rsidP="0033067D">
            <w:pPr>
              <w:pStyle w:val="Tabellentext"/>
              <w:rPr>
                <w:b/>
                <w:bCs/>
              </w:rPr>
            </w:pPr>
            <w:sdt>
              <w:sdtPr>
                <w:rPr>
                  <w:b/>
                  <w:bCs/>
                </w:rPr>
                <w:alias w:val="Level achieved"/>
                <w:tag w:val="Level achieved"/>
                <w:id w:val="1808505162"/>
                <w:placeholder>
                  <w:docPart w:val="7A0A9A3222184650B331FB0612948331"/>
                </w:placeholder>
                <w:showingPlcHdr/>
                <w:comboBox>
                  <w:listItem w:value="Choose an item."/>
                  <w:listItem w:displayText="D" w:value="D"/>
                  <w:listItem w:displayText="C" w:value="C"/>
                  <w:listItem w:displayText="B" w:value="B"/>
                  <w:listItem w:displayText="A" w:value="A"/>
                </w:comboBox>
              </w:sdtPr>
              <w:sdtContent>
                <w:r w:rsidR="0033067D" w:rsidRPr="007D0A7C">
                  <w:rPr>
                    <w:rStyle w:val="Platzhaltertext"/>
                    <w:b/>
                    <w:bCs/>
                  </w:rPr>
                  <w:t>Choose an item.</w:t>
                </w:r>
              </w:sdtContent>
            </w:sdt>
          </w:p>
        </w:tc>
      </w:tr>
      <w:tr w:rsidR="0033067D" w:rsidRPr="007D0A7C" w14:paraId="71692CD0" w14:textId="77777777" w:rsidTr="000D4DAB">
        <w:tc>
          <w:tcPr>
            <w:tcW w:w="3114" w:type="dxa"/>
            <w:gridSpan w:val="2"/>
            <w:vMerge/>
          </w:tcPr>
          <w:p w14:paraId="71E5BA66" w14:textId="77777777" w:rsidR="0033067D" w:rsidRPr="007D0A7C" w:rsidRDefault="0033067D" w:rsidP="0033067D">
            <w:pPr>
              <w:pStyle w:val="Tabellentext"/>
            </w:pPr>
          </w:p>
        </w:tc>
        <w:sdt>
          <w:sdtPr>
            <w:alias w:val="Comment on the level achieved"/>
            <w:tag w:val="Kommentar zur erreichten Stufe"/>
            <w:id w:val="336425821"/>
            <w:placeholder>
              <w:docPart w:val="48E64C005ABC40CD8365727180C6F55D"/>
            </w:placeholder>
            <w:showingPlcHdr/>
            <w:comboBox>
              <w:listItem w:value="Choose an item."/>
              <w:listItem w:displayText="Evidence was validated externally." w:value="Evidenzen wurden extern validiert."/>
              <w:listItem w:displayText="Some of the evidence was validated externally." w:value="Evidenzen wurden in Teilen extern validiert."/>
              <w:listItem w:displayText="Evidence was independently validated internally." w:value="Evidenzen wurden intern unabhängig validiert."/>
              <w:listItem w:displayText="Evidence was validated internally." w:value="Evidenzen wurden intern validiert."/>
            </w:comboBox>
          </w:sdtPr>
          <w:sdtContent>
            <w:tc>
              <w:tcPr>
                <w:tcW w:w="5805" w:type="dxa"/>
                <w:vAlign w:val="center"/>
              </w:tcPr>
              <w:p w14:paraId="152CC408" w14:textId="6DB4E637" w:rsidR="0033067D" w:rsidRPr="007D0A7C" w:rsidRDefault="0033067D" w:rsidP="0033067D">
                <w:pPr>
                  <w:pStyle w:val="Tabellentext"/>
                </w:pPr>
                <w:r w:rsidRPr="007D0A7C">
                  <w:rPr>
                    <w:rStyle w:val="Platzhaltertext"/>
                  </w:rPr>
                  <w:t>Choose an item.</w:t>
                </w:r>
              </w:p>
            </w:tc>
          </w:sdtContent>
        </w:sdt>
      </w:tr>
      <w:tr w:rsidR="0033067D" w:rsidRPr="007D0A7C" w14:paraId="5C300E9B" w14:textId="77777777" w:rsidTr="000D4DAB">
        <w:tc>
          <w:tcPr>
            <w:tcW w:w="1557" w:type="dxa"/>
            <w:vMerge w:val="restart"/>
          </w:tcPr>
          <w:p w14:paraId="469AB4DB" w14:textId="77777777" w:rsidR="0033067D" w:rsidRPr="007D0A7C" w:rsidRDefault="0033067D" w:rsidP="0033067D">
            <w:pPr>
              <w:pStyle w:val="Tabellentext"/>
            </w:pPr>
            <w:r w:rsidRPr="007D0A7C">
              <w:t xml:space="preserve">Selected </w:t>
            </w:r>
          </w:p>
          <w:p w14:paraId="0A9C5EED" w14:textId="3819006A" w:rsidR="0033067D" w:rsidRPr="007D0A7C" w:rsidRDefault="0033067D" w:rsidP="0033067D">
            <w:pPr>
              <w:pStyle w:val="Tabellentext"/>
            </w:pPr>
            <w:r w:rsidRPr="007D0A7C">
              <w:t>Measures</w:t>
            </w:r>
          </w:p>
        </w:tc>
        <w:tc>
          <w:tcPr>
            <w:tcW w:w="1557" w:type="dxa"/>
            <w:vAlign w:val="center"/>
          </w:tcPr>
          <w:p w14:paraId="2BF26179" w14:textId="35F737D4" w:rsidR="0033067D" w:rsidRPr="007D0A7C" w:rsidRDefault="00000000" w:rsidP="0033067D">
            <w:pPr>
              <w:pStyle w:val="Tabellentext"/>
            </w:pPr>
            <w:sdt>
              <w:sdtPr>
                <w:id w:val="1948808816"/>
                <w:placeholder>
                  <w:docPart w:val="5071AAB0902A4EFBBBD81FB0968764F5"/>
                </w:placeholder>
                <w:comboBox>
                  <w:listItem w:value="Choose an item."/>
                  <w:listItem w:displayText="Organisational measures" w:value="Organisatorische Maßnahmen"/>
                  <w:listItem w:displayText="Technical measures" w:value="Technische Maßnahmen"/>
                </w:comboBox>
              </w:sdtPr>
              <w:sdtContent>
                <w:r w:rsidR="0033067D" w:rsidRPr="007D0A7C">
                  <w:t>Organisational measures</w:t>
                </w:r>
              </w:sdtContent>
            </w:sdt>
            <w:r w:rsidR="0033067D" w:rsidRPr="007D0A7C">
              <w:t>:</w:t>
            </w:r>
          </w:p>
        </w:tc>
        <w:tc>
          <w:tcPr>
            <w:tcW w:w="5805" w:type="dxa"/>
          </w:tcPr>
          <w:p w14:paraId="0C921B5A" w14:textId="7A411762" w:rsidR="0033067D" w:rsidRPr="007D0A7C" w:rsidRDefault="008640A1" w:rsidP="0033067D">
            <w:pPr>
              <w:pStyle w:val="Tabellentext"/>
            </w:pPr>
            <w:r w:rsidRPr="007D0A7C">
              <w:fldChar w:fldCharType="begin">
                <w:ffData>
                  <w:name w:val=""/>
                  <w:enabled/>
                  <w:calcOnExit w:val="0"/>
                  <w:textInput>
                    <w:default w:val="e.g., user instruction, training, specialised and technical documentation, reports"/>
                  </w:textInput>
                </w:ffData>
              </w:fldChar>
            </w:r>
            <w:r w:rsidRPr="007D0A7C">
              <w:instrText xml:space="preserve"> FORMTEXT </w:instrText>
            </w:r>
            <w:r w:rsidRPr="007D0A7C">
              <w:fldChar w:fldCharType="separate"/>
            </w:r>
            <w:r w:rsidRPr="007D0A7C">
              <w:rPr>
                <w:noProof/>
              </w:rPr>
              <w:t>e.g., user instruction, training, specialised and technical documentation, reports</w:t>
            </w:r>
            <w:r w:rsidRPr="007D0A7C">
              <w:fldChar w:fldCharType="end"/>
            </w:r>
          </w:p>
        </w:tc>
      </w:tr>
      <w:tr w:rsidR="0033067D" w:rsidRPr="007D0A7C" w14:paraId="241BA3A3" w14:textId="77777777" w:rsidTr="000D4DAB">
        <w:tc>
          <w:tcPr>
            <w:tcW w:w="1557" w:type="dxa"/>
            <w:vMerge/>
          </w:tcPr>
          <w:p w14:paraId="3AAD3204" w14:textId="77777777" w:rsidR="0033067D" w:rsidRPr="007D0A7C" w:rsidRDefault="0033067D" w:rsidP="0033067D">
            <w:pPr>
              <w:pStyle w:val="Tabellentext"/>
            </w:pPr>
          </w:p>
        </w:tc>
        <w:tc>
          <w:tcPr>
            <w:tcW w:w="1557" w:type="dxa"/>
            <w:vAlign w:val="center"/>
          </w:tcPr>
          <w:p w14:paraId="216497E6" w14:textId="3D500E04" w:rsidR="0033067D" w:rsidRPr="007D0A7C" w:rsidRDefault="00000000" w:rsidP="0033067D">
            <w:pPr>
              <w:pStyle w:val="Tabellentext"/>
            </w:pPr>
            <w:sdt>
              <w:sdtPr>
                <w:id w:val="-109904491"/>
                <w:placeholder>
                  <w:docPart w:val="61D12D5DDFAB4CD8805E509E0A57C202"/>
                </w:placeholder>
                <w:comboBox>
                  <w:listItem w:value="Choose an item."/>
                  <w:listItem w:displayText="Organisational measures" w:value="Organisatorische Maßnahmen"/>
                  <w:listItem w:displayText="Technical measures" w:value="Technische Maßnahmen"/>
                </w:comboBox>
              </w:sdtPr>
              <w:sdtContent>
                <w:r w:rsidR="0033067D" w:rsidRPr="007D0A7C">
                  <w:t>Technical measures</w:t>
                </w:r>
              </w:sdtContent>
            </w:sdt>
            <w:r w:rsidR="0033067D" w:rsidRPr="007D0A7C">
              <w:t>:</w:t>
            </w:r>
          </w:p>
        </w:tc>
        <w:tc>
          <w:tcPr>
            <w:tcW w:w="5805" w:type="dxa"/>
          </w:tcPr>
          <w:p w14:paraId="2B24213B" w14:textId="18B79040" w:rsidR="0033067D" w:rsidRPr="007D0A7C" w:rsidRDefault="008640A1" w:rsidP="0033067D">
            <w:pPr>
              <w:pStyle w:val="Tabellentext"/>
            </w:pPr>
            <w:r w:rsidRPr="007D0A7C">
              <w:fldChar w:fldCharType="begin">
                <w:ffData>
                  <w:name w:val=""/>
                  <w:enabled/>
                  <w:calcOnExit w:val="0"/>
                  <w:textInput>
                    <w:default w:val="e.g., test results, logging, monitoring, data processing steps, emergency stop button"/>
                  </w:textInput>
                </w:ffData>
              </w:fldChar>
            </w:r>
            <w:r w:rsidRPr="007D0A7C">
              <w:instrText xml:space="preserve"> FORMTEXT </w:instrText>
            </w:r>
            <w:r w:rsidRPr="007D0A7C">
              <w:fldChar w:fldCharType="separate"/>
            </w:r>
            <w:r w:rsidRPr="007D0A7C">
              <w:rPr>
                <w:noProof/>
              </w:rPr>
              <w:t>e.g., test results, logging, monitoring, data processing steps, emergency stop button</w:t>
            </w:r>
            <w:r w:rsidRPr="007D0A7C">
              <w:fldChar w:fldCharType="end"/>
            </w:r>
          </w:p>
        </w:tc>
      </w:tr>
      <w:tr w:rsidR="009364EE" w:rsidRPr="007D0A7C" w14:paraId="423BD62D" w14:textId="77777777" w:rsidTr="000D4DAB">
        <w:tc>
          <w:tcPr>
            <w:tcW w:w="3114" w:type="dxa"/>
            <w:gridSpan w:val="2"/>
          </w:tcPr>
          <w:p w14:paraId="53615777" w14:textId="4BF8F612" w:rsidR="009364EE" w:rsidRPr="007D0A7C" w:rsidRDefault="0033067D" w:rsidP="000D4DAB">
            <w:pPr>
              <w:pStyle w:val="Tabellentext"/>
            </w:pPr>
            <w:r w:rsidRPr="007D0A7C">
              <w:t>Comment</w:t>
            </w:r>
            <w:r w:rsidR="009364EE" w:rsidRPr="007D0A7C">
              <w:t>:</w:t>
            </w:r>
          </w:p>
        </w:tc>
        <w:tc>
          <w:tcPr>
            <w:tcW w:w="5805" w:type="dxa"/>
          </w:tcPr>
          <w:p w14:paraId="5865535C" w14:textId="77777777" w:rsidR="009364EE" w:rsidRPr="007D0A7C" w:rsidRDefault="009364EE" w:rsidP="000D4DAB">
            <w:pPr>
              <w:pStyle w:val="Tabellentext"/>
            </w:pPr>
          </w:p>
        </w:tc>
      </w:tr>
      <w:tr w:rsidR="00846F07" w:rsidRPr="007D0A7C" w14:paraId="2FD29719" w14:textId="77777777" w:rsidTr="000D4DAB">
        <w:tc>
          <w:tcPr>
            <w:tcW w:w="8919" w:type="dxa"/>
            <w:gridSpan w:val="3"/>
            <w:shd w:val="clear" w:color="auto" w:fill="D4BBFF" w:themeFill="accent2"/>
          </w:tcPr>
          <w:p w14:paraId="0C944974" w14:textId="7E83742D" w:rsidR="00846F07" w:rsidRPr="007D0A7C" w:rsidRDefault="00CC60CF" w:rsidP="00846F07">
            <w:pPr>
              <w:pStyle w:val="Tabellentext"/>
              <w:jc w:val="center"/>
              <w:rPr>
                <w:b/>
                <w:bCs/>
              </w:rPr>
            </w:pPr>
            <w:r w:rsidRPr="007D0A7C">
              <w:rPr>
                <w:b/>
                <w:bCs/>
              </w:rPr>
              <w:t xml:space="preserve">Criterion </w:t>
            </w:r>
            <w:sdt>
              <w:sdtPr>
                <w:rPr>
                  <w:b/>
                  <w:bCs/>
                </w:rPr>
                <w:id w:val="2007397313"/>
                <w:placeholder>
                  <w:docPart w:val="D485EC8980084C2BB29D470D83EA6F11"/>
                </w:placeholder>
                <w:comboBox>
                  <w:listItem w:value="Choose an item."/>
                  <w:listItem w:displayText="Fulfilled" w:value="erfüllt"/>
                  <w:listItem w:displayText="Not fulfilled" w:value="nicht erfüllt"/>
                  <w:listItem w:displayText="Surpassed" w:value="übertroffen"/>
                </w:comboBox>
              </w:sdtPr>
              <w:sdtContent>
                <w:r w:rsidRPr="007D0A7C">
                  <w:rPr>
                    <w:b/>
                    <w:bCs/>
                  </w:rPr>
                  <w:t>Fulfilled</w:t>
                </w:r>
              </w:sdtContent>
            </w:sdt>
          </w:p>
        </w:tc>
      </w:tr>
    </w:tbl>
    <w:p w14:paraId="3CFB5726" w14:textId="77777777" w:rsidR="009364EE" w:rsidRPr="007D0A7C" w:rsidRDefault="009364EE" w:rsidP="009364EE"/>
    <w:p w14:paraId="114B2812" w14:textId="77777777" w:rsidR="009364EE" w:rsidRPr="007D0A7C" w:rsidRDefault="009364EE" w:rsidP="009364EE"/>
    <w:tbl>
      <w:tblPr>
        <w:tblStyle w:val="Tabellenraster"/>
        <w:tblW w:w="0" w:type="auto"/>
        <w:tblLayout w:type="fixed"/>
        <w:tblLook w:val="0480" w:firstRow="0" w:lastRow="0" w:firstColumn="1" w:lastColumn="0" w:noHBand="0" w:noVBand="1"/>
      </w:tblPr>
      <w:tblGrid>
        <w:gridCol w:w="1557"/>
        <w:gridCol w:w="1557"/>
        <w:gridCol w:w="5805"/>
      </w:tblGrid>
      <w:tr w:rsidR="009364EE" w:rsidRPr="007D0A7C" w14:paraId="22B29159" w14:textId="77777777" w:rsidTr="000D4DAB">
        <w:tc>
          <w:tcPr>
            <w:tcW w:w="8919" w:type="dxa"/>
            <w:gridSpan w:val="3"/>
            <w:shd w:val="clear" w:color="auto" w:fill="D4BBFF" w:themeFill="accent2"/>
          </w:tcPr>
          <w:p w14:paraId="0B4CF729" w14:textId="79010736" w:rsidR="009364EE" w:rsidRPr="007D0A7C" w:rsidRDefault="005B63D1" w:rsidP="000D4DAB">
            <w:pPr>
              <w:pStyle w:val="Tabellentext"/>
            </w:pPr>
            <w:r w:rsidRPr="007D0A7C">
              <w:rPr>
                <w:b/>
                <w:bCs/>
              </w:rPr>
              <w:t>Fallback plans and functional safety</w:t>
            </w:r>
          </w:p>
        </w:tc>
      </w:tr>
      <w:tr w:rsidR="0033067D" w:rsidRPr="007D0A7C" w14:paraId="190CDEFC" w14:textId="77777777" w:rsidTr="000D4DAB">
        <w:tc>
          <w:tcPr>
            <w:tcW w:w="3114" w:type="dxa"/>
            <w:gridSpan w:val="2"/>
            <w:vMerge w:val="restart"/>
          </w:tcPr>
          <w:p w14:paraId="377ED8AD" w14:textId="2B266900" w:rsidR="0033067D" w:rsidRPr="007D0A7C" w:rsidRDefault="0033067D" w:rsidP="0033067D">
            <w:pPr>
              <w:pStyle w:val="Tabellentext"/>
            </w:pPr>
            <w:r w:rsidRPr="007D0A7C">
              <w:rPr>
                <w:b/>
                <w:bCs/>
              </w:rPr>
              <w:t>Protection needs:</w:t>
            </w:r>
          </w:p>
        </w:tc>
        <w:sdt>
          <w:sdtPr>
            <w:rPr>
              <w:b/>
              <w:bCs/>
            </w:rPr>
            <w:alias w:val="Protection needs"/>
            <w:tag w:val="Protection needs"/>
            <w:id w:val="-311179361"/>
            <w:placeholder>
              <w:docPart w:val="C7E2FF0C890C43D9A12EA8888458E0A1"/>
            </w:placeholder>
            <w:showingPlcHdr/>
            <w:comboBox>
              <w:listItem w:value="Choose an item."/>
              <w:listItem w:displayText="Low" w:value="Low"/>
              <w:listItem w:displayText="Moderate" w:value="Moderate"/>
              <w:listItem w:displayText="High" w:value="High"/>
              <w:listItem w:displayText="Not applicable" w:value="Not applicable"/>
            </w:comboBox>
          </w:sdtPr>
          <w:sdtContent>
            <w:tc>
              <w:tcPr>
                <w:tcW w:w="5805" w:type="dxa"/>
              </w:tcPr>
              <w:p w14:paraId="184B3A6B" w14:textId="05FC7725" w:rsidR="0033067D" w:rsidRPr="007D0A7C" w:rsidRDefault="0033067D" w:rsidP="0033067D">
                <w:pPr>
                  <w:pStyle w:val="Tabellentext"/>
                  <w:rPr>
                    <w:b/>
                    <w:bCs/>
                  </w:rPr>
                </w:pPr>
                <w:r w:rsidRPr="007D0A7C">
                  <w:rPr>
                    <w:rStyle w:val="Platzhaltertext"/>
                    <w:b/>
                    <w:bCs/>
                  </w:rPr>
                  <w:t>Choose an item.</w:t>
                </w:r>
              </w:p>
            </w:tc>
          </w:sdtContent>
        </w:sdt>
      </w:tr>
      <w:tr w:rsidR="0033067D" w:rsidRPr="007D0A7C" w14:paraId="702B585A" w14:textId="77777777" w:rsidTr="004E520E">
        <w:tc>
          <w:tcPr>
            <w:tcW w:w="3114" w:type="dxa"/>
            <w:gridSpan w:val="2"/>
            <w:vMerge/>
          </w:tcPr>
          <w:p w14:paraId="1DD3214C" w14:textId="77777777" w:rsidR="0033067D" w:rsidRPr="007D0A7C" w:rsidRDefault="0033067D" w:rsidP="0033067D">
            <w:pPr>
              <w:pStyle w:val="Tabellentext"/>
            </w:pPr>
          </w:p>
        </w:tc>
        <w:tc>
          <w:tcPr>
            <w:tcW w:w="5805" w:type="dxa"/>
            <w:vAlign w:val="center"/>
          </w:tcPr>
          <w:sdt>
            <w:sdtPr>
              <w:alias w:val="Comments on the protection need"/>
              <w:tag w:val="Kommentar zum Schutzbedarf"/>
              <w:id w:val="2115857743"/>
              <w:placeholder>
                <w:docPart w:val="F2F047E32398499D984928630EE1065A"/>
              </w:placeholder>
              <w:showingPlcHdr/>
              <w:comboBox>
                <w:listItem w:value="Choose an item."/>
                <w:listItem w:displayText="Always applicable. A low protection need requires at least level C measures. " w:value="Immer anwendbar. Ein geringer Schutzbedarf erfordert mindestens Maßnahmen auf Stufe C. "/>
                <w:listItem w:displayText="Always applicable. A moderate protection need requires at least level B measures." w:value="Immer anwendbar. Ein moderater Schutzbedarf erfordert mindestens Maßnahmen auf Stufe B."/>
                <w:listItem w:displayText="Always applicable. A high protection need requires at least level A measures." w:value="Immer anwendbar. Ein hoher Schutzbedarf erfordert mindestens Maßnahmen auf Stufe A."/>
                <w:listItem w:displayText="Not applicable. Reason:" w:value="Nicht anwendbar. Grund:"/>
              </w:comboBox>
            </w:sdtPr>
            <w:sdtContent>
              <w:p w14:paraId="47B1197B" w14:textId="776C8D61" w:rsidR="0033067D" w:rsidRPr="007D0A7C" w:rsidRDefault="0033067D" w:rsidP="0033067D">
                <w:pPr>
                  <w:pStyle w:val="Tabellentext"/>
                </w:pPr>
                <w:r w:rsidRPr="007D0A7C">
                  <w:rPr>
                    <w:rStyle w:val="Platzhaltertext"/>
                  </w:rPr>
                  <w:t>Choose an item.</w:t>
                </w:r>
              </w:p>
            </w:sdtContent>
          </w:sdt>
        </w:tc>
      </w:tr>
      <w:tr w:rsidR="0033067D" w:rsidRPr="007D0A7C" w14:paraId="61FA0118" w14:textId="77777777" w:rsidTr="000D4DAB">
        <w:tc>
          <w:tcPr>
            <w:tcW w:w="3114" w:type="dxa"/>
            <w:gridSpan w:val="2"/>
            <w:vMerge w:val="restart"/>
          </w:tcPr>
          <w:p w14:paraId="49E95846" w14:textId="675CF693" w:rsidR="0033067D" w:rsidRPr="007D0A7C" w:rsidRDefault="0033067D" w:rsidP="0033067D">
            <w:pPr>
              <w:pStyle w:val="Tabellentext"/>
            </w:pPr>
            <w:r w:rsidRPr="007D0A7C">
              <w:rPr>
                <w:b/>
                <w:bCs/>
              </w:rPr>
              <w:t>Level achieved:</w:t>
            </w:r>
          </w:p>
        </w:tc>
        <w:tc>
          <w:tcPr>
            <w:tcW w:w="5805" w:type="dxa"/>
            <w:vAlign w:val="center"/>
          </w:tcPr>
          <w:p w14:paraId="17EC5EB5" w14:textId="2B5E7B79" w:rsidR="0033067D" w:rsidRPr="007D0A7C" w:rsidRDefault="00000000" w:rsidP="0033067D">
            <w:pPr>
              <w:pStyle w:val="Tabellentext"/>
              <w:rPr>
                <w:b/>
                <w:bCs/>
              </w:rPr>
            </w:pPr>
            <w:sdt>
              <w:sdtPr>
                <w:rPr>
                  <w:b/>
                  <w:bCs/>
                </w:rPr>
                <w:alias w:val="Level achieved"/>
                <w:tag w:val="Level achieved"/>
                <w:id w:val="-802146287"/>
                <w:placeholder>
                  <w:docPart w:val="6ACC97F335DE47CC8963B98C3A84C133"/>
                </w:placeholder>
                <w:showingPlcHdr/>
                <w:comboBox>
                  <w:listItem w:value="Choose an item."/>
                  <w:listItem w:displayText="D" w:value="D"/>
                  <w:listItem w:displayText="C" w:value="C"/>
                  <w:listItem w:displayText="B" w:value="B"/>
                  <w:listItem w:displayText="A" w:value="A"/>
                </w:comboBox>
              </w:sdtPr>
              <w:sdtContent>
                <w:r w:rsidR="0033067D" w:rsidRPr="007D0A7C">
                  <w:rPr>
                    <w:rStyle w:val="Platzhaltertext"/>
                    <w:b/>
                    <w:bCs/>
                  </w:rPr>
                  <w:t>Choose an item.</w:t>
                </w:r>
              </w:sdtContent>
            </w:sdt>
          </w:p>
        </w:tc>
      </w:tr>
      <w:tr w:rsidR="0033067D" w:rsidRPr="007D0A7C" w14:paraId="14B3170C" w14:textId="77777777" w:rsidTr="000D4DAB">
        <w:tc>
          <w:tcPr>
            <w:tcW w:w="3114" w:type="dxa"/>
            <w:gridSpan w:val="2"/>
            <w:vMerge/>
          </w:tcPr>
          <w:p w14:paraId="4F08F087" w14:textId="77777777" w:rsidR="0033067D" w:rsidRPr="007D0A7C" w:rsidRDefault="0033067D" w:rsidP="0033067D">
            <w:pPr>
              <w:pStyle w:val="Tabellentext"/>
            </w:pPr>
          </w:p>
        </w:tc>
        <w:sdt>
          <w:sdtPr>
            <w:alias w:val="Comment on the level achieved"/>
            <w:tag w:val="Kommentar zur erreichten Stufe"/>
            <w:id w:val="793175493"/>
            <w:placeholder>
              <w:docPart w:val="21B2CA1B617F42978720367A36E76853"/>
            </w:placeholder>
            <w:showingPlcHdr/>
            <w:comboBox>
              <w:listItem w:value="Choose an item."/>
              <w:listItem w:displayText="Evidence was validated externally." w:value="Evidenzen wurden extern validiert."/>
              <w:listItem w:displayText="Some of the evidence was validated externally." w:value="Evidenzen wurden in Teilen extern validiert."/>
              <w:listItem w:displayText="Evidence was independently validated internally." w:value="Evidenzen wurden intern unabhängig validiert."/>
              <w:listItem w:displayText="Evidence was validated internally." w:value="Evidenzen wurden intern validiert."/>
            </w:comboBox>
          </w:sdtPr>
          <w:sdtContent>
            <w:tc>
              <w:tcPr>
                <w:tcW w:w="5805" w:type="dxa"/>
                <w:vAlign w:val="center"/>
              </w:tcPr>
              <w:p w14:paraId="250039B8" w14:textId="56F5FB1D" w:rsidR="0033067D" w:rsidRPr="007D0A7C" w:rsidRDefault="0033067D" w:rsidP="0033067D">
                <w:pPr>
                  <w:pStyle w:val="Tabellentext"/>
                </w:pPr>
                <w:r w:rsidRPr="007D0A7C">
                  <w:rPr>
                    <w:rStyle w:val="Platzhaltertext"/>
                  </w:rPr>
                  <w:t>Choose an item.</w:t>
                </w:r>
              </w:p>
            </w:tc>
          </w:sdtContent>
        </w:sdt>
      </w:tr>
      <w:tr w:rsidR="0033067D" w:rsidRPr="007D0A7C" w14:paraId="3F278B4D" w14:textId="77777777" w:rsidTr="000D4DAB">
        <w:tc>
          <w:tcPr>
            <w:tcW w:w="1557" w:type="dxa"/>
            <w:vMerge w:val="restart"/>
          </w:tcPr>
          <w:p w14:paraId="0E0F04BD" w14:textId="77777777" w:rsidR="0033067D" w:rsidRPr="007D0A7C" w:rsidRDefault="0033067D" w:rsidP="0033067D">
            <w:pPr>
              <w:pStyle w:val="Tabellentext"/>
            </w:pPr>
            <w:r w:rsidRPr="007D0A7C">
              <w:t xml:space="preserve">Selected </w:t>
            </w:r>
          </w:p>
          <w:p w14:paraId="37DA75CE" w14:textId="71358B71" w:rsidR="0033067D" w:rsidRPr="007D0A7C" w:rsidRDefault="0033067D" w:rsidP="0033067D">
            <w:pPr>
              <w:pStyle w:val="Tabellentext"/>
            </w:pPr>
            <w:r w:rsidRPr="007D0A7C">
              <w:t>Measures</w:t>
            </w:r>
          </w:p>
        </w:tc>
        <w:tc>
          <w:tcPr>
            <w:tcW w:w="1557" w:type="dxa"/>
            <w:vAlign w:val="center"/>
          </w:tcPr>
          <w:p w14:paraId="52E61F39" w14:textId="04A3D62D" w:rsidR="0033067D" w:rsidRPr="007D0A7C" w:rsidRDefault="00000000" w:rsidP="0033067D">
            <w:pPr>
              <w:pStyle w:val="Tabellentext"/>
            </w:pPr>
            <w:sdt>
              <w:sdtPr>
                <w:id w:val="104165108"/>
                <w:placeholder>
                  <w:docPart w:val="C3CDF576A8794D03841647918715FEEA"/>
                </w:placeholder>
                <w:comboBox>
                  <w:listItem w:value="Choose an item."/>
                  <w:listItem w:displayText="Organisational measures" w:value="Organisatorische Maßnahmen"/>
                  <w:listItem w:displayText="Technical measures" w:value="Technische Maßnahmen"/>
                </w:comboBox>
              </w:sdtPr>
              <w:sdtContent>
                <w:r w:rsidR="0033067D" w:rsidRPr="007D0A7C">
                  <w:t>Organisational measures</w:t>
                </w:r>
              </w:sdtContent>
            </w:sdt>
            <w:r w:rsidR="0033067D" w:rsidRPr="007D0A7C">
              <w:t>:</w:t>
            </w:r>
          </w:p>
        </w:tc>
        <w:tc>
          <w:tcPr>
            <w:tcW w:w="5805" w:type="dxa"/>
          </w:tcPr>
          <w:p w14:paraId="6148C12B" w14:textId="75D22FC1" w:rsidR="0033067D" w:rsidRPr="007D0A7C" w:rsidRDefault="005B63D1" w:rsidP="0033067D">
            <w:pPr>
              <w:pStyle w:val="Tabellentext"/>
            </w:pPr>
            <w:r w:rsidRPr="007D0A7C">
              <w:fldChar w:fldCharType="begin">
                <w:ffData>
                  <w:name w:val=""/>
                  <w:enabled/>
                  <w:calcOnExit w:val="0"/>
                  <w:textInput>
                    <w:default w:val="e.g., user instruction, training, specialised and technical documentation, reports"/>
                  </w:textInput>
                </w:ffData>
              </w:fldChar>
            </w:r>
            <w:r w:rsidRPr="007D0A7C">
              <w:instrText xml:space="preserve"> FORMTEXT </w:instrText>
            </w:r>
            <w:r w:rsidRPr="007D0A7C">
              <w:fldChar w:fldCharType="separate"/>
            </w:r>
            <w:r w:rsidRPr="007D0A7C">
              <w:rPr>
                <w:noProof/>
              </w:rPr>
              <w:t>e.g., user instruction, training, specialised and technical documentation, reports</w:t>
            </w:r>
            <w:r w:rsidRPr="007D0A7C">
              <w:fldChar w:fldCharType="end"/>
            </w:r>
          </w:p>
        </w:tc>
      </w:tr>
      <w:tr w:rsidR="0033067D" w:rsidRPr="007D0A7C" w14:paraId="6E75035B" w14:textId="77777777" w:rsidTr="000D4DAB">
        <w:tc>
          <w:tcPr>
            <w:tcW w:w="1557" w:type="dxa"/>
            <w:vMerge/>
          </w:tcPr>
          <w:p w14:paraId="6B17EC66" w14:textId="77777777" w:rsidR="0033067D" w:rsidRPr="007D0A7C" w:rsidRDefault="0033067D" w:rsidP="0033067D">
            <w:pPr>
              <w:pStyle w:val="Tabellentext"/>
            </w:pPr>
          </w:p>
        </w:tc>
        <w:tc>
          <w:tcPr>
            <w:tcW w:w="1557" w:type="dxa"/>
            <w:vAlign w:val="center"/>
          </w:tcPr>
          <w:p w14:paraId="0FD506AF" w14:textId="4CB06AFD" w:rsidR="0033067D" w:rsidRPr="007D0A7C" w:rsidRDefault="00000000" w:rsidP="0033067D">
            <w:pPr>
              <w:pStyle w:val="Tabellentext"/>
            </w:pPr>
            <w:sdt>
              <w:sdtPr>
                <w:id w:val="-397737697"/>
                <w:placeholder>
                  <w:docPart w:val="2A2C1DD39A614C55952875FC7B43226E"/>
                </w:placeholder>
                <w:comboBox>
                  <w:listItem w:value="Choose an item."/>
                  <w:listItem w:displayText="Organisational measures" w:value="Organisatorische Maßnahmen"/>
                  <w:listItem w:displayText="Technical measures" w:value="Technische Maßnahmen"/>
                </w:comboBox>
              </w:sdtPr>
              <w:sdtContent>
                <w:r w:rsidR="0033067D" w:rsidRPr="007D0A7C">
                  <w:t>Technical measures</w:t>
                </w:r>
              </w:sdtContent>
            </w:sdt>
            <w:r w:rsidR="0033067D" w:rsidRPr="007D0A7C">
              <w:t>:</w:t>
            </w:r>
          </w:p>
        </w:tc>
        <w:tc>
          <w:tcPr>
            <w:tcW w:w="5805" w:type="dxa"/>
          </w:tcPr>
          <w:p w14:paraId="7A6E2456" w14:textId="5ADFC9DB" w:rsidR="0033067D" w:rsidRPr="007D0A7C" w:rsidRDefault="005B63D1" w:rsidP="0033067D">
            <w:pPr>
              <w:pStyle w:val="Tabellentext"/>
            </w:pPr>
            <w:r w:rsidRPr="007D0A7C">
              <w:fldChar w:fldCharType="begin">
                <w:ffData>
                  <w:name w:val=""/>
                  <w:enabled/>
                  <w:calcOnExit w:val="0"/>
                  <w:textInput>
                    <w:default w:val="e.g., test results, logging, monitoring, data processing steps, emergency stop button"/>
                  </w:textInput>
                </w:ffData>
              </w:fldChar>
            </w:r>
            <w:r w:rsidRPr="007D0A7C">
              <w:instrText xml:space="preserve"> FORMTEXT </w:instrText>
            </w:r>
            <w:r w:rsidRPr="007D0A7C">
              <w:fldChar w:fldCharType="separate"/>
            </w:r>
            <w:r w:rsidRPr="007D0A7C">
              <w:rPr>
                <w:noProof/>
              </w:rPr>
              <w:t>e.g., test results, logging, monitoring, data processing steps, emergency stop button</w:t>
            </w:r>
            <w:r w:rsidRPr="007D0A7C">
              <w:fldChar w:fldCharType="end"/>
            </w:r>
          </w:p>
        </w:tc>
      </w:tr>
      <w:tr w:rsidR="009364EE" w:rsidRPr="007D0A7C" w14:paraId="13B2A4B9" w14:textId="77777777" w:rsidTr="000D4DAB">
        <w:tc>
          <w:tcPr>
            <w:tcW w:w="3114" w:type="dxa"/>
            <w:gridSpan w:val="2"/>
          </w:tcPr>
          <w:p w14:paraId="1A0EADAD" w14:textId="1C847D1A" w:rsidR="009364EE" w:rsidRPr="007D0A7C" w:rsidRDefault="0033067D" w:rsidP="000D4DAB">
            <w:pPr>
              <w:pStyle w:val="Tabellentext"/>
            </w:pPr>
            <w:r w:rsidRPr="007D0A7C">
              <w:t>Comment</w:t>
            </w:r>
            <w:r w:rsidR="009364EE" w:rsidRPr="007D0A7C">
              <w:t>:</w:t>
            </w:r>
          </w:p>
        </w:tc>
        <w:tc>
          <w:tcPr>
            <w:tcW w:w="5805" w:type="dxa"/>
          </w:tcPr>
          <w:p w14:paraId="402983D0" w14:textId="77777777" w:rsidR="009364EE" w:rsidRPr="007D0A7C" w:rsidRDefault="009364EE" w:rsidP="000D4DAB">
            <w:pPr>
              <w:pStyle w:val="Tabellentext"/>
            </w:pPr>
          </w:p>
        </w:tc>
      </w:tr>
      <w:tr w:rsidR="00846F07" w:rsidRPr="007D0A7C" w14:paraId="2EEA4E9C" w14:textId="77777777" w:rsidTr="000D4DAB">
        <w:tc>
          <w:tcPr>
            <w:tcW w:w="8919" w:type="dxa"/>
            <w:gridSpan w:val="3"/>
            <w:shd w:val="clear" w:color="auto" w:fill="D4BBFF" w:themeFill="accent2"/>
          </w:tcPr>
          <w:p w14:paraId="4765FEBC" w14:textId="4C6D5C15" w:rsidR="00846F07" w:rsidRPr="007D0A7C" w:rsidRDefault="00CC60CF" w:rsidP="00846F07">
            <w:pPr>
              <w:pStyle w:val="Tabellentext"/>
              <w:jc w:val="center"/>
              <w:rPr>
                <w:b/>
                <w:bCs/>
              </w:rPr>
            </w:pPr>
            <w:r w:rsidRPr="007D0A7C">
              <w:rPr>
                <w:b/>
                <w:bCs/>
              </w:rPr>
              <w:t xml:space="preserve">Criterion </w:t>
            </w:r>
            <w:sdt>
              <w:sdtPr>
                <w:rPr>
                  <w:b/>
                  <w:bCs/>
                </w:rPr>
                <w:id w:val="-1088237851"/>
                <w:placeholder>
                  <w:docPart w:val="B9C1AC7511A043EBB041AF888AF3ABCD"/>
                </w:placeholder>
                <w:comboBox>
                  <w:listItem w:value="Choose an item."/>
                  <w:listItem w:displayText="Fulfilled" w:value="erfüllt"/>
                  <w:listItem w:displayText="Not fulfilled" w:value="nicht erfüllt"/>
                  <w:listItem w:displayText="Surpassed" w:value="übertroffen"/>
                </w:comboBox>
              </w:sdtPr>
              <w:sdtContent>
                <w:r w:rsidRPr="007D0A7C">
                  <w:rPr>
                    <w:b/>
                    <w:bCs/>
                  </w:rPr>
                  <w:t>Fulfilled</w:t>
                </w:r>
              </w:sdtContent>
            </w:sdt>
          </w:p>
        </w:tc>
      </w:tr>
    </w:tbl>
    <w:p w14:paraId="6DD6881E" w14:textId="77777777" w:rsidR="009364EE" w:rsidRPr="007D0A7C" w:rsidRDefault="009364EE" w:rsidP="009364EE">
      <w:pPr>
        <w:spacing w:after="160" w:line="278" w:lineRule="auto"/>
      </w:pPr>
    </w:p>
    <w:p w14:paraId="2715CF46" w14:textId="5F39322D" w:rsidR="004172B1" w:rsidRPr="00D8330D" w:rsidRDefault="004172B1">
      <w:pPr>
        <w:spacing w:after="160" w:line="278" w:lineRule="auto"/>
        <w:rPr>
          <w:lang w:val="de-DE"/>
        </w:rPr>
      </w:pPr>
      <w:r w:rsidRPr="00D8330D">
        <w:rPr>
          <w:lang w:val="de-DE"/>
        </w:rPr>
        <w:br w:type="page"/>
      </w:r>
    </w:p>
    <w:tbl>
      <w:tblPr>
        <w:tblStyle w:val="Tabellenraster"/>
        <w:tblW w:w="0" w:type="auto"/>
        <w:tblLayout w:type="fixed"/>
        <w:tblLook w:val="04A0" w:firstRow="1" w:lastRow="0" w:firstColumn="1" w:lastColumn="0" w:noHBand="0" w:noVBand="1"/>
      </w:tblPr>
      <w:tblGrid>
        <w:gridCol w:w="1557"/>
        <w:gridCol w:w="1557"/>
        <w:gridCol w:w="5805"/>
      </w:tblGrid>
      <w:tr w:rsidR="004172B1" w:rsidRPr="007D0A7C" w14:paraId="14331081" w14:textId="77777777" w:rsidTr="000D4DAB">
        <w:trPr>
          <w:cnfStyle w:val="100000000000" w:firstRow="1" w:lastRow="0" w:firstColumn="0" w:lastColumn="0" w:oddVBand="0" w:evenVBand="0" w:oddHBand="0" w:evenHBand="0" w:firstRowFirstColumn="0" w:firstRowLastColumn="0" w:lastRowFirstColumn="0" w:lastRowLastColumn="0"/>
        </w:trPr>
        <w:tc>
          <w:tcPr>
            <w:tcW w:w="8919" w:type="dxa"/>
            <w:gridSpan w:val="3"/>
          </w:tcPr>
          <w:p w14:paraId="04D5ABF9" w14:textId="5D7967DE" w:rsidR="004172B1" w:rsidRPr="007D0A7C" w:rsidRDefault="003A6975" w:rsidP="00EE73F8">
            <w:pPr>
              <w:pStyle w:val="berschrift3"/>
              <w:rPr>
                <w:sz w:val="20"/>
                <w:szCs w:val="32"/>
              </w:rPr>
            </w:pPr>
            <w:bookmarkStart w:id="19" w:name="_Toc215825339"/>
            <w:r w:rsidRPr="007D0A7C">
              <w:rPr>
                <w:sz w:val="20"/>
                <w:szCs w:val="32"/>
              </w:rPr>
              <w:lastRenderedPageBreak/>
              <w:t>AI-specific cybersecurity</w:t>
            </w:r>
            <w:r w:rsidR="00D8330D">
              <w:rPr>
                <w:sz w:val="20"/>
                <w:szCs w:val="32"/>
              </w:rPr>
              <w:t xml:space="preserve"> (CY</w:t>
            </w:r>
            <w:r w:rsidR="00D8330D">
              <w:rPr>
                <w:rStyle w:val="Funotenzeichen"/>
                <w:sz w:val="20"/>
                <w:szCs w:val="32"/>
              </w:rPr>
              <w:footnoteReference w:id="6"/>
            </w:r>
            <w:r w:rsidR="00D8330D">
              <w:rPr>
                <w:sz w:val="20"/>
                <w:szCs w:val="32"/>
              </w:rPr>
              <w:t>)</w:t>
            </w:r>
            <w:bookmarkEnd w:id="19"/>
          </w:p>
        </w:tc>
      </w:tr>
      <w:tr w:rsidR="004172B1" w:rsidRPr="007D0A7C" w14:paraId="366CAC6D" w14:textId="77777777" w:rsidTr="000D4DAB">
        <w:tc>
          <w:tcPr>
            <w:tcW w:w="8919" w:type="dxa"/>
            <w:gridSpan w:val="3"/>
            <w:shd w:val="clear" w:color="auto" w:fill="D4BBFF" w:themeFill="accent2"/>
          </w:tcPr>
          <w:p w14:paraId="060CDC50" w14:textId="184638AE" w:rsidR="004172B1" w:rsidRPr="007D0A7C" w:rsidRDefault="003A6975" w:rsidP="000D4DAB">
            <w:pPr>
              <w:pStyle w:val="Tabellentext"/>
            </w:pPr>
            <w:r w:rsidRPr="007D0A7C">
              <w:rPr>
                <w:b/>
                <w:bCs/>
              </w:rPr>
              <w:t>General AI-specific cybersecurity</w:t>
            </w:r>
          </w:p>
        </w:tc>
      </w:tr>
      <w:tr w:rsidR="0033067D" w:rsidRPr="007D0A7C" w14:paraId="79888548" w14:textId="77777777" w:rsidTr="000D4DAB">
        <w:tc>
          <w:tcPr>
            <w:tcW w:w="3114" w:type="dxa"/>
            <w:gridSpan w:val="2"/>
            <w:vMerge w:val="restart"/>
          </w:tcPr>
          <w:p w14:paraId="021F9064" w14:textId="62D03BB5" w:rsidR="0033067D" w:rsidRPr="007D0A7C" w:rsidRDefault="0033067D" w:rsidP="0033067D">
            <w:pPr>
              <w:pStyle w:val="Tabellentext"/>
            </w:pPr>
            <w:r w:rsidRPr="007D0A7C">
              <w:rPr>
                <w:b/>
                <w:bCs/>
              </w:rPr>
              <w:t>Protection needs:</w:t>
            </w:r>
          </w:p>
        </w:tc>
        <w:sdt>
          <w:sdtPr>
            <w:rPr>
              <w:b/>
              <w:bCs/>
            </w:rPr>
            <w:alias w:val="Protection needs"/>
            <w:tag w:val="Protection needs"/>
            <w:id w:val="1381596659"/>
            <w:placeholder>
              <w:docPart w:val="53A522D45F1E43739DB2EC62F58D9A59"/>
            </w:placeholder>
            <w:showingPlcHdr/>
            <w:comboBox>
              <w:listItem w:value="Choose an item."/>
              <w:listItem w:displayText="Low" w:value="Low"/>
              <w:listItem w:displayText="Moderate" w:value="Moderate"/>
              <w:listItem w:displayText="High" w:value="High"/>
              <w:listItem w:displayText="Not applicable" w:value="Not applicable"/>
            </w:comboBox>
          </w:sdtPr>
          <w:sdtContent>
            <w:tc>
              <w:tcPr>
                <w:tcW w:w="5805" w:type="dxa"/>
              </w:tcPr>
              <w:p w14:paraId="0FF3080D" w14:textId="430089EC" w:rsidR="0033067D" w:rsidRPr="007D0A7C" w:rsidRDefault="0033067D" w:rsidP="0033067D">
                <w:pPr>
                  <w:pStyle w:val="Tabellentext"/>
                  <w:rPr>
                    <w:b/>
                    <w:bCs/>
                  </w:rPr>
                </w:pPr>
                <w:r w:rsidRPr="007D0A7C">
                  <w:rPr>
                    <w:rStyle w:val="Platzhaltertext"/>
                    <w:b/>
                    <w:bCs/>
                  </w:rPr>
                  <w:t>Choose an item.</w:t>
                </w:r>
              </w:p>
            </w:tc>
          </w:sdtContent>
        </w:sdt>
      </w:tr>
      <w:tr w:rsidR="0033067D" w:rsidRPr="007D0A7C" w14:paraId="32F64EA5" w14:textId="77777777" w:rsidTr="009B4F94">
        <w:tc>
          <w:tcPr>
            <w:tcW w:w="3114" w:type="dxa"/>
            <w:gridSpan w:val="2"/>
            <w:vMerge/>
          </w:tcPr>
          <w:p w14:paraId="056E1299" w14:textId="77777777" w:rsidR="0033067D" w:rsidRPr="007D0A7C" w:rsidRDefault="0033067D" w:rsidP="0033067D">
            <w:pPr>
              <w:pStyle w:val="Tabellentext"/>
            </w:pPr>
          </w:p>
        </w:tc>
        <w:tc>
          <w:tcPr>
            <w:tcW w:w="5805" w:type="dxa"/>
            <w:vAlign w:val="center"/>
          </w:tcPr>
          <w:sdt>
            <w:sdtPr>
              <w:alias w:val="Comments on the protection need"/>
              <w:tag w:val="Kommentar zum Schutzbedarf"/>
              <w:id w:val="1008486502"/>
              <w:placeholder>
                <w:docPart w:val="CF80D9FA74D540D19DF15A6855E2DD40"/>
              </w:placeholder>
              <w:showingPlcHdr/>
              <w:comboBox>
                <w:listItem w:value="Choose an item."/>
                <w:listItem w:displayText="Always applicable. A low protection need requires at least level C measures. " w:value="Immer anwendbar. Ein geringer Schutzbedarf erfordert mindestens Maßnahmen auf Stufe C. "/>
                <w:listItem w:displayText="Always applicable. A moderate protection need requires at least level B measures." w:value="Immer anwendbar. Ein moderater Schutzbedarf erfordert mindestens Maßnahmen auf Stufe B."/>
                <w:listItem w:displayText="Always applicable. A high protection need requires at least level A measures." w:value="Immer anwendbar. Ein hoher Schutzbedarf erfordert mindestens Maßnahmen auf Stufe A."/>
                <w:listItem w:displayText="Not applicable. Reason:" w:value="Nicht anwendbar. Grund:"/>
              </w:comboBox>
            </w:sdtPr>
            <w:sdtContent>
              <w:p w14:paraId="6ACC195F" w14:textId="124E1FDD" w:rsidR="0033067D" w:rsidRPr="007D0A7C" w:rsidRDefault="0033067D" w:rsidP="0033067D">
                <w:pPr>
                  <w:pStyle w:val="Tabellentext"/>
                </w:pPr>
                <w:r w:rsidRPr="007D0A7C">
                  <w:rPr>
                    <w:rStyle w:val="Platzhaltertext"/>
                  </w:rPr>
                  <w:t>Choose an item.</w:t>
                </w:r>
              </w:p>
            </w:sdtContent>
          </w:sdt>
        </w:tc>
      </w:tr>
      <w:tr w:rsidR="0033067D" w:rsidRPr="007D0A7C" w14:paraId="07FCC7A5" w14:textId="77777777" w:rsidTr="000D4DAB">
        <w:tc>
          <w:tcPr>
            <w:tcW w:w="3114" w:type="dxa"/>
            <w:gridSpan w:val="2"/>
            <w:vMerge w:val="restart"/>
          </w:tcPr>
          <w:p w14:paraId="2E33D09B" w14:textId="42948860" w:rsidR="0033067D" w:rsidRPr="007D0A7C" w:rsidRDefault="0033067D" w:rsidP="0033067D">
            <w:pPr>
              <w:pStyle w:val="Tabellentext"/>
            </w:pPr>
            <w:r w:rsidRPr="007D0A7C">
              <w:rPr>
                <w:b/>
                <w:bCs/>
              </w:rPr>
              <w:t>Level achieved:</w:t>
            </w:r>
          </w:p>
        </w:tc>
        <w:tc>
          <w:tcPr>
            <w:tcW w:w="5805" w:type="dxa"/>
            <w:vAlign w:val="center"/>
          </w:tcPr>
          <w:p w14:paraId="14D69AC9" w14:textId="59170A92" w:rsidR="0033067D" w:rsidRPr="007D0A7C" w:rsidRDefault="00000000" w:rsidP="0033067D">
            <w:pPr>
              <w:pStyle w:val="Tabellentext"/>
              <w:rPr>
                <w:b/>
                <w:bCs/>
              </w:rPr>
            </w:pPr>
            <w:sdt>
              <w:sdtPr>
                <w:rPr>
                  <w:b/>
                  <w:bCs/>
                </w:rPr>
                <w:alias w:val="Level achieved"/>
                <w:tag w:val="Level achieved"/>
                <w:id w:val="-963491925"/>
                <w:placeholder>
                  <w:docPart w:val="7ED1E02522614149846D5B26638EBFAA"/>
                </w:placeholder>
                <w:showingPlcHdr/>
                <w:comboBox>
                  <w:listItem w:value="Choose an item."/>
                  <w:listItem w:displayText="D" w:value="D"/>
                  <w:listItem w:displayText="C" w:value="C"/>
                  <w:listItem w:displayText="B" w:value="B"/>
                  <w:listItem w:displayText="A" w:value="A"/>
                </w:comboBox>
              </w:sdtPr>
              <w:sdtContent>
                <w:r w:rsidR="0033067D" w:rsidRPr="007D0A7C">
                  <w:rPr>
                    <w:rStyle w:val="Platzhaltertext"/>
                    <w:b/>
                    <w:bCs/>
                  </w:rPr>
                  <w:t>Choose an item.</w:t>
                </w:r>
              </w:sdtContent>
            </w:sdt>
          </w:p>
        </w:tc>
      </w:tr>
      <w:tr w:rsidR="0033067D" w:rsidRPr="007D0A7C" w14:paraId="6AD27298" w14:textId="77777777" w:rsidTr="000D4DAB">
        <w:tc>
          <w:tcPr>
            <w:tcW w:w="3114" w:type="dxa"/>
            <w:gridSpan w:val="2"/>
            <w:vMerge/>
          </w:tcPr>
          <w:p w14:paraId="0783C861" w14:textId="77777777" w:rsidR="0033067D" w:rsidRPr="007D0A7C" w:rsidRDefault="0033067D" w:rsidP="0033067D">
            <w:pPr>
              <w:pStyle w:val="Tabellentext"/>
            </w:pPr>
          </w:p>
        </w:tc>
        <w:sdt>
          <w:sdtPr>
            <w:alias w:val="Comment on the level achieved"/>
            <w:tag w:val="Kommentar zur erreichten Stufe"/>
            <w:id w:val="-767538460"/>
            <w:placeholder>
              <w:docPart w:val="AE0D4B8108464FFC9F113CC15B582AAE"/>
            </w:placeholder>
            <w:showingPlcHdr/>
            <w:comboBox>
              <w:listItem w:value="Choose an item."/>
              <w:listItem w:displayText="Evidence was validated externally." w:value="Evidenzen wurden extern validiert."/>
              <w:listItem w:displayText="Some of the evidence was validated externally." w:value="Evidenzen wurden in Teilen extern validiert."/>
              <w:listItem w:displayText="Evidence was independently validated internally." w:value="Evidenzen wurden intern unabhängig validiert."/>
              <w:listItem w:displayText="Evidence was validated internally." w:value="Evidenzen wurden intern validiert."/>
            </w:comboBox>
          </w:sdtPr>
          <w:sdtContent>
            <w:tc>
              <w:tcPr>
                <w:tcW w:w="5805" w:type="dxa"/>
                <w:vAlign w:val="center"/>
              </w:tcPr>
              <w:p w14:paraId="65AAF6FF" w14:textId="152D3D42" w:rsidR="0033067D" w:rsidRPr="007D0A7C" w:rsidRDefault="0033067D" w:rsidP="0033067D">
                <w:pPr>
                  <w:pStyle w:val="Tabellentext"/>
                </w:pPr>
                <w:r w:rsidRPr="007D0A7C">
                  <w:rPr>
                    <w:rStyle w:val="Platzhaltertext"/>
                  </w:rPr>
                  <w:t>Choose an item.</w:t>
                </w:r>
              </w:p>
            </w:tc>
          </w:sdtContent>
        </w:sdt>
      </w:tr>
      <w:tr w:rsidR="0033067D" w:rsidRPr="007D0A7C" w14:paraId="6D7E8401" w14:textId="77777777" w:rsidTr="000D4DAB">
        <w:tc>
          <w:tcPr>
            <w:tcW w:w="1557" w:type="dxa"/>
            <w:vMerge w:val="restart"/>
          </w:tcPr>
          <w:p w14:paraId="31B12790" w14:textId="77777777" w:rsidR="0033067D" w:rsidRPr="007D0A7C" w:rsidRDefault="0033067D" w:rsidP="0033067D">
            <w:pPr>
              <w:pStyle w:val="Tabellentext"/>
            </w:pPr>
            <w:r w:rsidRPr="007D0A7C">
              <w:t xml:space="preserve">Selected </w:t>
            </w:r>
          </w:p>
          <w:p w14:paraId="10C41CBA" w14:textId="74478D16" w:rsidR="0033067D" w:rsidRPr="007D0A7C" w:rsidRDefault="0033067D" w:rsidP="0033067D">
            <w:pPr>
              <w:pStyle w:val="Tabellentext"/>
            </w:pPr>
            <w:r w:rsidRPr="007D0A7C">
              <w:t>Measures</w:t>
            </w:r>
          </w:p>
        </w:tc>
        <w:tc>
          <w:tcPr>
            <w:tcW w:w="1557" w:type="dxa"/>
            <w:vAlign w:val="center"/>
          </w:tcPr>
          <w:p w14:paraId="4E8ECF01" w14:textId="2AEDFF2D" w:rsidR="0033067D" w:rsidRPr="007D0A7C" w:rsidRDefault="00000000" w:rsidP="0033067D">
            <w:pPr>
              <w:pStyle w:val="Tabellentext"/>
            </w:pPr>
            <w:sdt>
              <w:sdtPr>
                <w:id w:val="-1074668024"/>
                <w:placeholder>
                  <w:docPart w:val="1AE0E07976D34E5BA6292956584705EE"/>
                </w:placeholder>
                <w:comboBox>
                  <w:listItem w:value="Choose an item."/>
                  <w:listItem w:displayText="Organisational measures" w:value="Organisatorische Maßnahmen"/>
                  <w:listItem w:displayText="Technical measures" w:value="Technische Maßnahmen"/>
                </w:comboBox>
              </w:sdtPr>
              <w:sdtContent>
                <w:r w:rsidR="0033067D" w:rsidRPr="007D0A7C">
                  <w:t>Organisational measures</w:t>
                </w:r>
              </w:sdtContent>
            </w:sdt>
            <w:r w:rsidR="0033067D" w:rsidRPr="007D0A7C">
              <w:t>:</w:t>
            </w:r>
          </w:p>
        </w:tc>
        <w:tc>
          <w:tcPr>
            <w:tcW w:w="5805" w:type="dxa"/>
          </w:tcPr>
          <w:p w14:paraId="57A8457C" w14:textId="360C15EA" w:rsidR="0033067D" w:rsidRPr="007D0A7C" w:rsidRDefault="003A6975" w:rsidP="0033067D">
            <w:pPr>
              <w:pStyle w:val="Tabellentext"/>
            </w:pPr>
            <w:r w:rsidRPr="007D0A7C">
              <w:fldChar w:fldCharType="begin">
                <w:ffData>
                  <w:name w:val=""/>
                  <w:enabled/>
                  <w:calcOnExit w:val="0"/>
                  <w:textInput>
                    <w:default w:val="e.g., user instruction, training, specialised and technical documentation, reports"/>
                  </w:textInput>
                </w:ffData>
              </w:fldChar>
            </w:r>
            <w:r w:rsidRPr="007D0A7C">
              <w:instrText xml:space="preserve"> FORMTEXT </w:instrText>
            </w:r>
            <w:r w:rsidRPr="007D0A7C">
              <w:fldChar w:fldCharType="separate"/>
            </w:r>
            <w:r w:rsidRPr="007D0A7C">
              <w:rPr>
                <w:noProof/>
              </w:rPr>
              <w:t>e.g., user instruction, training, specialised and technical documentation, reports</w:t>
            </w:r>
            <w:r w:rsidRPr="007D0A7C">
              <w:fldChar w:fldCharType="end"/>
            </w:r>
          </w:p>
        </w:tc>
      </w:tr>
      <w:tr w:rsidR="0033067D" w:rsidRPr="007D0A7C" w14:paraId="7AC3BB34" w14:textId="77777777" w:rsidTr="000D4DAB">
        <w:tc>
          <w:tcPr>
            <w:tcW w:w="1557" w:type="dxa"/>
            <w:vMerge/>
          </w:tcPr>
          <w:p w14:paraId="299B1207" w14:textId="77777777" w:rsidR="0033067D" w:rsidRPr="007D0A7C" w:rsidRDefault="0033067D" w:rsidP="0033067D">
            <w:pPr>
              <w:pStyle w:val="Tabellentext"/>
            </w:pPr>
          </w:p>
        </w:tc>
        <w:tc>
          <w:tcPr>
            <w:tcW w:w="1557" w:type="dxa"/>
            <w:vAlign w:val="center"/>
          </w:tcPr>
          <w:p w14:paraId="3D0F4D2B" w14:textId="61CC9420" w:rsidR="0033067D" w:rsidRPr="007D0A7C" w:rsidRDefault="00000000" w:rsidP="0033067D">
            <w:pPr>
              <w:pStyle w:val="Tabellentext"/>
            </w:pPr>
            <w:sdt>
              <w:sdtPr>
                <w:id w:val="815297847"/>
                <w:placeholder>
                  <w:docPart w:val="D1910708683847E98E2517C09FC23503"/>
                </w:placeholder>
                <w:comboBox>
                  <w:listItem w:value="Choose an item."/>
                  <w:listItem w:displayText="Organisational measures" w:value="Organisatorische Maßnahmen"/>
                  <w:listItem w:displayText="Technical measures" w:value="Technische Maßnahmen"/>
                </w:comboBox>
              </w:sdtPr>
              <w:sdtContent>
                <w:r w:rsidR="0033067D" w:rsidRPr="007D0A7C">
                  <w:t>Technical measures</w:t>
                </w:r>
              </w:sdtContent>
            </w:sdt>
            <w:r w:rsidR="0033067D" w:rsidRPr="007D0A7C">
              <w:t>:</w:t>
            </w:r>
          </w:p>
        </w:tc>
        <w:tc>
          <w:tcPr>
            <w:tcW w:w="5805" w:type="dxa"/>
          </w:tcPr>
          <w:p w14:paraId="0F102E0F" w14:textId="3B97271E" w:rsidR="0033067D" w:rsidRPr="007D0A7C" w:rsidRDefault="003A6975" w:rsidP="0033067D">
            <w:pPr>
              <w:pStyle w:val="Tabellentext"/>
            </w:pPr>
            <w:r w:rsidRPr="007D0A7C">
              <w:fldChar w:fldCharType="begin">
                <w:ffData>
                  <w:name w:val=""/>
                  <w:enabled/>
                  <w:calcOnExit w:val="0"/>
                  <w:textInput>
                    <w:default w:val="e.g., test results, logging, monitoring, data processing steps, emergency stop button"/>
                  </w:textInput>
                </w:ffData>
              </w:fldChar>
            </w:r>
            <w:r w:rsidRPr="007D0A7C">
              <w:instrText xml:space="preserve"> FORMTEXT </w:instrText>
            </w:r>
            <w:r w:rsidRPr="007D0A7C">
              <w:fldChar w:fldCharType="separate"/>
            </w:r>
            <w:r w:rsidRPr="007D0A7C">
              <w:rPr>
                <w:noProof/>
              </w:rPr>
              <w:t>e.g., test results, logging, monitoring, data processing steps, emergency stop button</w:t>
            </w:r>
            <w:r w:rsidRPr="007D0A7C">
              <w:fldChar w:fldCharType="end"/>
            </w:r>
          </w:p>
        </w:tc>
      </w:tr>
      <w:tr w:rsidR="004172B1" w:rsidRPr="007D0A7C" w14:paraId="1411E173" w14:textId="77777777" w:rsidTr="000D4DAB">
        <w:tc>
          <w:tcPr>
            <w:tcW w:w="3114" w:type="dxa"/>
            <w:gridSpan w:val="2"/>
          </w:tcPr>
          <w:p w14:paraId="41F1BE37" w14:textId="3C783BDA" w:rsidR="004172B1" w:rsidRPr="007D0A7C" w:rsidRDefault="0033067D" w:rsidP="000D4DAB">
            <w:pPr>
              <w:pStyle w:val="Tabellentext"/>
            </w:pPr>
            <w:r w:rsidRPr="007D0A7C">
              <w:t>Comment</w:t>
            </w:r>
            <w:r w:rsidR="004172B1" w:rsidRPr="007D0A7C">
              <w:t>:</w:t>
            </w:r>
          </w:p>
        </w:tc>
        <w:tc>
          <w:tcPr>
            <w:tcW w:w="5805" w:type="dxa"/>
          </w:tcPr>
          <w:p w14:paraId="721B156D" w14:textId="77777777" w:rsidR="004172B1" w:rsidRPr="007D0A7C" w:rsidRDefault="004172B1" w:rsidP="000D4DAB">
            <w:pPr>
              <w:pStyle w:val="Tabellentext"/>
            </w:pPr>
          </w:p>
        </w:tc>
      </w:tr>
      <w:tr w:rsidR="00846F07" w:rsidRPr="007D0A7C" w14:paraId="3AB989BC" w14:textId="77777777" w:rsidTr="000D4DAB">
        <w:tc>
          <w:tcPr>
            <w:tcW w:w="8919" w:type="dxa"/>
            <w:gridSpan w:val="3"/>
            <w:shd w:val="clear" w:color="auto" w:fill="D4BBFF" w:themeFill="accent2"/>
          </w:tcPr>
          <w:p w14:paraId="0D02AD28" w14:textId="1E7225A0" w:rsidR="00846F07" w:rsidRPr="007D0A7C" w:rsidRDefault="00CC60CF" w:rsidP="00846F07">
            <w:pPr>
              <w:pStyle w:val="Tabellentext"/>
              <w:jc w:val="center"/>
              <w:rPr>
                <w:b/>
                <w:bCs/>
              </w:rPr>
            </w:pPr>
            <w:r w:rsidRPr="007D0A7C">
              <w:rPr>
                <w:b/>
                <w:bCs/>
              </w:rPr>
              <w:t xml:space="preserve">Criterion </w:t>
            </w:r>
            <w:sdt>
              <w:sdtPr>
                <w:rPr>
                  <w:b/>
                  <w:bCs/>
                </w:rPr>
                <w:id w:val="-1921019286"/>
                <w:placeholder>
                  <w:docPart w:val="DEC2F447958C4D36BF97C848DB42A36B"/>
                </w:placeholder>
                <w:comboBox>
                  <w:listItem w:value="Choose an item."/>
                  <w:listItem w:displayText="Fulfilled" w:value="erfüllt"/>
                  <w:listItem w:displayText="Not fulfilled" w:value="nicht erfüllt"/>
                  <w:listItem w:displayText="Surpassed" w:value="übertroffen"/>
                </w:comboBox>
              </w:sdtPr>
              <w:sdtContent>
                <w:r w:rsidRPr="007D0A7C">
                  <w:rPr>
                    <w:b/>
                    <w:bCs/>
                  </w:rPr>
                  <w:t>Fulfilled</w:t>
                </w:r>
              </w:sdtContent>
            </w:sdt>
          </w:p>
        </w:tc>
      </w:tr>
    </w:tbl>
    <w:p w14:paraId="7AE5BF98" w14:textId="77777777" w:rsidR="004172B1" w:rsidRPr="007D0A7C" w:rsidRDefault="004172B1" w:rsidP="004172B1"/>
    <w:p w14:paraId="5AF4234D" w14:textId="77777777" w:rsidR="004172B1" w:rsidRPr="007D0A7C" w:rsidRDefault="004172B1" w:rsidP="004172B1"/>
    <w:tbl>
      <w:tblPr>
        <w:tblStyle w:val="Tabellenraster"/>
        <w:tblW w:w="0" w:type="auto"/>
        <w:tblLayout w:type="fixed"/>
        <w:tblLook w:val="0480" w:firstRow="0" w:lastRow="0" w:firstColumn="1" w:lastColumn="0" w:noHBand="0" w:noVBand="1"/>
      </w:tblPr>
      <w:tblGrid>
        <w:gridCol w:w="1557"/>
        <w:gridCol w:w="1557"/>
        <w:gridCol w:w="5805"/>
      </w:tblGrid>
      <w:tr w:rsidR="004172B1" w:rsidRPr="007D0A7C" w14:paraId="594E4C0E" w14:textId="77777777" w:rsidTr="000D4DAB">
        <w:tc>
          <w:tcPr>
            <w:tcW w:w="8919" w:type="dxa"/>
            <w:gridSpan w:val="3"/>
            <w:shd w:val="clear" w:color="auto" w:fill="D4BBFF" w:themeFill="accent2"/>
          </w:tcPr>
          <w:p w14:paraId="62FB2F31" w14:textId="575D9C2A" w:rsidR="004172B1" w:rsidRPr="007D0A7C" w:rsidRDefault="0060670B" w:rsidP="000D4DAB">
            <w:pPr>
              <w:pStyle w:val="Tabellentext"/>
            </w:pPr>
            <w:r w:rsidRPr="007D0A7C">
              <w:rPr>
                <w:b/>
                <w:bCs/>
              </w:rPr>
              <w:t>Resilience against AI-specific attacks</w:t>
            </w:r>
          </w:p>
        </w:tc>
      </w:tr>
      <w:tr w:rsidR="0033067D" w:rsidRPr="007D0A7C" w14:paraId="4403B6E1" w14:textId="77777777" w:rsidTr="000D4DAB">
        <w:tc>
          <w:tcPr>
            <w:tcW w:w="3114" w:type="dxa"/>
            <w:gridSpan w:val="2"/>
            <w:vMerge w:val="restart"/>
          </w:tcPr>
          <w:p w14:paraId="2BC8AC73" w14:textId="1ED18801" w:rsidR="0033067D" w:rsidRPr="007D0A7C" w:rsidRDefault="0033067D" w:rsidP="0033067D">
            <w:pPr>
              <w:pStyle w:val="Tabellentext"/>
            </w:pPr>
            <w:r w:rsidRPr="007D0A7C">
              <w:rPr>
                <w:b/>
                <w:bCs/>
              </w:rPr>
              <w:t>Protection needs:</w:t>
            </w:r>
          </w:p>
        </w:tc>
        <w:sdt>
          <w:sdtPr>
            <w:rPr>
              <w:b/>
              <w:bCs/>
            </w:rPr>
            <w:alias w:val="Protection needs"/>
            <w:tag w:val="Protection needs"/>
            <w:id w:val="460471921"/>
            <w:placeholder>
              <w:docPart w:val="803488D217F144F48F3BC0565B53D68F"/>
            </w:placeholder>
            <w:showingPlcHdr/>
            <w:comboBox>
              <w:listItem w:value="Choose an item."/>
              <w:listItem w:displayText="Low" w:value="Low"/>
              <w:listItem w:displayText="Moderate" w:value="Moderate"/>
              <w:listItem w:displayText="High" w:value="High"/>
              <w:listItem w:displayText="Not applicable" w:value="Not applicable"/>
            </w:comboBox>
          </w:sdtPr>
          <w:sdtContent>
            <w:tc>
              <w:tcPr>
                <w:tcW w:w="5805" w:type="dxa"/>
              </w:tcPr>
              <w:p w14:paraId="4C8C78D1" w14:textId="53425FDD" w:rsidR="0033067D" w:rsidRPr="007D0A7C" w:rsidRDefault="0033067D" w:rsidP="0033067D">
                <w:pPr>
                  <w:pStyle w:val="Tabellentext"/>
                  <w:rPr>
                    <w:b/>
                    <w:bCs/>
                  </w:rPr>
                </w:pPr>
                <w:r w:rsidRPr="007D0A7C">
                  <w:rPr>
                    <w:rStyle w:val="Platzhaltertext"/>
                    <w:b/>
                    <w:bCs/>
                  </w:rPr>
                  <w:t>Choose an item.</w:t>
                </w:r>
              </w:p>
            </w:tc>
          </w:sdtContent>
        </w:sdt>
      </w:tr>
      <w:tr w:rsidR="0033067D" w:rsidRPr="007D0A7C" w14:paraId="6E774B8D" w14:textId="77777777" w:rsidTr="002C138A">
        <w:tc>
          <w:tcPr>
            <w:tcW w:w="3114" w:type="dxa"/>
            <w:gridSpan w:val="2"/>
            <w:vMerge/>
          </w:tcPr>
          <w:p w14:paraId="5D8B9E1E" w14:textId="77777777" w:rsidR="0033067D" w:rsidRPr="007D0A7C" w:rsidRDefault="0033067D" w:rsidP="0033067D">
            <w:pPr>
              <w:pStyle w:val="Tabellentext"/>
            </w:pPr>
          </w:p>
        </w:tc>
        <w:tc>
          <w:tcPr>
            <w:tcW w:w="5805" w:type="dxa"/>
            <w:vAlign w:val="center"/>
          </w:tcPr>
          <w:sdt>
            <w:sdtPr>
              <w:alias w:val="Comments on the protection need"/>
              <w:tag w:val="Kommentar zum Schutzbedarf"/>
              <w:id w:val="-645582969"/>
              <w:placeholder>
                <w:docPart w:val="E968F079E3774E6696365734BE381F0F"/>
              </w:placeholder>
              <w:showingPlcHdr/>
              <w:comboBox>
                <w:listItem w:value="Choose an item."/>
                <w:listItem w:displayText="Always applicable. A low protection need requires at least level C measures. " w:value="Immer anwendbar. Ein geringer Schutzbedarf erfordert mindestens Maßnahmen auf Stufe C. "/>
                <w:listItem w:displayText="Always applicable. A moderate protection need requires at least level B measures." w:value="Immer anwendbar. Ein moderater Schutzbedarf erfordert mindestens Maßnahmen auf Stufe B."/>
                <w:listItem w:displayText="Always applicable. A high protection need requires at least level A measures." w:value="Immer anwendbar. Ein hoher Schutzbedarf erfordert mindestens Maßnahmen auf Stufe A."/>
                <w:listItem w:displayText="Not applicable. Reason:" w:value="Nicht anwendbar. Grund:"/>
              </w:comboBox>
            </w:sdtPr>
            <w:sdtContent>
              <w:p w14:paraId="503DD092" w14:textId="5F8040DA" w:rsidR="0033067D" w:rsidRPr="007D0A7C" w:rsidRDefault="0033067D" w:rsidP="0033067D">
                <w:pPr>
                  <w:pStyle w:val="Tabellentext"/>
                </w:pPr>
                <w:r w:rsidRPr="007D0A7C">
                  <w:rPr>
                    <w:rStyle w:val="Platzhaltertext"/>
                  </w:rPr>
                  <w:t>Choose an item.</w:t>
                </w:r>
              </w:p>
            </w:sdtContent>
          </w:sdt>
        </w:tc>
      </w:tr>
      <w:tr w:rsidR="0033067D" w:rsidRPr="007D0A7C" w14:paraId="12262BC5" w14:textId="77777777" w:rsidTr="000D4DAB">
        <w:tc>
          <w:tcPr>
            <w:tcW w:w="3114" w:type="dxa"/>
            <w:gridSpan w:val="2"/>
            <w:vMerge w:val="restart"/>
          </w:tcPr>
          <w:p w14:paraId="719A4A3E" w14:textId="33360410" w:rsidR="0033067D" w:rsidRPr="007D0A7C" w:rsidRDefault="0033067D" w:rsidP="0033067D">
            <w:pPr>
              <w:pStyle w:val="Tabellentext"/>
            </w:pPr>
            <w:r w:rsidRPr="007D0A7C">
              <w:rPr>
                <w:b/>
                <w:bCs/>
              </w:rPr>
              <w:t>Level achieved:</w:t>
            </w:r>
          </w:p>
        </w:tc>
        <w:tc>
          <w:tcPr>
            <w:tcW w:w="5805" w:type="dxa"/>
            <w:vAlign w:val="center"/>
          </w:tcPr>
          <w:p w14:paraId="471F2DA0" w14:textId="6169BAB3" w:rsidR="0033067D" w:rsidRPr="007D0A7C" w:rsidRDefault="00000000" w:rsidP="0033067D">
            <w:pPr>
              <w:pStyle w:val="Tabellentext"/>
              <w:rPr>
                <w:b/>
                <w:bCs/>
              </w:rPr>
            </w:pPr>
            <w:sdt>
              <w:sdtPr>
                <w:rPr>
                  <w:b/>
                  <w:bCs/>
                </w:rPr>
                <w:alias w:val="Level achieved"/>
                <w:tag w:val="Level achieved"/>
                <w:id w:val="-1610191968"/>
                <w:placeholder>
                  <w:docPart w:val="5116C31E9ADC42A4866FE8D831DE0CB1"/>
                </w:placeholder>
                <w:showingPlcHdr/>
                <w:comboBox>
                  <w:listItem w:value="Choose an item."/>
                  <w:listItem w:displayText="D" w:value="D"/>
                  <w:listItem w:displayText="C" w:value="C"/>
                  <w:listItem w:displayText="B" w:value="B"/>
                  <w:listItem w:displayText="A" w:value="A"/>
                </w:comboBox>
              </w:sdtPr>
              <w:sdtContent>
                <w:r w:rsidR="0033067D" w:rsidRPr="007D0A7C">
                  <w:rPr>
                    <w:rStyle w:val="Platzhaltertext"/>
                    <w:b/>
                    <w:bCs/>
                  </w:rPr>
                  <w:t>Choose an item.</w:t>
                </w:r>
              </w:sdtContent>
            </w:sdt>
          </w:p>
        </w:tc>
      </w:tr>
      <w:tr w:rsidR="0033067D" w:rsidRPr="007D0A7C" w14:paraId="72DD112D" w14:textId="77777777" w:rsidTr="000D4DAB">
        <w:tc>
          <w:tcPr>
            <w:tcW w:w="3114" w:type="dxa"/>
            <w:gridSpan w:val="2"/>
            <w:vMerge/>
          </w:tcPr>
          <w:p w14:paraId="5D69D378" w14:textId="77777777" w:rsidR="0033067D" w:rsidRPr="007D0A7C" w:rsidRDefault="0033067D" w:rsidP="0033067D">
            <w:pPr>
              <w:pStyle w:val="Tabellentext"/>
            </w:pPr>
          </w:p>
        </w:tc>
        <w:sdt>
          <w:sdtPr>
            <w:alias w:val="Comment on the level achieved"/>
            <w:tag w:val="Kommentar zur erreichten Stufe"/>
            <w:id w:val="684792332"/>
            <w:placeholder>
              <w:docPart w:val="882B40FBCF31432ABB90ED2233AAA054"/>
            </w:placeholder>
            <w:showingPlcHdr/>
            <w:comboBox>
              <w:listItem w:value="Choose an item."/>
              <w:listItem w:displayText="Evidence was validated externally." w:value="Evidenzen wurden extern validiert."/>
              <w:listItem w:displayText="Some of the evidence was validated externally." w:value="Evidenzen wurden in Teilen extern validiert."/>
              <w:listItem w:displayText="Evidence was independently validated internally." w:value="Evidenzen wurden intern unabhängig validiert."/>
              <w:listItem w:displayText="Evidence was validated internally." w:value="Evidenzen wurden intern validiert."/>
            </w:comboBox>
          </w:sdtPr>
          <w:sdtContent>
            <w:tc>
              <w:tcPr>
                <w:tcW w:w="5805" w:type="dxa"/>
                <w:vAlign w:val="center"/>
              </w:tcPr>
              <w:p w14:paraId="3FE2978F" w14:textId="0C092E30" w:rsidR="0033067D" w:rsidRPr="007D0A7C" w:rsidRDefault="0033067D" w:rsidP="0033067D">
                <w:pPr>
                  <w:pStyle w:val="Tabellentext"/>
                </w:pPr>
                <w:r w:rsidRPr="007D0A7C">
                  <w:rPr>
                    <w:rStyle w:val="Platzhaltertext"/>
                  </w:rPr>
                  <w:t>Choose an item.</w:t>
                </w:r>
              </w:p>
            </w:tc>
          </w:sdtContent>
        </w:sdt>
      </w:tr>
      <w:tr w:rsidR="0033067D" w:rsidRPr="007D0A7C" w14:paraId="16602705" w14:textId="77777777" w:rsidTr="000D4DAB">
        <w:tc>
          <w:tcPr>
            <w:tcW w:w="1557" w:type="dxa"/>
            <w:vMerge w:val="restart"/>
          </w:tcPr>
          <w:p w14:paraId="10323169" w14:textId="77777777" w:rsidR="0033067D" w:rsidRPr="007D0A7C" w:rsidRDefault="0033067D" w:rsidP="0033067D">
            <w:pPr>
              <w:pStyle w:val="Tabellentext"/>
            </w:pPr>
            <w:r w:rsidRPr="007D0A7C">
              <w:t xml:space="preserve">Selected </w:t>
            </w:r>
          </w:p>
          <w:p w14:paraId="7436CB3E" w14:textId="709E3D11" w:rsidR="0033067D" w:rsidRPr="007D0A7C" w:rsidRDefault="0033067D" w:rsidP="0033067D">
            <w:pPr>
              <w:pStyle w:val="Tabellentext"/>
            </w:pPr>
            <w:r w:rsidRPr="007D0A7C">
              <w:t>Measures</w:t>
            </w:r>
          </w:p>
        </w:tc>
        <w:tc>
          <w:tcPr>
            <w:tcW w:w="1557" w:type="dxa"/>
            <w:vAlign w:val="center"/>
          </w:tcPr>
          <w:p w14:paraId="751FF9C3" w14:textId="001B0410" w:rsidR="0033067D" w:rsidRPr="007D0A7C" w:rsidRDefault="00000000" w:rsidP="0033067D">
            <w:pPr>
              <w:pStyle w:val="Tabellentext"/>
            </w:pPr>
            <w:sdt>
              <w:sdtPr>
                <w:id w:val="-1529641252"/>
                <w:placeholder>
                  <w:docPart w:val="A3970F21861F4C579EC7A9F6858A9B29"/>
                </w:placeholder>
                <w:comboBox>
                  <w:listItem w:value="Choose an item."/>
                  <w:listItem w:displayText="Organisational measures" w:value="Organisatorische Maßnahmen"/>
                  <w:listItem w:displayText="Technical measures" w:value="Technische Maßnahmen"/>
                </w:comboBox>
              </w:sdtPr>
              <w:sdtContent>
                <w:r w:rsidR="0033067D" w:rsidRPr="007D0A7C">
                  <w:t>Organisational measures</w:t>
                </w:r>
              </w:sdtContent>
            </w:sdt>
            <w:r w:rsidR="0033067D" w:rsidRPr="007D0A7C">
              <w:t>:</w:t>
            </w:r>
          </w:p>
        </w:tc>
        <w:tc>
          <w:tcPr>
            <w:tcW w:w="5805" w:type="dxa"/>
          </w:tcPr>
          <w:p w14:paraId="66BDB1F0" w14:textId="4F7CEE51" w:rsidR="0033067D" w:rsidRPr="007D0A7C" w:rsidRDefault="0060670B" w:rsidP="0033067D">
            <w:pPr>
              <w:pStyle w:val="Tabellentext"/>
            </w:pPr>
            <w:r w:rsidRPr="007D0A7C">
              <w:fldChar w:fldCharType="begin">
                <w:ffData>
                  <w:name w:val=""/>
                  <w:enabled/>
                  <w:calcOnExit w:val="0"/>
                  <w:textInput>
                    <w:default w:val="e.g., user instruction, training, specialised and technical documentation, reports"/>
                  </w:textInput>
                </w:ffData>
              </w:fldChar>
            </w:r>
            <w:r w:rsidRPr="007D0A7C">
              <w:instrText xml:space="preserve"> FORMTEXT </w:instrText>
            </w:r>
            <w:r w:rsidRPr="007D0A7C">
              <w:fldChar w:fldCharType="separate"/>
            </w:r>
            <w:r w:rsidRPr="007D0A7C">
              <w:rPr>
                <w:noProof/>
              </w:rPr>
              <w:t>e.g., user instruction, training, specialised and technical documentation, reports</w:t>
            </w:r>
            <w:r w:rsidRPr="007D0A7C">
              <w:fldChar w:fldCharType="end"/>
            </w:r>
          </w:p>
        </w:tc>
      </w:tr>
      <w:tr w:rsidR="0033067D" w:rsidRPr="007D0A7C" w14:paraId="18A6AEB3" w14:textId="77777777" w:rsidTr="000D4DAB">
        <w:tc>
          <w:tcPr>
            <w:tcW w:w="1557" w:type="dxa"/>
            <w:vMerge/>
          </w:tcPr>
          <w:p w14:paraId="01C5B4B3" w14:textId="77777777" w:rsidR="0033067D" w:rsidRPr="007D0A7C" w:rsidRDefault="0033067D" w:rsidP="0033067D">
            <w:pPr>
              <w:pStyle w:val="Tabellentext"/>
            </w:pPr>
          </w:p>
        </w:tc>
        <w:tc>
          <w:tcPr>
            <w:tcW w:w="1557" w:type="dxa"/>
            <w:vAlign w:val="center"/>
          </w:tcPr>
          <w:p w14:paraId="18B1EE41" w14:textId="28E95FA9" w:rsidR="0033067D" w:rsidRPr="007D0A7C" w:rsidRDefault="00000000" w:rsidP="0033067D">
            <w:pPr>
              <w:pStyle w:val="Tabellentext"/>
            </w:pPr>
            <w:sdt>
              <w:sdtPr>
                <w:id w:val="-88928538"/>
                <w:placeholder>
                  <w:docPart w:val="08BCCE31308442AE9AC8E8BC77D12343"/>
                </w:placeholder>
                <w:comboBox>
                  <w:listItem w:value="Choose an item."/>
                  <w:listItem w:displayText="Organisational measures" w:value="Organisatorische Maßnahmen"/>
                  <w:listItem w:displayText="Technical measures" w:value="Technische Maßnahmen"/>
                </w:comboBox>
              </w:sdtPr>
              <w:sdtContent>
                <w:r w:rsidR="0033067D" w:rsidRPr="007D0A7C">
                  <w:t>Technical measures</w:t>
                </w:r>
              </w:sdtContent>
            </w:sdt>
            <w:r w:rsidR="0033067D" w:rsidRPr="007D0A7C">
              <w:t>:</w:t>
            </w:r>
          </w:p>
        </w:tc>
        <w:tc>
          <w:tcPr>
            <w:tcW w:w="5805" w:type="dxa"/>
          </w:tcPr>
          <w:p w14:paraId="7D0DE211" w14:textId="39F5647E" w:rsidR="0033067D" w:rsidRPr="007D0A7C" w:rsidRDefault="0060670B" w:rsidP="0033067D">
            <w:pPr>
              <w:pStyle w:val="Tabellentext"/>
            </w:pPr>
            <w:r w:rsidRPr="007D0A7C">
              <w:fldChar w:fldCharType="begin">
                <w:ffData>
                  <w:name w:val=""/>
                  <w:enabled/>
                  <w:calcOnExit w:val="0"/>
                  <w:textInput>
                    <w:default w:val="e.g., test results, logging, monitoring, data processing steps, emergency stop button"/>
                  </w:textInput>
                </w:ffData>
              </w:fldChar>
            </w:r>
            <w:r w:rsidRPr="007D0A7C">
              <w:instrText xml:space="preserve"> FORMTEXT </w:instrText>
            </w:r>
            <w:r w:rsidRPr="007D0A7C">
              <w:fldChar w:fldCharType="separate"/>
            </w:r>
            <w:r w:rsidRPr="007D0A7C">
              <w:rPr>
                <w:noProof/>
              </w:rPr>
              <w:t>e.g., test results, logging, monitoring, data processing steps, emergency stop button</w:t>
            </w:r>
            <w:r w:rsidRPr="007D0A7C">
              <w:fldChar w:fldCharType="end"/>
            </w:r>
          </w:p>
        </w:tc>
      </w:tr>
      <w:tr w:rsidR="004172B1" w:rsidRPr="007D0A7C" w14:paraId="7C00DDC8" w14:textId="77777777" w:rsidTr="000D4DAB">
        <w:tc>
          <w:tcPr>
            <w:tcW w:w="3114" w:type="dxa"/>
            <w:gridSpan w:val="2"/>
          </w:tcPr>
          <w:p w14:paraId="4D88BAB4" w14:textId="10461C35" w:rsidR="004172B1" w:rsidRPr="007D0A7C" w:rsidRDefault="0033067D" w:rsidP="000D4DAB">
            <w:pPr>
              <w:pStyle w:val="Tabellentext"/>
            </w:pPr>
            <w:r w:rsidRPr="007D0A7C">
              <w:t>Comment</w:t>
            </w:r>
            <w:r w:rsidR="004172B1" w:rsidRPr="007D0A7C">
              <w:t>:</w:t>
            </w:r>
          </w:p>
        </w:tc>
        <w:tc>
          <w:tcPr>
            <w:tcW w:w="5805" w:type="dxa"/>
          </w:tcPr>
          <w:p w14:paraId="116F75A4" w14:textId="77777777" w:rsidR="004172B1" w:rsidRPr="007D0A7C" w:rsidRDefault="004172B1" w:rsidP="000D4DAB">
            <w:pPr>
              <w:pStyle w:val="Tabellentext"/>
            </w:pPr>
          </w:p>
        </w:tc>
      </w:tr>
      <w:tr w:rsidR="00846F07" w:rsidRPr="007D0A7C" w14:paraId="3A59EA29" w14:textId="77777777" w:rsidTr="000D4DAB">
        <w:tc>
          <w:tcPr>
            <w:tcW w:w="8919" w:type="dxa"/>
            <w:gridSpan w:val="3"/>
            <w:shd w:val="clear" w:color="auto" w:fill="D4BBFF" w:themeFill="accent2"/>
          </w:tcPr>
          <w:p w14:paraId="48492D41" w14:textId="6B47DAA9" w:rsidR="00846F07" w:rsidRPr="007D0A7C" w:rsidRDefault="00CC60CF" w:rsidP="00846F07">
            <w:pPr>
              <w:pStyle w:val="Tabellentext"/>
              <w:jc w:val="center"/>
              <w:rPr>
                <w:b/>
                <w:bCs/>
              </w:rPr>
            </w:pPr>
            <w:r w:rsidRPr="007D0A7C">
              <w:rPr>
                <w:b/>
                <w:bCs/>
              </w:rPr>
              <w:t xml:space="preserve">Criterion </w:t>
            </w:r>
            <w:sdt>
              <w:sdtPr>
                <w:rPr>
                  <w:b/>
                  <w:bCs/>
                </w:rPr>
                <w:id w:val="1616334204"/>
                <w:placeholder>
                  <w:docPart w:val="9B029DF3E35E4EC097ADDED0E80B7BD3"/>
                </w:placeholder>
                <w:comboBox>
                  <w:listItem w:value="Choose an item."/>
                  <w:listItem w:displayText="Fulfilled" w:value="erfüllt"/>
                  <w:listItem w:displayText="Not fulfilled" w:value="nicht erfüllt"/>
                  <w:listItem w:displayText="Surpassed" w:value="übertroffen"/>
                </w:comboBox>
              </w:sdtPr>
              <w:sdtContent>
                <w:r w:rsidRPr="007D0A7C">
                  <w:rPr>
                    <w:b/>
                    <w:bCs/>
                  </w:rPr>
                  <w:t>Fulfilled</w:t>
                </w:r>
              </w:sdtContent>
            </w:sdt>
          </w:p>
        </w:tc>
      </w:tr>
    </w:tbl>
    <w:p w14:paraId="2678EEAD" w14:textId="77777777" w:rsidR="004172B1" w:rsidRPr="007D0A7C" w:rsidRDefault="004172B1" w:rsidP="00486A2C"/>
    <w:p w14:paraId="209CF6B6" w14:textId="77777777" w:rsidR="004172B1" w:rsidRPr="007D0A7C" w:rsidRDefault="004172B1" w:rsidP="00486A2C"/>
    <w:p w14:paraId="3897B76B" w14:textId="2F645518" w:rsidR="00486A2C" w:rsidRPr="007D0A7C" w:rsidRDefault="00486A2C">
      <w:pPr>
        <w:spacing w:after="160" w:line="278" w:lineRule="auto"/>
      </w:pPr>
      <w:r w:rsidRPr="007D0A7C">
        <w:br w:type="page"/>
      </w:r>
    </w:p>
    <w:tbl>
      <w:tblPr>
        <w:tblStyle w:val="Tabellenraster"/>
        <w:tblW w:w="0" w:type="auto"/>
        <w:tblLayout w:type="fixed"/>
        <w:tblLook w:val="04A0" w:firstRow="1" w:lastRow="0" w:firstColumn="1" w:lastColumn="0" w:noHBand="0" w:noVBand="1"/>
      </w:tblPr>
      <w:tblGrid>
        <w:gridCol w:w="8919"/>
      </w:tblGrid>
      <w:tr w:rsidR="00486A2C" w:rsidRPr="007D0A7C" w14:paraId="073566AA" w14:textId="77777777" w:rsidTr="000D4DAB">
        <w:trPr>
          <w:cnfStyle w:val="100000000000" w:firstRow="1" w:lastRow="0" w:firstColumn="0" w:lastColumn="0" w:oddVBand="0" w:evenVBand="0" w:oddHBand="0" w:evenHBand="0" w:firstRowFirstColumn="0" w:firstRowLastColumn="0" w:lastRowFirstColumn="0" w:lastRowLastColumn="0"/>
        </w:trPr>
        <w:tc>
          <w:tcPr>
            <w:tcW w:w="8919" w:type="dxa"/>
          </w:tcPr>
          <w:p w14:paraId="1E0A2B8C" w14:textId="179FEAA7" w:rsidR="00486A2C" w:rsidRPr="007D0A7C" w:rsidRDefault="00DC5ECE" w:rsidP="00EE73F8">
            <w:pPr>
              <w:pStyle w:val="berschrift3"/>
              <w:rPr>
                <w:sz w:val="20"/>
                <w:szCs w:val="20"/>
              </w:rPr>
            </w:pPr>
            <w:bookmarkStart w:id="20" w:name="_Toc215825340"/>
            <w:r w:rsidRPr="007D0A7C">
              <w:rPr>
                <w:sz w:val="20"/>
                <w:szCs w:val="20"/>
              </w:rPr>
              <w:lastRenderedPageBreak/>
              <w:t>General comments on testing of the AI system</w:t>
            </w:r>
            <w:bookmarkEnd w:id="20"/>
          </w:p>
        </w:tc>
      </w:tr>
      <w:tr w:rsidR="00486A2C" w:rsidRPr="007D0A7C" w14:paraId="1AE71F9C" w14:textId="77777777" w:rsidTr="000D4DAB">
        <w:tc>
          <w:tcPr>
            <w:tcW w:w="8919" w:type="dxa"/>
          </w:tcPr>
          <w:p w14:paraId="3A47AD7E" w14:textId="0F371974" w:rsidR="00DC5ECE" w:rsidRPr="007D0A7C" w:rsidRDefault="00DC5ECE" w:rsidP="00DC5ECE">
            <w:pPr>
              <w:pStyle w:val="Tabellentext"/>
            </w:pPr>
            <w:r w:rsidRPr="007D0A7C">
              <w:t>[Please enter in this field any general observations, methodological notes or other particularities that were noted during</w:t>
            </w:r>
            <w:r w:rsidRPr="007D0A7C">
              <w:br/>
              <w:t>the test. This may include, for example, comments on test procedures performed or not performed, the availability and quality of evidence, methodological limitations or general strengths and weaknesses of the AI system. Where appropriate, you can also add aspects such as "Changes since last evaluation", "Gaps identified" and "Planned improvements".]</w:t>
            </w:r>
          </w:p>
          <w:p w14:paraId="6AD77C8F" w14:textId="77777777" w:rsidR="00DC5ECE" w:rsidRPr="007D0A7C" w:rsidRDefault="00DC5ECE" w:rsidP="00DC5ECE">
            <w:pPr>
              <w:pStyle w:val="Tabellentext"/>
            </w:pPr>
          </w:p>
          <w:p w14:paraId="4BC46142" w14:textId="67D26638" w:rsidR="00486A2C" w:rsidRPr="007D0A7C" w:rsidRDefault="00DC5ECE" w:rsidP="00DC5ECE">
            <w:pPr>
              <w:pStyle w:val="Tabellentext"/>
            </w:pPr>
            <w:r w:rsidRPr="007D0A7C">
              <w:t>[Template for "Changes since last evaluation", "Gaps identified" and "Planned improvements":]</w:t>
            </w:r>
          </w:p>
          <w:p w14:paraId="47D3EBD4" w14:textId="77777777" w:rsidR="00486A2C" w:rsidRPr="007D0A7C" w:rsidRDefault="00486A2C" w:rsidP="00486A2C">
            <w:pPr>
              <w:pStyle w:val="Tabellentext"/>
            </w:pPr>
          </w:p>
          <w:p w14:paraId="280B0F77" w14:textId="77777777" w:rsidR="00486A2C" w:rsidRPr="007D0A7C" w:rsidRDefault="00486A2C" w:rsidP="00486A2C">
            <w:pPr>
              <w:pStyle w:val="Tabellentext"/>
            </w:pPr>
          </w:p>
          <w:p w14:paraId="4B5D0DD7" w14:textId="2C1EE0CA" w:rsidR="00486A2C" w:rsidRPr="007D0A7C" w:rsidRDefault="00DC5ECE" w:rsidP="00486A2C">
            <w:pPr>
              <w:pStyle w:val="Tabellentext"/>
              <w:rPr>
                <w:b/>
                <w:bCs/>
              </w:rPr>
            </w:pPr>
            <w:r w:rsidRPr="007D0A7C">
              <w:rPr>
                <w:b/>
                <w:bCs/>
              </w:rPr>
              <w:t>Changes since the last evaluation</w:t>
            </w:r>
          </w:p>
          <w:p w14:paraId="4BE8C121" w14:textId="77777777" w:rsidR="00486A2C" w:rsidRPr="007D0A7C" w:rsidRDefault="00486A2C" w:rsidP="00486A2C">
            <w:pPr>
              <w:pStyle w:val="Tabellentext"/>
            </w:pPr>
          </w:p>
          <w:p w14:paraId="3B45E887" w14:textId="0FE21D46" w:rsidR="00486A2C" w:rsidRPr="007D0A7C" w:rsidRDefault="00DC5ECE" w:rsidP="00486A2C">
            <w:pPr>
              <w:pStyle w:val="Tabellentext"/>
            </w:pPr>
            <w:r w:rsidRPr="007D0A7C">
              <w:t>[Briefly state the areas in which evaluation or evidence has improved.]</w:t>
            </w:r>
          </w:p>
          <w:p w14:paraId="03F65F35" w14:textId="77777777" w:rsidR="00486A2C" w:rsidRPr="007D0A7C" w:rsidRDefault="00486A2C" w:rsidP="00486A2C">
            <w:pPr>
              <w:pStyle w:val="Tabellentext"/>
            </w:pPr>
          </w:p>
          <w:p w14:paraId="1DAF37C4" w14:textId="77777777" w:rsidR="00486A2C" w:rsidRPr="007D0A7C" w:rsidRDefault="00486A2C" w:rsidP="00486A2C">
            <w:pPr>
              <w:pStyle w:val="Tabellentext"/>
            </w:pPr>
          </w:p>
          <w:p w14:paraId="65FB26ED" w14:textId="45AAF63F" w:rsidR="00486A2C" w:rsidRPr="007D0A7C" w:rsidRDefault="00DC5ECE" w:rsidP="00486A2C">
            <w:pPr>
              <w:pStyle w:val="Tabellentext"/>
              <w:rPr>
                <w:b/>
                <w:bCs/>
              </w:rPr>
            </w:pPr>
            <w:r w:rsidRPr="007D0A7C">
              <w:rPr>
                <w:b/>
                <w:bCs/>
              </w:rPr>
              <w:t>Identified gaps (only if there are unfulfilled criteria)</w:t>
            </w:r>
          </w:p>
          <w:p w14:paraId="6F11524C" w14:textId="77777777" w:rsidR="00486A2C" w:rsidRPr="007D0A7C" w:rsidRDefault="00486A2C" w:rsidP="00486A2C">
            <w:pPr>
              <w:pStyle w:val="Tabellentext"/>
            </w:pPr>
          </w:p>
          <w:p w14:paraId="068F25A6" w14:textId="6173EF80" w:rsidR="00486A2C" w:rsidRPr="007D0A7C" w:rsidRDefault="00DC5ECE" w:rsidP="00486A2C">
            <w:pPr>
              <w:pStyle w:val="Tabellentext"/>
            </w:pPr>
            <w:r w:rsidRPr="007D0A7C">
              <w:t xml:space="preserve">Individual criteria, such as [criteria names], could not fully achieve the required level of protection. The reasons for </w:t>
            </w:r>
            <w:r w:rsidRPr="007D0A7C">
              <w:br/>
              <w:t xml:space="preserve">non-compliance are documented in the respective sections or in the "Comment" field and should be </w:t>
            </w:r>
            <w:proofErr w:type="gramStart"/>
            <w:r w:rsidRPr="007D0A7C">
              <w:t>taken into account</w:t>
            </w:r>
            <w:proofErr w:type="gramEnd"/>
            <w:r w:rsidRPr="007D0A7C">
              <w:t xml:space="preserve"> when making improvements. These gaps must be addressed as a matter of priority.</w:t>
            </w:r>
          </w:p>
          <w:p w14:paraId="3CA4047B" w14:textId="77777777" w:rsidR="00486A2C" w:rsidRPr="007D0A7C" w:rsidRDefault="00486A2C" w:rsidP="00486A2C">
            <w:pPr>
              <w:pStyle w:val="Tabellentext"/>
            </w:pPr>
          </w:p>
          <w:p w14:paraId="7B4CBED8" w14:textId="77777777" w:rsidR="00486A2C" w:rsidRPr="007D0A7C" w:rsidRDefault="00486A2C" w:rsidP="00486A2C">
            <w:pPr>
              <w:pStyle w:val="Tabellentext"/>
            </w:pPr>
          </w:p>
          <w:p w14:paraId="6CC452C5" w14:textId="5DC81785" w:rsidR="00486A2C" w:rsidRPr="007D0A7C" w:rsidRDefault="00DC5ECE" w:rsidP="00486A2C">
            <w:pPr>
              <w:pStyle w:val="Tabellentext"/>
              <w:rPr>
                <w:b/>
                <w:bCs/>
              </w:rPr>
            </w:pPr>
            <w:r w:rsidRPr="007D0A7C">
              <w:rPr>
                <w:b/>
                <w:bCs/>
              </w:rPr>
              <w:t>Planned improvements</w:t>
            </w:r>
          </w:p>
          <w:p w14:paraId="5A94E69D" w14:textId="77777777" w:rsidR="00DC5ECE" w:rsidRPr="007D0A7C" w:rsidRDefault="00DC5ECE" w:rsidP="00486A2C">
            <w:pPr>
              <w:pStyle w:val="Tabellentext"/>
            </w:pPr>
          </w:p>
          <w:p w14:paraId="42A83060" w14:textId="296A77CB" w:rsidR="00486A2C" w:rsidRPr="007D0A7C" w:rsidRDefault="00DC5ECE" w:rsidP="00486A2C">
            <w:pPr>
              <w:pStyle w:val="Tabellentext"/>
            </w:pPr>
            <w:r w:rsidRPr="007D0A7C">
              <w:t xml:space="preserve">[In addition to measures to close identified gaps, this section could also document further planned improvements that </w:t>
            </w:r>
            <w:r w:rsidRPr="007D0A7C">
              <w:br/>
              <w:t>are intended to contribute to the optimisation of the AI system or the testing process, regardless of existing gaps.]</w:t>
            </w:r>
          </w:p>
          <w:p w14:paraId="4954A06D" w14:textId="77777777" w:rsidR="00486A2C" w:rsidRPr="007D0A7C" w:rsidRDefault="00486A2C" w:rsidP="00486A2C">
            <w:pPr>
              <w:pStyle w:val="Tabellentext"/>
            </w:pPr>
          </w:p>
          <w:p w14:paraId="36D08BD9" w14:textId="2A074291" w:rsidR="00DC5ECE" w:rsidRPr="007D0A7C" w:rsidRDefault="00DC5ECE" w:rsidP="00DC5ECE">
            <w:pPr>
              <w:pStyle w:val="AufzhlungTabelle"/>
            </w:pPr>
            <w:r w:rsidRPr="007D0A7C">
              <w:t xml:space="preserve">[If gaps have been identified:] Targeted measures are planned to close the identified gaps. This includes further technical tests, process optimisation and extended documentation. The implementation of these improvements </w:t>
            </w:r>
            <w:r w:rsidRPr="007D0A7C">
              <w:br/>
              <w:t>will be tracked and verified in the next review.</w:t>
            </w:r>
            <w:r w:rsidRPr="007D0A7C">
              <w:br/>
            </w:r>
          </w:p>
          <w:p w14:paraId="16356EC4" w14:textId="7991DBA5" w:rsidR="00486A2C" w:rsidRPr="007D0A7C" w:rsidRDefault="00DC5ECE" w:rsidP="00DC5ECE">
            <w:pPr>
              <w:pStyle w:val="AufzhlungTabelle"/>
            </w:pPr>
            <w:r w:rsidRPr="007D0A7C">
              <w:t xml:space="preserve">[Provided </w:t>
            </w:r>
            <w:r w:rsidRPr="007D0A7C">
              <w:rPr>
                <w:b/>
                <w:bCs/>
              </w:rPr>
              <w:t>no</w:t>
            </w:r>
            <w:r w:rsidRPr="007D0A7C">
              <w:t xml:space="preserve"> gaps have been identified:] No gaps were identified during the test. Accordingly, no further improvement measures are planned to close gaps.</w:t>
            </w:r>
          </w:p>
        </w:tc>
      </w:tr>
    </w:tbl>
    <w:p w14:paraId="25109A91" w14:textId="77777777" w:rsidR="0007048D" w:rsidRPr="007D0A7C" w:rsidRDefault="0007048D" w:rsidP="00486A2C"/>
    <w:p w14:paraId="65EBCD08" w14:textId="77777777" w:rsidR="00511260" w:rsidRPr="007D0A7C" w:rsidRDefault="00511260" w:rsidP="00486A2C"/>
    <w:tbl>
      <w:tblPr>
        <w:tblStyle w:val="Tabellenraster"/>
        <w:tblW w:w="0" w:type="auto"/>
        <w:tblLayout w:type="fixed"/>
        <w:tblLook w:val="04A0" w:firstRow="1" w:lastRow="0" w:firstColumn="1" w:lastColumn="0" w:noHBand="0" w:noVBand="1"/>
      </w:tblPr>
      <w:tblGrid>
        <w:gridCol w:w="8919"/>
      </w:tblGrid>
      <w:tr w:rsidR="00511260" w:rsidRPr="007D0A7C" w14:paraId="72D2AB65" w14:textId="77777777" w:rsidTr="000D4DAB">
        <w:trPr>
          <w:cnfStyle w:val="100000000000" w:firstRow="1" w:lastRow="0" w:firstColumn="0" w:lastColumn="0" w:oddVBand="0" w:evenVBand="0" w:oddHBand="0" w:evenHBand="0" w:firstRowFirstColumn="0" w:firstRowLastColumn="0" w:lastRowFirstColumn="0" w:lastRowLastColumn="0"/>
        </w:trPr>
        <w:tc>
          <w:tcPr>
            <w:tcW w:w="8919" w:type="dxa"/>
          </w:tcPr>
          <w:p w14:paraId="008E6C05" w14:textId="7901E236" w:rsidR="00511260" w:rsidRPr="007D0A7C" w:rsidRDefault="007D0A7C" w:rsidP="00EE73F8">
            <w:pPr>
              <w:pStyle w:val="berschrift3"/>
              <w:rPr>
                <w:sz w:val="20"/>
                <w:szCs w:val="20"/>
              </w:rPr>
            </w:pPr>
            <w:bookmarkStart w:id="21" w:name="_Toc215825341"/>
            <w:proofErr w:type="gramStart"/>
            <w:r w:rsidRPr="007D0A7C">
              <w:rPr>
                <w:sz w:val="20"/>
                <w:szCs w:val="20"/>
              </w:rPr>
              <w:t>Final conclusion</w:t>
            </w:r>
            <w:bookmarkEnd w:id="21"/>
            <w:proofErr w:type="gramEnd"/>
          </w:p>
        </w:tc>
      </w:tr>
      <w:tr w:rsidR="00511260" w:rsidRPr="007D0A7C" w14:paraId="76DC8D61" w14:textId="77777777" w:rsidTr="000D4DAB">
        <w:tc>
          <w:tcPr>
            <w:tcW w:w="8919" w:type="dxa"/>
          </w:tcPr>
          <w:p w14:paraId="672E6113" w14:textId="713750C9" w:rsidR="007D0A7C" w:rsidRDefault="007D0A7C" w:rsidP="007D0A7C">
            <w:pPr>
              <w:pStyle w:val="Tabellentext"/>
            </w:pPr>
            <w:r>
              <w:t xml:space="preserve">For the AI system [name of AI application], measures have been taken for [all/not all] applicable criteria that are suitable </w:t>
            </w:r>
            <w:r>
              <w:br/>
              <w:t>to address the identified protection needs.</w:t>
            </w:r>
          </w:p>
          <w:p w14:paraId="1CC29E15" w14:textId="77777777" w:rsidR="007D0A7C" w:rsidRDefault="007D0A7C" w:rsidP="007D0A7C">
            <w:pPr>
              <w:pStyle w:val="Tabellentext"/>
            </w:pPr>
          </w:p>
          <w:p w14:paraId="35541CAB" w14:textId="794EFA27" w:rsidR="00511260" w:rsidRPr="007D0A7C" w:rsidRDefault="007D0A7C" w:rsidP="007D0A7C">
            <w:pPr>
              <w:pStyle w:val="Tabellentext"/>
            </w:pPr>
            <w:r>
              <w:t>Criteria [criteria names] were not met. Criteria [criteria names] were exceeded.</w:t>
            </w:r>
          </w:p>
        </w:tc>
      </w:tr>
    </w:tbl>
    <w:p w14:paraId="65156346" w14:textId="77777777" w:rsidR="00511260" w:rsidRPr="007D0A7C" w:rsidRDefault="00511260" w:rsidP="00486A2C"/>
    <w:p w14:paraId="28BFF06C" w14:textId="1FBE2CAD" w:rsidR="00E732EA" w:rsidRPr="007D0A7C" w:rsidRDefault="00E732EA" w:rsidP="00E732EA">
      <w:pPr>
        <w:tabs>
          <w:tab w:val="left" w:pos="3905"/>
        </w:tabs>
        <w:spacing w:after="160" w:line="278" w:lineRule="auto"/>
      </w:pPr>
      <w:r w:rsidRPr="007D0A7C">
        <w:tab/>
      </w:r>
    </w:p>
    <w:p w14:paraId="1E51CC28" w14:textId="06789EF8" w:rsidR="001773CB" w:rsidRPr="007D0A7C" w:rsidRDefault="001773CB" w:rsidP="00E732EA">
      <w:pPr>
        <w:tabs>
          <w:tab w:val="left" w:pos="3905"/>
        </w:tabs>
        <w:spacing w:after="160" w:line="278" w:lineRule="auto"/>
      </w:pPr>
      <w:r w:rsidRPr="007D0A7C">
        <w:br w:type="page"/>
      </w:r>
    </w:p>
    <w:p w14:paraId="222ADC34" w14:textId="78044AD6" w:rsidR="001773CB" w:rsidRPr="007D0A7C" w:rsidRDefault="008B741E" w:rsidP="001773CB">
      <w:pPr>
        <w:pStyle w:val="berschrift1"/>
      </w:pPr>
      <w:bookmarkStart w:id="22" w:name="_Toc215825342"/>
      <w:r w:rsidRPr="008B741E">
        <w:lastRenderedPageBreak/>
        <w:t>Confirmations</w:t>
      </w:r>
      <w:bookmarkEnd w:id="22"/>
    </w:p>
    <w:p w14:paraId="561DFF29" w14:textId="1EB6360A" w:rsidR="008B741E" w:rsidRDefault="008B741E" w:rsidP="008B741E">
      <w:r>
        <w:t xml:space="preserve">The persons listed below are responsible for carrying out this evaluation. They confirm with their signature that the test procedures described in this assessment report have been properly carried out in accordance with their respective responsibilities (see section 1.2) and that the statements made are true. They also confirm for their respective areas of responsibility that relevant and accurate evidence has been provided to show that the scope and effectiveness of the measures </w:t>
      </w:r>
      <w:r>
        <w:br/>
        <w:t>are sufficient to plausibly cover the identified protection needs. However, they do not accept any responsibility for statements made beyond their responsibility.</w:t>
      </w:r>
    </w:p>
    <w:p w14:paraId="57D2AAF3" w14:textId="77777777" w:rsidR="008B741E" w:rsidRDefault="008B741E" w:rsidP="008B741E"/>
    <w:p w14:paraId="154B4C26" w14:textId="47F50B10" w:rsidR="001773CB" w:rsidRPr="007D0A7C" w:rsidRDefault="008B741E" w:rsidP="008B741E">
      <w:r>
        <w:t xml:space="preserve">Several signatures are required if different ratings are used. This is the case, for example, if different minimum levels </w:t>
      </w:r>
      <w:proofErr w:type="gramStart"/>
      <w:r>
        <w:t>have to</w:t>
      </w:r>
      <w:proofErr w:type="gramEnd"/>
      <w:r>
        <w:t xml:space="preserve"> be met to fulfil different levels of protection needs. In this case, all relevant persons named in section 1.2 with testing responsibility must sign.</w:t>
      </w:r>
    </w:p>
    <w:p w14:paraId="559DEAF8" w14:textId="77777777" w:rsidR="008F1721" w:rsidRPr="007D0A7C" w:rsidRDefault="008F1721" w:rsidP="009A7E61"/>
    <w:p w14:paraId="16C5CDB8" w14:textId="77777777" w:rsidR="004473C0" w:rsidRPr="007D0A7C" w:rsidRDefault="004473C0" w:rsidP="009A7E61"/>
    <w:p w14:paraId="17DD1496" w14:textId="77777777" w:rsidR="004473C0" w:rsidRPr="007D0A7C" w:rsidRDefault="004473C0" w:rsidP="009A7E61"/>
    <w:p w14:paraId="509D14C3" w14:textId="77777777" w:rsidR="004473C0" w:rsidRPr="007D0A7C" w:rsidRDefault="004473C0" w:rsidP="009A7E61"/>
    <w:p w14:paraId="1770E8F2" w14:textId="77777777" w:rsidR="004473C0" w:rsidRPr="007D0A7C" w:rsidRDefault="004473C0" w:rsidP="009A7E61"/>
    <w:p w14:paraId="1B7DB101" w14:textId="77777777" w:rsidR="004473C0" w:rsidRPr="007D0A7C" w:rsidRDefault="004473C0" w:rsidP="009A7E61"/>
    <w:p w14:paraId="66CF8768" w14:textId="77777777" w:rsidR="004473C0" w:rsidRPr="007D0A7C" w:rsidRDefault="004473C0" w:rsidP="009A7E61"/>
    <w:tbl>
      <w:tblPr>
        <w:tblStyle w:val="Tabellenraster"/>
        <w:tblW w:w="89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80" w:firstRow="0" w:lastRow="0" w:firstColumn="1" w:lastColumn="0" w:noHBand="0" w:noVBand="1"/>
      </w:tblPr>
      <w:tblGrid>
        <w:gridCol w:w="2551"/>
        <w:gridCol w:w="624"/>
        <w:gridCol w:w="2551"/>
        <w:gridCol w:w="624"/>
        <w:gridCol w:w="2551"/>
      </w:tblGrid>
      <w:tr w:rsidR="00083D9D" w:rsidRPr="007D0A7C" w14:paraId="42F93135" w14:textId="77777777" w:rsidTr="00083D9D">
        <w:tc>
          <w:tcPr>
            <w:tcW w:w="2551" w:type="dxa"/>
          </w:tcPr>
          <w:p w14:paraId="2EB2D398" w14:textId="5989E3DD" w:rsidR="00083D9D" w:rsidRPr="007D0A7C" w:rsidRDefault="000A5B9E" w:rsidP="00083D9D">
            <w:pPr>
              <w:spacing w:line="208" w:lineRule="atLeast"/>
              <w:rPr>
                <w:sz w:val="16"/>
                <w:szCs w:val="16"/>
              </w:rPr>
            </w:pPr>
            <w:r>
              <w:rPr>
                <w:sz w:val="16"/>
                <w:szCs w:val="16"/>
              </w:rPr>
              <w:t>Date</w:t>
            </w:r>
            <w:r w:rsidR="00083D9D" w:rsidRPr="007D0A7C">
              <w:rPr>
                <w:sz w:val="16"/>
                <w:szCs w:val="16"/>
              </w:rPr>
              <w:t>:</w:t>
            </w:r>
          </w:p>
          <w:p w14:paraId="1D6C407E" w14:textId="205D7FAB" w:rsidR="00083D9D" w:rsidRPr="007D0A7C" w:rsidRDefault="00083D9D" w:rsidP="00083D9D">
            <w:r w:rsidRPr="007D0A7C">
              <w:t>[</w:t>
            </w:r>
            <w:r w:rsidR="000A5B9E">
              <w:t>Date</w:t>
            </w:r>
            <w:r w:rsidRPr="007D0A7C">
              <w:t>]</w:t>
            </w:r>
          </w:p>
          <w:p w14:paraId="5CF2E62E" w14:textId="77777777" w:rsidR="00083D9D" w:rsidRPr="007D0A7C" w:rsidRDefault="00083D9D" w:rsidP="00083D9D"/>
          <w:p w14:paraId="6D756CB1" w14:textId="77777777" w:rsidR="00083D9D" w:rsidRPr="007D0A7C" w:rsidRDefault="00083D9D" w:rsidP="00083D9D">
            <w:pPr>
              <w:spacing w:line="208" w:lineRule="atLeast"/>
              <w:rPr>
                <w:sz w:val="16"/>
                <w:szCs w:val="16"/>
              </w:rPr>
            </w:pPr>
            <w:r w:rsidRPr="007D0A7C">
              <w:rPr>
                <w:sz w:val="16"/>
                <w:szCs w:val="16"/>
              </w:rPr>
              <w:t>Name:</w:t>
            </w:r>
          </w:p>
          <w:p w14:paraId="4CD7B76A" w14:textId="4B4ECB81" w:rsidR="00083D9D" w:rsidRPr="007D0A7C" w:rsidRDefault="00083D9D" w:rsidP="00083D9D">
            <w:r w:rsidRPr="007D0A7C">
              <w:t>[</w:t>
            </w:r>
            <w:r w:rsidR="000A5B9E">
              <w:rPr>
                <w:rFonts w:ascii="Arial" w:hAnsi="Arial"/>
              </w:rPr>
              <w:t>Name of the auditor</w:t>
            </w:r>
            <w:r w:rsidRPr="007D0A7C">
              <w:t>]</w:t>
            </w:r>
          </w:p>
          <w:p w14:paraId="0AA433C1" w14:textId="77777777" w:rsidR="00083D9D" w:rsidRPr="007D0A7C" w:rsidRDefault="00083D9D" w:rsidP="00083D9D"/>
          <w:p w14:paraId="58622936" w14:textId="042EA257" w:rsidR="00083D9D" w:rsidRPr="007D0A7C" w:rsidRDefault="00C416DB" w:rsidP="00083D9D">
            <w:pPr>
              <w:spacing w:line="208" w:lineRule="atLeast"/>
              <w:rPr>
                <w:sz w:val="16"/>
                <w:szCs w:val="16"/>
              </w:rPr>
            </w:pPr>
            <w:r w:rsidRPr="00C416DB">
              <w:rPr>
                <w:sz w:val="16"/>
                <w:szCs w:val="16"/>
              </w:rPr>
              <w:t>Department</w:t>
            </w:r>
            <w:r w:rsidR="00083D9D" w:rsidRPr="007D0A7C">
              <w:rPr>
                <w:sz w:val="16"/>
                <w:szCs w:val="16"/>
              </w:rPr>
              <w:t>:</w:t>
            </w:r>
          </w:p>
          <w:p w14:paraId="48D3DC00" w14:textId="622FF1A5" w:rsidR="00083D9D" w:rsidRPr="007D0A7C" w:rsidRDefault="00083D9D" w:rsidP="00083D9D">
            <w:r w:rsidRPr="007D0A7C">
              <w:t>[</w:t>
            </w:r>
            <w:r w:rsidR="00C416DB" w:rsidRPr="00C416DB">
              <w:t>Name of the department</w:t>
            </w:r>
            <w:r w:rsidRPr="007D0A7C">
              <w:t>]</w:t>
            </w:r>
          </w:p>
          <w:p w14:paraId="02ABCE9C" w14:textId="77777777" w:rsidR="00083D9D" w:rsidRPr="007D0A7C" w:rsidRDefault="00083D9D" w:rsidP="00083D9D"/>
          <w:p w14:paraId="745A02E4" w14:textId="03415197" w:rsidR="00083D9D" w:rsidRPr="007D0A7C" w:rsidRDefault="00C416DB" w:rsidP="00083D9D">
            <w:pPr>
              <w:spacing w:line="208" w:lineRule="atLeast"/>
              <w:rPr>
                <w:sz w:val="16"/>
                <w:szCs w:val="16"/>
              </w:rPr>
            </w:pPr>
            <w:r w:rsidRPr="00C416DB">
              <w:rPr>
                <w:sz w:val="16"/>
                <w:szCs w:val="16"/>
              </w:rPr>
              <w:t xml:space="preserve">Involved in the development </w:t>
            </w:r>
            <w:r>
              <w:rPr>
                <w:sz w:val="16"/>
                <w:szCs w:val="16"/>
              </w:rPr>
              <w:br/>
            </w:r>
            <w:r w:rsidRPr="00C416DB">
              <w:rPr>
                <w:sz w:val="16"/>
                <w:szCs w:val="16"/>
              </w:rPr>
              <w:t>of the evaluated AI tool</w:t>
            </w:r>
            <w:r w:rsidR="00083D9D" w:rsidRPr="007D0A7C">
              <w:rPr>
                <w:sz w:val="16"/>
                <w:szCs w:val="16"/>
              </w:rPr>
              <w:t>:</w:t>
            </w:r>
          </w:p>
          <w:p w14:paraId="3C2DCF87" w14:textId="21588551" w:rsidR="00083D9D" w:rsidRPr="007D0A7C" w:rsidRDefault="00C416DB" w:rsidP="00083D9D">
            <w:r>
              <w:t>yes</w:t>
            </w:r>
            <w:r w:rsidR="00083D9D" w:rsidRPr="007D0A7C">
              <w:t>/</w:t>
            </w:r>
            <w:r>
              <w:t>no</w:t>
            </w:r>
          </w:p>
          <w:p w14:paraId="447F3AB2" w14:textId="77777777" w:rsidR="00083D9D" w:rsidRPr="007D0A7C" w:rsidRDefault="00083D9D" w:rsidP="00083D9D"/>
          <w:p w14:paraId="5FFB9188" w14:textId="51FEFE02" w:rsidR="00083D9D" w:rsidRPr="007D0A7C" w:rsidRDefault="00C416DB" w:rsidP="00083D9D">
            <w:pPr>
              <w:spacing w:line="208" w:lineRule="atLeast"/>
              <w:rPr>
                <w:sz w:val="16"/>
                <w:szCs w:val="16"/>
              </w:rPr>
            </w:pPr>
            <w:r w:rsidRPr="00C416DB">
              <w:rPr>
                <w:sz w:val="16"/>
                <w:szCs w:val="16"/>
              </w:rPr>
              <w:t>Test/audit experience</w:t>
            </w:r>
            <w:r w:rsidR="00083D9D" w:rsidRPr="007D0A7C">
              <w:rPr>
                <w:sz w:val="16"/>
                <w:szCs w:val="16"/>
              </w:rPr>
              <w:t>:</w:t>
            </w:r>
          </w:p>
          <w:p w14:paraId="6CD4535D" w14:textId="72DD50F0" w:rsidR="00083D9D" w:rsidRPr="007D0A7C" w:rsidRDefault="00C416DB" w:rsidP="00083D9D">
            <w:r w:rsidRPr="00C416DB">
              <w:t>yes/no</w:t>
            </w:r>
          </w:p>
        </w:tc>
        <w:tc>
          <w:tcPr>
            <w:tcW w:w="624" w:type="dxa"/>
          </w:tcPr>
          <w:p w14:paraId="288EFDF7" w14:textId="77777777" w:rsidR="00083D9D" w:rsidRPr="007D0A7C" w:rsidRDefault="00083D9D" w:rsidP="009A7E61"/>
        </w:tc>
        <w:tc>
          <w:tcPr>
            <w:tcW w:w="2551" w:type="dxa"/>
          </w:tcPr>
          <w:p w14:paraId="0E631132" w14:textId="6126B192" w:rsidR="0072552E" w:rsidRPr="007D0A7C" w:rsidRDefault="000A5B9E" w:rsidP="0072552E">
            <w:pPr>
              <w:spacing w:line="208" w:lineRule="atLeast"/>
              <w:rPr>
                <w:sz w:val="16"/>
                <w:szCs w:val="16"/>
              </w:rPr>
            </w:pPr>
            <w:r>
              <w:rPr>
                <w:sz w:val="16"/>
                <w:szCs w:val="16"/>
              </w:rPr>
              <w:t>Date</w:t>
            </w:r>
            <w:r w:rsidR="0072552E" w:rsidRPr="007D0A7C">
              <w:rPr>
                <w:sz w:val="16"/>
                <w:szCs w:val="16"/>
              </w:rPr>
              <w:t>:</w:t>
            </w:r>
          </w:p>
          <w:p w14:paraId="09976CCE" w14:textId="5AA7D97C" w:rsidR="0072552E" w:rsidRPr="007D0A7C" w:rsidRDefault="0072552E" w:rsidP="0072552E">
            <w:r w:rsidRPr="007D0A7C">
              <w:t>[Dat</w:t>
            </w:r>
            <w:r w:rsidR="000A5B9E">
              <w:t>e</w:t>
            </w:r>
            <w:r w:rsidRPr="007D0A7C">
              <w:t>]</w:t>
            </w:r>
          </w:p>
          <w:p w14:paraId="1135D2D0" w14:textId="77777777" w:rsidR="0072552E" w:rsidRPr="007D0A7C" w:rsidRDefault="0072552E" w:rsidP="0072552E"/>
          <w:p w14:paraId="58E51CF9" w14:textId="77777777" w:rsidR="0072552E" w:rsidRPr="007D0A7C" w:rsidRDefault="0072552E" w:rsidP="0072552E">
            <w:pPr>
              <w:spacing w:line="208" w:lineRule="atLeast"/>
              <w:rPr>
                <w:sz w:val="16"/>
                <w:szCs w:val="16"/>
              </w:rPr>
            </w:pPr>
            <w:r w:rsidRPr="007D0A7C">
              <w:rPr>
                <w:sz w:val="16"/>
                <w:szCs w:val="16"/>
              </w:rPr>
              <w:t>Name:</w:t>
            </w:r>
          </w:p>
          <w:p w14:paraId="68956B20" w14:textId="197053BF" w:rsidR="0072552E" w:rsidRPr="007D0A7C" w:rsidRDefault="0072552E" w:rsidP="0072552E">
            <w:r w:rsidRPr="007D0A7C">
              <w:t>[</w:t>
            </w:r>
            <w:r w:rsidR="000A5B9E">
              <w:rPr>
                <w:rFonts w:ascii="Arial" w:hAnsi="Arial"/>
              </w:rPr>
              <w:t>Name of the auditor</w:t>
            </w:r>
            <w:r w:rsidRPr="007D0A7C">
              <w:t>]</w:t>
            </w:r>
          </w:p>
          <w:p w14:paraId="473B8F54" w14:textId="77777777" w:rsidR="0072552E" w:rsidRPr="007D0A7C" w:rsidRDefault="0072552E" w:rsidP="0072552E"/>
          <w:p w14:paraId="52F66826" w14:textId="1C06555F" w:rsidR="0072552E" w:rsidRPr="007D0A7C" w:rsidRDefault="00C416DB" w:rsidP="0072552E">
            <w:pPr>
              <w:spacing w:line="208" w:lineRule="atLeast"/>
              <w:rPr>
                <w:sz w:val="16"/>
                <w:szCs w:val="16"/>
              </w:rPr>
            </w:pPr>
            <w:r w:rsidRPr="00C416DB">
              <w:rPr>
                <w:sz w:val="16"/>
                <w:szCs w:val="16"/>
              </w:rPr>
              <w:t>Department</w:t>
            </w:r>
            <w:r w:rsidR="0072552E" w:rsidRPr="007D0A7C">
              <w:rPr>
                <w:sz w:val="16"/>
                <w:szCs w:val="16"/>
              </w:rPr>
              <w:t>:</w:t>
            </w:r>
          </w:p>
          <w:p w14:paraId="52066374" w14:textId="231EA326" w:rsidR="0072552E" w:rsidRPr="007D0A7C" w:rsidRDefault="00C416DB" w:rsidP="0072552E">
            <w:r w:rsidRPr="007D0A7C">
              <w:t>[</w:t>
            </w:r>
            <w:r w:rsidRPr="00C416DB">
              <w:t>Name of the department</w:t>
            </w:r>
            <w:r w:rsidRPr="007D0A7C">
              <w:t>]</w:t>
            </w:r>
          </w:p>
          <w:p w14:paraId="5A223753" w14:textId="77777777" w:rsidR="0072552E" w:rsidRPr="007D0A7C" w:rsidRDefault="0072552E" w:rsidP="0072552E"/>
          <w:p w14:paraId="35A1C953" w14:textId="77777777" w:rsidR="00C416DB" w:rsidRPr="007D0A7C" w:rsidRDefault="00C416DB" w:rsidP="00C416DB">
            <w:pPr>
              <w:spacing w:line="208" w:lineRule="atLeast"/>
              <w:rPr>
                <w:sz w:val="16"/>
                <w:szCs w:val="16"/>
              </w:rPr>
            </w:pPr>
            <w:r w:rsidRPr="00C416DB">
              <w:rPr>
                <w:sz w:val="16"/>
                <w:szCs w:val="16"/>
              </w:rPr>
              <w:t xml:space="preserve">Involved in the development </w:t>
            </w:r>
            <w:r>
              <w:rPr>
                <w:sz w:val="16"/>
                <w:szCs w:val="16"/>
              </w:rPr>
              <w:br/>
            </w:r>
            <w:r w:rsidRPr="00C416DB">
              <w:rPr>
                <w:sz w:val="16"/>
                <w:szCs w:val="16"/>
              </w:rPr>
              <w:t>of the evaluated AI tool</w:t>
            </w:r>
            <w:r w:rsidRPr="007D0A7C">
              <w:rPr>
                <w:sz w:val="16"/>
                <w:szCs w:val="16"/>
              </w:rPr>
              <w:t>:</w:t>
            </w:r>
          </w:p>
          <w:p w14:paraId="58D77E56" w14:textId="1AB54F98" w:rsidR="0072552E" w:rsidRPr="007D0A7C" w:rsidRDefault="00C416DB" w:rsidP="00C416DB">
            <w:r>
              <w:t>yes</w:t>
            </w:r>
            <w:r w:rsidRPr="007D0A7C">
              <w:t>/</w:t>
            </w:r>
            <w:r>
              <w:t>no</w:t>
            </w:r>
          </w:p>
          <w:p w14:paraId="5E1695E3" w14:textId="77777777" w:rsidR="0072552E" w:rsidRPr="007D0A7C" w:rsidRDefault="0072552E" w:rsidP="0072552E"/>
          <w:p w14:paraId="2DAFA0A6" w14:textId="77777777" w:rsidR="00C416DB" w:rsidRPr="007D0A7C" w:rsidRDefault="00C416DB" w:rsidP="00C416DB">
            <w:pPr>
              <w:spacing w:line="208" w:lineRule="atLeast"/>
              <w:rPr>
                <w:sz w:val="16"/>
                <w:szCs w:val="16"/>
              </w:rPr>
            </w:pPr>
            <w:r w:rsidRPr="00C416DB">
              <w:rPr>
                <w:sz w:val="16"/>
                <w:szCs w:val="16"/>
              </w:rPr>
              <w:t>Test/audit experience</w:t>
            </w:r>
            <w:r w:rsidRPr="007D0A7C">
              <w:rPr>
                <w:sz w:val="16"/>
                <w:szCs w:val="16"/>
              </w:rPr>
              <w:t>:</w:t>
            </w:r>
          </w:p>
          <w:p w14:paraId="10B1A4DB" w14:textId="45B2DAF8" w:rsidR="00083D9D" w:rsidRPr="007D0A7C" w:rsidRDefault="00C416DB" w:rsidP="00C416DB">
            <w:r w:rsidRPr="00C416DB">
              <w:t>yes/no</w:t>
            </w:r>
          </w:p>
        </w:tc>
        <w:tc>
          <w:tcPr>
            <w:tcW w:w="624" w:type="dxa"/>
          </w:tcPr>
          <w:p w14:paraId="0A0E1AE9" w14:textId="77777777" w:rsidR="00083D9D" w:rsidRPr="007D0A7C" w:rsidRDefault="00083D9D" w:rsidP="009A7E61"/>
        </w:tc>
        <w:tc>
          <w:tcPr>
            <w:tcW w:w="2551" w:type="dxa"/>
          </w:tcPr>
          <w:p w14:paraId="0527D5E9" w14:textId="1D38B91F" w:rsidR="0072552E" w:rsidRPr="007D0A7C" w:rsidRDefault="000A5B9E" w:rsidP="0072552E">
            <w:pPr>
              <w:spacing w:line="208" w:lineRule="atLeast"/>
              <w:rPr>
                <w:sz w:val="16"/>
                <w:szCs w:val="16"/>
              </w:rPr>
            </w:pPr>
            <w:r>
              <w:rPr>
                <w:sz w:val="16"/>
                <w:szCs w:val="16"/>
              </w:rPr>
              <w:t>Date</w:t>
            </w:r>
            <w:r w:rsidR="0072552E" w:rsidRPr="007D0A7C">
              <w:rPr>
                <w:sz w:val="16"/>
                <w:szCs w:val="16"/>
              </w:rPr>
              <w:t>:</w:t>
            </w:r>
          </w:p>
          <w:p w14:paraId="6445EF75" w14:textId="48220044" w:rsidR="0072552E" w:rsidRPr="007D0A7C" w:rsidRDefault="0072552E" w:rsidP="0072552E">
            <w:r w:rsidRPr="007D0A7C">
              <w:t>[Dat</w:t>
            </w:r>
            <w:r w:rsidR="000A5B9E">
              <w:t>e</w:t>
            </w:r>
            <w:r w:rsidRPr="007D0A7C">
              <w:t>]</w:t>
            </w:r>
          </w:p>
          <w:p w14:paraId="6A0054F6" w14:textId="77777777" w:rsidR="0072552E" w:rsidRPr="007D0A7C" w:rsidRDefault="0072552E" w:rsidP="0072552E"/>
          <w:p w14:paraId="29C84C11" w14:textId="77777777" w:rsidR="0072552E" w:rsidRPr="007D0A7C" w:rsidRDefault="0072552E" w:rsidP="0072552E">
            <w:pPr>
              <w:spacing w:line="208" w:lineRule="atLeast"/>
              <w:rPr>
                <w:sz w:val="16"/>
                <w:szCs w:val="16"/>
              </w:rPr>
            </w:pPr>
            <w:r w:rsidRPr="007D0A7C">
              <w:rPr>
                <w:sz w:val="16"/>
                <w:szCs w:val="16"/>
              </w:rPr>
              <w:t>Name:</w:t>
            </w:r>
          </w:p>
          <w:p w14:paraId="041AF4D5" w14:textId="59318387" w:rsidR="0072552E" w:rsidRPr="007D0A7C" w:rsidRDefault="0072552E" w:rsidP="0072552E">
            <w:r w:rsidRPr="007D0A7C">
              <w:t>[</w:t>
            </w:r>
            <w:r w:rsidR="000A5B9E">
              <w:rPr>
                <w:rFonts w:ascii="Arial" w:hAnsi="Arial"/>
              </w:rPr>
              <w:t>Name of the auditor</w:t>
            </w:r>
            <w:r w:rsidRPr="007D0A7C">
              <w:t>]</w:t>
            </w:r>
          </w:p>
          <w:p w14:paraId="192F3BE4" w14:textId="77777777" w:rsidR="0072552E" w:rsidRPr="007D0A7C" w:rsidRDefault="0072552E" w:rsidP="0072552E"/>
          <w:p w14:paraId="44194942" w14:textId="0FBE8297" w:rsidR="0072552E" w:rsidRPr="007D0A7C" w:rsidRDefault="00C416DB" w:rsidP="0072552E">
            <w:pPr>
              <w:spacing w:line="208" w:lineRule="atLeast"/>
              <w:rPr>
                <w:sz w:val="16"/>
                <w:szCs w:val="16"/>
              </w:rPr>
            </w:pPr>
            <w:r w:rsidRPr="00C416DB">
              <w:rPr>
                <w:sz w:val="16"/>
                <w:szCs w:val="16"/>
              </w:rPr>
              <w:t>Department</w:t>
            </w:r>
            <w:r w:rsidR="0072552E" w:rsidRPr="007D0A7C">
              <w:rPr>
                <w:sz w:val="16"/>
                <w:szCs w:val="16"/>
              </w:rPr>
              <w:t>:</w:t>
            </w:r>
          </w:p>
          <w:p w14:paraId="191C41FE" w14:textId="046D5B5C" w:rsidR="0072552E" w:rsidRPr="007D0A7C" w:rsidRDefault="00C416DB" w:rsidP="0072552E">
            <w:r w:rsidRPr="007D0A7C">
              <w:t>[</w:t>
            </w:r>
            <w:r w:rsidRPr="00C416DB">
              <w:t>Name of the department</w:t>
            </w:r>
            <w:r w:rsidRPr="007D0A7C">
              <w:t>]</w:t>
            </w:r>
          </w:p>
          <w:p w14:paraId="6C1C7F05" w14:textId="77777777" w:rsidR="0072552E" w:rsidRPr="007D0A7C" w:rsidRDefault="0072552E" w:rsidP="0072552E"/>
          <w:p w14:paraId="0136676F" w14:textId="77777777" w:rsidR="00C416DB" w:rsidRPr="007D0A7C" w:rsidRDefault="00C416DB" w:rsidP="00C416DB">
            <w:pPr>
              <w:spacing w:line="208" w:lineRule="atLeast"/>
              <w:rPr>
                <w:sz w:val="16"/>
                <w:szCs w:val="16"/>
              </w:rPr>
            </w:pPr>
            <w:r w:rsidRPr="00C416DB">
              <w:rPr>
                <w:sz w:val="16"/>
                <w:szCs w:val="16"/>
              </w:rPr>
              <w:t xml:space="preserve">Involved in the development </w:t>
            </w:r>
            <w:r>
              <w:rPr>
                <w:sz w:val="16"/>
                <w:szCs w:val="16"/>
              </w:rPr>
              <w:br/>
            </w:r>
            <w:r w:rsidRPr="00C416DB">
              <w:rPr>
                <w:sz w:val="16"/>
                <w:szCs w:val="16"/>
              </w:rPr>
              <w:t>of the evaluated AI tool</w:t>
            </w:r>
            <w:r w:rsidRPr="007D0A7C">
              <w:rPr>
                <w:sz w:val="16"/>
                <w:szCs w:val="16"/>
              </w:rPr>
              <w:t>:</w:t>
            </w:r>
          </w:p>
          <w:p w14:paraId="11057103" w14:textId="1F2AB82F" w:rsidR="0072552E" w:rsidRPr="007D0A7C" w:rsidRDefault="00C416DB" w:rsidP="00C416DB">
            <w:r>
              <w:t>yes</w:t>
            </w:r>
            <w:r w:rsidRPr="007D0A7C">
              <w:t>/</w:t>
            </w:r>
            <w:r>
              <w:t>no</w:t>
            </w:r>
          </w:p>
          <w:p w14:paraId="18CD404E" w14:textId="77777777" w:rsidR="0072552E" w:rsidRPr="007D0A7C" w:rsidRDefault="0072552E" w:rsidP="0072552E"/>
          <w:p w14:paraId="51F0B1B9" w14:textId="77777777" w:rsidR="00C416DB" w:rsidRPr="007D0A7C" w:rsidRDefault="00C416DB" w:rsidP="00C416DB">
            <w:pPr>
              <w:spacing w:line="208" w:lineRule="atLeast"/>
              <w:rPr>
                <w:sz w:val="16"/>
                <w:szCs w:val="16"/>
              </w:rPr>
            </w:pPr>
            <w:r w:rsidRPr="00C416DB">
              <w:rPr>
                <w:sz w:val="16"/>
                <w:szCs w:val="16"/>
              </w:rPr>
              <w:t>Test/audit experience</w:t>
            </w:r>
            <w:r w:rsidRPr="007D0A7C">
              <w:rPr>
                <w:sz w:val="16"/>
                <w:szCs w:val="16"/>
              </w:rPr>
              <w:t>:</w:t>
            </w:r>
          </w:p>
          <w:p w14:paraId="5A2B1CB5" w14:textId="19DED88E" w:rsidR="00083D9D" w:rsidRPr="007D0A7C" w:rsidRDefault="00C416DB" w:rsidP="00C416DB">
            <w:r w:rsidRPr="00C416DB">
              <w:t>yes/no</w:t>
            </w:r>
          </w:p>
        </w:tc>
      </w:tr>
      <w:tr w:rsidR="00083D9D" w:rsidRPr="007D0A7C" w14:paraId="4984A327" w14:textId="77777777" w:rsidTr="00083D9D">
        <w:tc>
          <w:tcPr>
            <w:tcW w:w="2551" w:type="dxa"/>
          </w:tcPr>
          <w:p w14:paraId="30A2F718" w14:textId="77777777" w:rsidR="00083D9D" w:rsidRPr="007D0A7C" w:rsidRDefault="00083D9D" w:rsidP="009A7E61"/>
        </w:tc>
        <w:tc>
          <w:tcPr>
            <w:tcW w:w="624" w:type="dxa"/>
          </w:tcPr>
          <w:p w14:paraId="76EE1D38" w14:textId="77777777" w:rsidR="00083D9D" w:rsidRPr="007D0A7C" w:rsidRDefault="00083D9D" w:rsidP="009A7E61"/>
        </w:tc>
        <w:tc>
          <w:tcPr>
            <w:tcW w:w="2551" w:type="dxa"/>
          </w:tcPr>
          <w:p w14:paraId="27E3F4D1" w14:textId="77777777" w:rsidR="00083D9D" w:rsidRPr="007D0A7C" w:rsidRDefault="00083D9D" w:rsidP="009A7E61"/>
        </w:tc>
        <w:tc>
          <w:tcPr>
            <w:tcW w:w="624" w:type="dxa"/>
          </w:tcPr>
          <w:p w14:paraId="6F33B8FC" w14:textId="77777777" w:rsidR="00083D9D" w:rsidRPr="007D0A7C" w:rsidRDefault="00083D9D" w:rsidP="009A7E61"/>
        </w:tc>
        <w:tc>
          <w:tcPr>
            <w:tcW w:w="2551" w:type="dxa"/>
          </w:tcPr>
          <w:p w14:paraId="2E4C8B31" w14:textId="77777777" w:rsidR="00083D9D" w:rsidRPr="007D0A7C" w:rsidRDefault="00083D9D" w:rsidP="009A7E61"/>
        </w:tc>
      </w:tr>
      <w:tr w:rsidR="00083D9D" w:rsidRPr="007D0A7C" w14:paraId="3366201B" w14:textId="77777777" w:rsidTr="00083D9D">
        <w:tc>
          <w:tcPr>
            <w:tcW w:w="2551" w:type="dxa"/>
            <w:tcBorders>
              <w:bottom w:val="single" w:sz="4" w:space="0" w:color="000000" w:themeColor="text1"/>
            </w:tcBorders>
          </w:tcPr>
          <w:p w14:paraId="6A461F9E" w14:textId="77777777" w:rsidR="00083D9D" w:rsidRPr="007D0A7C" w:rsidRDefault="00083D9D" w:rsidP="009A7E61"/>
        </w:tc>
        <w:tc>
          <w:tcPr>
            <w:tcW w:w="624" w:type="dxa"/>
          </w:tcPr>
          <w:p w14:paraId="1F37EFEE" w14:textId="77777777" w:rsidR="00083D9D" w:rsidRPr="007D0A7C" w:rsidRDefault="00083D9D" w:rsidP="009A7E61"/>
        </w:tc>
        <w:tc>
          <w:tcPr>
            <w:tcW w:w="2551" w:type="dxa"/>
            <w:tcBorders>
              <w:bottom w:val="single" w:sz="4" w:space="0" w:color="000000" w:themeColor="text1"/>
            </w:tcBorders>
          </w:tcPr>
          <w:p w14:paraId="3FFC36C8" w14:textId="77777777" w:rsidR="00083D9D" w:rsidRPr="007D0A7C" w:rsidRDefault="00083D9D" w:rsidP="009A7E61"/>
        </w:tc>
        <w:tc>
          <w:tcPr>
            <w:tcW w:w="624" w:type="dxa"/>
          </w:tcPr>
          <w:p w14:paraId="49CE6EC6" w14:textId="77777777" w:rsidR="00083D9D" w:rsidRPr="007D0A7C" w:rsidRDefault="00083D9D" w:rsidP="009A7E61"/>
        </w:tc>
        <w:tc>
          <w:tcPr>
            <w:tcW w:w="2551" w:type="dxa"/>
            <w:tcBorders>
              <w:bottom w:val="single" w:sz="4" w:space="0" w:color="000000" w:themeColor="text1"/>
            </w:tcBorders>
          </w:tcPr>
          <w:p w14:paraId="0F7C6CC9" w14:textId="77777777" w:rsidR="00083D9D" w:rsidRPr="007D0A7C" w:rsidRDefault="00083D9D" w:rsidP="009A7E61"/>
        </w:tc>
      </w:tr>
      <w:tr w:rsidR="00083D9D" w:rsidRPr="007D0A7C" w14:paraId="761E1FD1" w14:textId="77777777" w:rsidTr="00083D9D">
        <w:tc>
          <w:tcPr>
            <w:tcW w:w="2551" w:type="dxa"/>
            <w:tcBorders>
              <w:top w:val="single" w:sz="4" w:space="0" w:color="000000" w:themeColor="text1"/>
            </w:tcBorders>
          </w:tcPr>
          <w:p w14:paraId="1D2E91E6" w14:textId="20A94CFC" w:rsidR="00083D9D" w:rsidRPr="007D0A7C" w:rsidRDefault="00C416DB" w:rsidP="00083D9D">
            <w:pPr>
              <w:spacing w:line="208" w:lineRule="atLeast"/>
            </w:pPr>
            <w:r w:rsidRPr="00C416DB">
              <w:rPr>
                <w:sz w:val="16"/>
                <w:szCs w:val="16"/>
              </w:rPr>
              <w:t>Signature</w:t>
            </w:r>
          </w:p>
        </w:tc>
        <w:tc>
          <w:tcPr>
            <w:tcW w:w="624" w:type="dxa"/>
          </w:tcPr>
          <w:p w14:paraId="1E9FF15C" w14:textId="77777777" w:rsidR="00083D9D" w:rsidRPr="007D0A7C" w:rsidRDefault="00083D9D" w:rsidP="009A7E61"/>
        </w:tc>
        <w:tc>
          <w:tcPr>
            <w:tcW w:w="2551" w:type="dxa"/>
            <w:tcBorders>
              <w:top w:val="single" w:sz="4" w:space="0" w:color="000000" w:themeColor="text1"/>
            </w:tcBorders>
          </w:tcPr>
          <w:p w14:paraId="78FB10DD" w14:textId="50456729" w:rsidR="00083D9D" w:rsidRPr="007D0A7C" w:rsidRDefault="00C416DB" w:rsidP="00083D9D">
            <w:pPr>
              <w:spacing w:line="208" w:lineRule="atLeast"/>
            </w:pPr>
            <w:r w:rsidRPr="00C416DB">
              <w:rPr>
                <w:sz w:val="16"/>
                <w:szCs w:val="16"/>
              </w:rPr>
              <w:t>Signature</w:t>
            </w:r>
          </w:p>
        </w:tc>
        <w:tc>
          <w:tcPr>
            <w:tcW w:w="624" w:type="dxa"/>
          </w:tcPr>
          <w:p w14:paraId="52C2E233" w14:textId="77777777" w:rsidR="00083D9D" w:rsidRPr="007D0A7C" w:rsidRDefault="00083D9D" w:rsidP="00083D9D">
            <w:pPr>
              <w:spacing w:line="208" w:lineRule="atLeast"/>
              <w:rPr>
                <w:sz w:val="16"/>
                <w:szCs w:val="16"/>
              </w:rPr>
            </w:pPr>
          </w:p>
        </w:tc>
        <w:tc>
          <w:tcPr>
            <w:tcW w:w="2551" w:type="dxa"/>
            <w:tcBorders>
              <w:top w:val="single" w:sz="4" w:space="0" w:color="000000" w:themeColor="text1"/>
            </w:tcBorders>
          </w:tcPr>
          <w:p w14:paraId="196C985E" w14:textId="5F718149" w:rsidR="00083D9D" w:rsidRPr="007D0A7C" w:rsidRDefault="00C416DB" w:rsidP="00083D9D">
            <w:pPr>
              <w:spacing w:line="208" w:lineRule="atLeast"/>
              <w:rPr>
                <w:sz w:val="16"/>
                <w:szCs w:val="16"/>
              </w:rPr>
            </w:pPr>
            <w:r w:rsidRPr="00C416DB">
              <w:rPr>
                <w:sz w:val="16"/>
                <w:szCs w:val="16"/>
              </w:rPr>
              <w:t>Signature</w:t>
            </w:r>
          </w:p>
        </w:tc>
      </w:tr>
    </w:tbl>
    <w:p w14:paraId="4F443FB5" w14:textId="77777777" w:rsidR="008F1721" w:rsidRPr="007D0A7C" w:rsidRDefault="008F1721" w:rsidP="009A7E61"/>
    <w:p w14:paraId="7A2ABFDC" w14:textId="77777777" w:rsidR="004473C0" w:rsidRPr="007D0A7C" w:rsidRDefault="004473C0" w:rsidP="009A7E61"/>
    <w:p w14:paraId="47C6D18A" w14:textId="77777777" w:rsidR="004473C0" w:rsidRPr="007D0A7C" w:rsidRDefault="004473C0" w:rsidP="009A7E61"/>
    <w:p w14:paraId="038EFD99" w14:textId="77777777" w:rsidR="004473C0" w:rsidRPr="007D0A7C" w:rsidRDefault="004473C0" w:rsidP="009A7E61"/>
    <w:p w14:paraId="0B175B5A" w14:textId="77777777" w:rsidR="004473C0" w:rsidRPr="007D0A7C" w:rsidRDefault="004473C0" w:rsidP="009A7E61"/>
    <w:p w14:paraId="18287006" w14:textId="77777777" w:rsidR="004473C0" w:rsidRPr="007D0A7C" w:rsidRDefault="004473C0" w:rsidP="009A7E61"/>
    <w:p w14:paraId="47A0BDF6" w14:textId="77777777" w:rsidR="004473C0" w:rsidRPr="007D0A7C" w:rsidRDefault="004473C0" w:rsidP="009A7E61"/>
    <w:p w14:paraId="7895B2EA" w14:textId="2409C178" w:rsidR="004473C0" w:rsidRPr="007D0A7C" w:rsidRDefault="00CA4C1B" w:rsidP="004473C0">
      <w:pPr>
        <w:spacing w:line="200" w:lineRule="atLeast"/>
        <w:rPr>
          <w:b/>
          <w:bCs/>
          <w:sz w:val="16"/>
          <w:szCs w:val="16"/>
        </w:rPr>
      </w:pPr>
      <w:r w:rsidRPr="00CA4C1B">
        <w:rPr>
          <w:b/>
          <w:bCs/>
          <w:sz w:val="16"/>
          <w:szCs w:val="16"/>
        </w:rPr>
        <w:t>Disclaimer</w:t>
      </w:r>
    </w:p>
    <w:p w14:paraId="79496815" w14:textId="068A6435" w:rsidR="001773CB" w:rsidRPr="007D0A7C" w:rsidRDefault="00CA4C1B" w:rsidP="004473C0">
      <w:pPr>
        <w:spacing w:line="200" w:lineRule="atLeast"/>
        <w:rPr>
          <w:sz w:val="16"/>
          <w:szCs w:val="16"/>
        </w:rPr>
      </w:pPr>
      <w:r w:rsidRPr="00CA4C1B">
        <w:rPr>
          <w:sz w:val="16"/>
          <w:szCs w:val="16"/>
        </w:rPr>
        <w:t xml:space="preserve">The self-assessment offered serves exclusively as a voluntary internal evaluation by the participating organisation. </w:t>
      </w:r>
      <w:r>
        <w:rPr>
          <w:sz w:val="16"/>
          <w:szCs w:val="16"/>
        </w:rPr>
        <w:br/>
      </w:r>
      <w:r w:rsidRPr="00CA4C1B">
        <w:rPr>
          <w:sz w:val="16"/>
          <w:szCs w:val="16"/>
        </w:rPr>
        <w:t xml:space="preserve">It does not constitute an official test, certification or legally binding assessment. acatech assumes no liability for the completeness, accuracy or legal effect of the results of this self-assessment. Use is at the participating company's </w:t>
      </w:r>
      <w:r>
        <w:rPr>
          <w:sz w:val="16"/>
          <w:szCs w:val="16"/>
        </w:rPr>
        <w:br/>
      </w:r>
      <w:r w:rsidRPr="00CA4C1B">
        <w:rPr>
          <w:sz w:val="16"/>
          <w:szCs w:val="16"/>
        </w:rPr>
        <w:t>own risk and responsibility. acatech is only liable in cases of intent or gross negligence and in cases of legal liability.</w:t>
      </w:r>
    </w:p>
    <w:sectPr w:rsidR="001773CB" w:rsidRPr="007D0A7C" w:rsidSect="00791989">
      <w:footerReference w:type="default" r:id="rId10"/>
      <w:headerReference w:type="first" r:id="rId11"/>
      <w:footerReference w:type="first" r:id="rId12"/>
      <w:pgSz w:w="11906" w:h="16838" w:code="9"/>
      <w:pgMar w:top="624" w:right="936" w:bottom="1418" w:left="2041" w:header="17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5F317" w14:textId="77777777" w:rsidR="00130201" w:rsidRPr="000D2A08" w:rsidRDefault="00130201" w:rsidP="00737E7B">
      <w:pPr>
        <w:spacing w:line="240" w:lineRule="auto"/>
      </w:pPr>
      <w:r w:rsidRPr="000D2A08">
        <w:separator/>
      </w:r>
    </w:p>
  </w:endnote>
  <w:endnote w:type="continuationSeparator" w:id="0">
    <w:p w14:paraId="7F95DB0B" w14:textId="77777777" w:rsidR="00130201" w:rsidRPr="000D2A08" w:rsidRDefault="00130201" w:rsidP="00737E7B">
      <w:pPr>
        <w:spacing w:line="240" w:lineRule="auto"/>
      </w:pPr>
      <w:r w:rsidRPr="000D2A0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3CA7" w14:textId="552C07EA" w:rsidR="00A2470E" w:rsidRPr="000D2A08" w:rsidRDefault="00E33254">
    <w:pPr>
      <w:pStyle w:val="Fuzeile"/>
    </w:pPr>
    <w:r w:rsidRPr="000D2A08">
      <w:rPr>
        <w:noProof/>
      </w:rPr>
      <w:drawing>
        <wp:anchor distT="0" distB="0" distL="114300" distR="114300" simplePos="0" relativeHeight="251673600" behindDoc="1" locked="0" layoutInCell="1" allowOverlap="1" wp14:anchorId="25188AFA" wp14:editId="39985E34">
          <wp:simplePos x="0" y="0"/>
          <wp:positionH relativeFrom="margin">
            <wp:posOffset>4650740</wp:posOffset>
          </wp:positionH>
          <wp:positionV relativeFrom="paragraph">
            <wp:posOffset>-1265555</wp:posOffset>
          </wp:positionV>
          <wp:extent cx="1017270" cy="1026160"/>
          <wp:effectExtent l="0" t="0" r="0" b="2540"/>
          <wp:wrapNone/>
          <wp:docPr id="2385684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1954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017270" cy="1026160"/>
                  </a:xfrm>
                  <a:prstGeom prst="rect">
                    <a:avLst/>
                  </a:prstGeom>
                </pic:spPr>
              </pic:pic>
            </a:graphicData>
          </a:graphic>
          <wp14:sizeRelH relativeFrom="margin">
            <wp14:pctWidth>0</wp14:pctWidth>
          </wp14:sizeRelH>
          <wp14:sizeRelV relativeFrom="margin">
            <wp14:pctHeight>0</wp14:pctHeight>
          </wp14:sizeRelV>
        </wp:anchor>
      </w:drawing>
    </w:r>
    <w:r w:rsidRPr="000D2A08">
      <w:rPr>
        <w:noProof/>
      </w:rPr>
      <w:t xml:space="preserve"> </w:t>
    </w:r>
    <w:r w:rsidRPr="000D2A08">
      <w:rPr>
        <w:noProof/>
      </w:rPr>
      <mc:AlternateContent>
        <mc:Choice Requires="wps">
          <w:drawing>
            <wp:anchor distT="0" distB="0" distL="114300" distR="114300" simplePos="0" relativeHeight="251671552" behindDoc="0" locked="0" layoutInCell="1" allowOverlap="1" wp14:anchorId="304291E0" wp14:editId="72338499">
              <wp:simplePos x="0" y="0"/>
              <wp:positionH relativeFrom="margin">
                <wp:align>left</wp:align>
              </wp:positionH>
              <wp:positionV relativeFrom="paragraph">
                <wp:posOffset>-1182664</wp:posOffset>
              </wp:positionV>
              <wp:extent cx="2630031" cy="968535"/>
              <wp:effectExtent l="0" t="0" r="0" b="3175"/>
              <wp:wrapNone/>
              <wp:docPr id="28612620" name="Rechteck 4"/>
              <wp:cNvGraphicFramePr/>
              <a:graphic xmlns:a="http://schemas.openxmlformats.org/drawingml/2006/main">
                <a:graphicData uri="http://schemas.microsoft.com/office/word/2010/wordprocessingShape">
                  <wps:wsp>
                    <wps:cNvSpPr/>
                    <wps:spPr>
                      <a:xfrm>
                        <a:off x="0" y="0"/>
                        <a:ext cx="2630031" cy="96853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A3FC96" w14:textId="77777777" w:rsidR="00E33254" w:rsidRPr="000D2A08" w:rsidRDefault="00E33254" w:rsidP="00E33254">
                          <w:pPr>
                            <w:spacing w:line="208" w:lineRule="atLeast"/>
                            <w:rPr>
                              <w:b/>
                              <w:bCs/>
                              <w:color w:val="000000" w:themeColor="text1"/>
                              <w:sz w:val="16"/>
                              <w:szCs w:val="16"/>
                            </w:rPr>
                          </w:pPr>
                          <w:r w:rsidRPr="000D2A08">
                            <w:rPr>
                              <w:b/>
                              <w:bCs/>
                              <w:color w:val="000000" w:themeColor="text1"/>
                              <w:sz w:val="16"/>
                              <w:szCs w:val="16"/>
                            </w:rPr>
                            <w:t>MISSION KI</w:t>
                          </w:r>
                        </w:p>
                        <w:p w14:paraId="740A71E8" w14:textId="44F66C15" w:rsidR="00AC189F" w:rsidRPr="00AC189F" w:rsidRDefault="00AC189F" w:rsidP="00AC189F">
                          <w:pPr>
                            <w:spacing w:line="208" w:lineRule="atLeast"/>
                            <w:rPr>
                              <w:color w:val="000000" w:themeColor="text1"/>
                              <w:sz w:val="16"/>
                              <w:szCs w:val="16"/>
                            </w:rPr>
                          </w:pPr>
                          <w:r w:rsidRPr="00AC189F">
                            <w:rPr>
                              <w:color w:val="000000" w:themeColor="text1"/>
                              <w:sz w:val="16"/>
                              <w:szCs w:val="16"/>
                            </w:rPr>
                            <w:t>c/o acatech</w:t>
                          </w:r>
                          <w:r>
                            <w:rPr>
                              <w:color w:val="000000" w:themeColor="text1"/>
                              <w:sz w:val="16"/>
                              <w:szCs w:val="16"/>
                            </w:rPr>
                            <w:t xml:space="preserve"> </w:t>
                          </w:r>
                          <w:r>
                            <w:rPr>
                              <w:color w:val="000000" w:themeColor="text1"/>
                              <w:sz w:val="16"/>
                              <w:szCs w:val="16"/>
                            </w:rPr>
                            <w:br/>
                          </w:r>
                          <w:r w:rsidRPr="00AC189F">
                            <w:rPr>
                              <w:color w:val="000000" w:themeColor="text1"/>
                              <w:sz w:val="16"/>
                              <w:szCs w:val="16"/>
                            </w:rPr>
                            <w:t>German National Academy of</w:t>
                          </w:r>
                          <w:r>
                            <w:rPr>
                              <w:color w:val="000000" w:themeColor="text1"/>
                              <w:sz w:val="16"/>
                              <w:szCs w:val="16"/>
                            </w:rPr>
                            <w:t xml:space="preserve"> </w:t>
                          </w:r>
                          <w:r w:rsidRPr="00AC189F">
                            <w:rPr>
                              <w:color w:val="000000" w:themeColor="text1"/>
                              <w:sz w:val="16"/>
                              <w:szCs w:val="16"/>
                            </w:rPr>
                            <w:t>Science and Engineering</w:t>
                          </w:r>
                        </w:p>
                        <w:p w14:paraId="1FBE00A4" w14:textId="7FCFAA09" w:rsidR="00E33254" w:rsidRPr="00D8330D" w:rsidRDefault="00AC189F" w:rsidP="00AC189F">
                          <w:pPr>
                            <w:spacing w:line="208" w:lineRule="atLeast"/>
                            <w:rPr>
                              <w:color w:val="000000" w:themeColor="text1"/>
                              <w:sz w:val="16"/>
                              <w:szCs w:val="16"/>
                              <w:lang w:val="de-DE"/>
                            </w:rPr>
                          </w:pPr>
                          <w:r w:rsidRPr="00D8330D">
                            <w:rPr>
                              <w:color w:val="000000" w:themeColor="text1"/>
                              <w:sz w:val="16"/>
                              <w:szCs w:val="16"/>
                              <w:lang w:val="de-DE"/>
                            </w:rPr>
                            <w:t>Karolinenplatz 4, 80333 Munich | Germany</w:t>
                          </w:r>
                        </w:p>
                        <w:p w14:paraId="36344903" w14:textId="6569F017" w:rsidR="00E33254" w:rsidRPr="00D8330D" w:rsidRDefault="00E33254" w:rsidP="00E33254">
                          <w:pPr>
                            <w:spacing w:before="320" w:line="208" w:lineRule="atLeast"/>
                            <w:rPr>
                              <w:b/>
                              <w:bCs/>
                              <w:color w:val="000000" w:themeColor="text1"/>
                              <w:sz w:val="16"/>
                              <w:szCs w:val="16"/>
                              <w:lang w:val="de-DE"/>
                            </w:rPr>
                          </w:pPr>
                          <w:r w:rsidRPr="00D8330D">
                            <w:rPr>
                              <w:b/>
                              <w:bCs/>
                              <w:color w:val="000000" w:themeColor="text1"/>
                              <w:sz w:val="16"/>
                              <w:szCs w:val="16"/>
                              <w:lang w:val="de-DE"/>
                            </w:rPr>
                            <w:t>mission-ki.de</w:t>
                          </w:r>
                          <w:r w:rsidR="00AC189F" w:rsidRPr="00D8330D">
                            <w:rPr>
                              <w:b/>
                              <w:bCs/>
                              <w:color w:val="000000" w:themeColor="text1"/>
                              <w:sz w:val="16"/>
                              <w:szCs w:val="16"/>
                              <w:lang w:val="de-DE"/>
                            </w:rPr>
                            <w:t>/en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rect w14:anchorId="304291E0" id="Rechteck 4" o:spid="_x0000_s1026" style="position:absolute;margin-left:0;margin-top:-93.1pt;width:207.1pt;height:76.25pt;z-index:2516715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" filled="f" stroked="f" strokeweight="1pt">
              <v:textbox inset="0,0,0,0">
                <w:txbxContent>
                  <w:p w14:paraId="12A3FC96" w14:textId="77777777" w:rsidR="00E33254" w:rsidRPr="000D2A08" w:rsidRDefault="00E33254" w:rsidP="00E33254">
                    <w:pPr>
                      <w:spacing w:line="208" w:lineRule="atLeast"/>
                      <w:rPr>
                        <w:b/>
                        <w:bCs/>
                        <w:color w:val="000000" w:themeColor="text1"/>
                        <w:sz w:val="16"/>
                        <w:szCs w:val="16"/>
                      </w:rPr>
                    </w:pPr>
                    <w:r w:rsidRPr="000D2A08">
                      <w:rPr>
                        <w:b/>
                        <w:bCs/>
                        <w:color w:val="000000" w:themeColor="text1"/>
                        <w:sz w:val="16"/>
                        <w:szCs w:val="16"/>
                      </w:rPr>
                      <w:t>MISSION KI</w:t>
                    </w:r>
                  </w:p>
                  <w:p w14:paraId="740A71E8" w14:textId="44F66C15" w:rsidR="00AC189F" w:rsidRPr="00AC189F" w:rsidRDefault="00AC189F" w:rsidP="00AC189F">
                    <w:pPr>
                      <w:spacing w:line="208" w:lineRule="atLeast"/>
                      <w:rPr>
                        <w:color w:val="000000" w:themeColor="text1"/>
                        <w:sz w:val="16"/>
                        <w:szCs w:val="16"/>
                      </w:rPr>
                    </w:pPr>
                    <w:r w:rsidRPr="00AC189F">
                      <w:rPr>
                        <w:color w:val="000000" w:themeColor="text1"/>
                        <w:sz w:val="16"/>
                        <w:szCs w:val="16"/>
                      </w:rPr>
                      <w:t>c/o acatech</w:t>
                    </w:r>
                    <w:r>
                      <w:rPr>
                        <w:color w:val="000000" w:themeColor="text1"/>
                        <w:sz w:val="16"/>
                        <w:szCs w:val="16"/>
                      </w:rPr>
                      <w:t xml:space="preserve"> </w:t>
                    </w:r>
                    <w:r>
                      <w:rPr>
                        <w:color w:val="000000" w:themeColor="text1"/>
                        <w:sz w:val="16"/>
                        <w:szCs w:val="16"/>
                      </w:rPr>
                      <w:br/>
                    </w:r>
                    <w:r w:rsidRPr="00AC189F">
                      <w:rPr>
                        <w:color w:val="000000" w:themeColor="text1"/>
                        <w:sz w:val="16"/>
                        <w:szCs w:val="16"/>
                      </w:rPr>
                      <w:t>German National Academy of</w:t>
                    </w:r>
                    <w:r>
                      <w:rPr>
                        <w:color w:val="000000" w:themeColor="text1"/>
                        <w:sz w:val="16"/>
                        <w:szCs w:val="16"/>
                      </w:rPr>
                      <w:t xml:space="preserve"> </w:t>
                    </w:r>
                    <w:r w:rsidRPr="00AC189F">
                      <w:rPr>
                        <w:color w:val="000000" w:themeColor="text1"/>
                        <w:sz w:val="16"/>
                        <w:szCs w:val="16"/>
                      </w:rPr>
                      <w:t>Science and Engineering</w:t>
                    </w:r>
                  </w:p>
                  <w:p w14:paraId="1FBE00A4" w14:textId="7FCFAA09" w:rsidR="00E33254" w:rsidRPr="00D8330D" w:rsidRDefault="00AC189F" w:rsidP="00AC189F">
                    <w:pPr>
                      <w:spacing w:line="208" w:lineRule="atLeast"/>
                      <w:rPr>
                        <w:color w:val="000000" w:themeColor="text1"/>
                        <w:sz w:val="16"/>
                        <w:szCs w:val="16"/>
                        <w:lang w:val="de-DE"/>
                      </w:rPr>
                    </w:pPr>
                    <w:r w:rsidRPr="00D8330D">
                      <w:rPr>
                        <w:color w:val="000000" w:themeColor="text1"/>
                        <w:sz w:val="16"/>
                        <w:szCs w:val="16"/>
                        <w:lang w:val="de-DE"/>
                      </w:rPr>
                      <w:t>Karolinenplatz 4, 80333 Munich | Germany</w:t>
                    </w:r>
                  </w:p>
                  <w:p w14:paraId="36344903" w14:textId="6569F017" w:rsidR="00E33254" w:rsidRPr="00D8330D" w:rsidRDefault="00E33254" w:rsidP="00E33254">
                    <w:pPr>
                      <w:spacing w:before="320" w:line="208" w:lineRule="atLeast"/>
                      <w:rPr>
                        <w:b/>
                        <w:bCs/>
                        <w:color w:val="000000" w:themeColor="text1"/>
                        <w:sz w:val="16"/>
                        <w:szCs w:val="16"/>
                        <w:lang w:val="de-DE"/>
                      </w:rPr>
                    </w:pPr>
                    <w:r w:rsidRPr="00D8330D">
                      <w:rPr>
                        <w:b/>
                        <w:bCs/>
                        <w:color w:val="000000" w:themeColor="text1"/>
                        <w:sz w:val="16"/>
                        <w:szCs w:val="16"/>
                        <w:lang w:val="de-DE"/>
                      </w:rPr>
                      <w:t>mission-ki.de</w:t>
                    </w:r>
                    <w:r w:rsidR="00AC189F" w:rsidRPr="00D8330D">
                      <w:rPr>
                        <w:b/>
                        <w:bCs/>
                        <w:color w:val="000000" w:themeColor="text1"/>
                        <w:sz w:val="16"/>
                        <w:szCs w:val="16"/>
                        <w:lang w:val="de-DE"/>
                      </w:rPr>
                      <w:t>/en</w:t>
                    </w:r>
                  </w:p>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BD6F6" w14:textId="54BACF5D" w:rsidR="00A2470E" w:rsidRPr="000D2A08" w:rsidRDefault="005E287B" w:rsidP="001973B5">
    <w:pPr>
      <w:pStyle w:val="Fuzeile"/>
      <w:tabs>
        <w:tab w:val="clear" w:pos="2693"/>
        <w:tab w:val="left" w:pos="2044"/>
      </w:tabs>
      <w:ind w:right="-257"/>
    </w:pPr>
    <w:r w:rsidRPr="000D2A08">
      <w:rPr>
        <w:noProof/>
        <w:position w:val="-1"/>
      </w:rPr>
      <w:drawing>
        <wp:anchor distT="0" distB="0" distL="114300" distR="114300" simplePos="0" relativeHeight="251675648" behindDoc="1" locked="0" layoutInCell="1" allowOverlap="1" wp14:anchorId="475BC50E" wp14:editId="22EEBEA1">
          <wp:simplePos x="0" y="0"/>
          <wp:positionH relativeFrom="page">
            <wp:posOffset>1293495</wp:posOffset>
          </wp:positionH>
          <wp:positionV relativeFrom="page">
            <wp:posOffset>10245352</wp:posOffset>
          </wp:positionV>
          <wp:extent cx="1078230" cy="135671"/>
          <wp:effectExtent l="0" t="0" r="0" b="0"/>
          <wp:wrapNone/>
          <wp:docPr id="545817263" name="Grafik 12" descr="Logo Mission 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15160" name="Grafik 12" descr="Logo Mission KI"/>
                  <pic:cNvPicPr/>
                </pic:nvPicPr>
                <pic:blipFill>
                  <a:blip r:embed="rId1">
                    <a:extLst>
                      <a:ext uri="{96DAC541-7B7A-43D3-8B79-37D633B846F1}">
                        <asvg:svgBlip xmlns:asvg="http://schemas.microsoft.com/office/drawing/2016/SVG/main" r:embed="rId2"/>
                      </a:ext>
                    </a:extLst>
                  </a:blip>
                  <a:stretch>
                    <a:fillRect/>
                  </a:stretch>
                </pic:blipFill>
                <pic:spPr>
                  <a:xfrm>
                    <a:off x="0" y="0"/>
                    <a:ext cx="1078230" cy="135671"/>
                  </a:xfrm>
                  <a:prstGeom prst="rect">
                    <a:avLst/>
                  </a:prstGeom>
                </pic:spPr>
              </pic:pic>
            </a:graphicData>
          </a:graphic>
          <wp14:sizeRelH relativeFrom="margin">
            <wp14:pctWidth>0</wp14:pctWidth>
          </wp14:sizeRelH>
          <wp14:sizeRelV relativeFrom="margin">
            <wp14:pctHeight>0</wp14:pctHeight>
          </wp14:sizeRelV>
        </wp:anchor>
      </w:drawing>
    </w:r>
    <w:r w:rsidR="00A2470E" w:rsidRPr="000D2A08">
      <w:tab/>
    </w:r>
    <w:r w:rsidR="00AC189F">
      <w:t>Assessment report</w:t>
    </w:r>
    <w:r w:rsidR="00A2470E" w:rsidRPr="000D2A08">
      <w:t xml:space="preserve"> / </w:t>
    </w:r>
    <w:r w:rsidR="00AC189F">
      <w:fldChar w:fldCharType="begin"/>
    </w:r>
    <w:r w:rsidR="00AC189F">
      <w:instrText xml:space="preserve"> DATE  \@ "dd/MM/yyyy"  \* MERGEFORMAT </w:instrText>
    </w:r>
    <w:r w:rsidR="00AC189F">
      <w:fldChar w:fldCharType="separate"/>
    </w:r>
    <w:r w:rsidR="00AD423F">
      <w:rPr>
        <w:noProof/>
      </w:rPr>
      <w:t>05/12/2025</w:t>
    </w:r>
    <w:r w:rsidR="00AC189F">
      <w:fldChar w:fldCharType="end"/>
    </w:r>
    <w:r w:rsidR="00A2470E" w:rsidRPr="000D2A08">
      <w:tab/>
    </w:r>
    <w:r w:rsidR="00A2470E" w:rsidRPr="000D2A08">
      <w:rPr>
        <w:color w:val="3C0483" w:themeColor="text2"/>
        <w:sz w:val="30"/>
        <w:szCs w:val="30"/>
      </w:rPr>
      <w:fldChar w:fldCharType="begin"/>
    </w:r>
    <w:r w:rsidR="00A2470E" w:rsidRPr="000D2A08">
      <w:rPr>
        <w:color w:val="3C0483" w:themeColor="text2"/>
        <w:sz w:val="30"/>
        <w:szCs w:val="30"/>
      </w:rPr>
      <w:instrText xml:space="preserve"> PAGE   \* MERGEFORMAT </w:instrText>
    </w:r>
    <w:r w:rsidR="00A2470E" w:rsidRPr="000D2A08">
      <w:rPr>
        <w:color w:val="3C0483" w:themeColor="text2"/>
        <w:sz w:val="30"/>
        <w:szCs w:val="30"/>
      </w:rPr>
      <w:fldChar w:fldCharType="separate"/>
    </w:r>
    <w:r w:rsidR="00A2470E" w:rsidRPr="000D2A08">
      <w:rPr>
        <w:noProof/>
        <w:color w:val="3C0483" w:themeColor="text2"/>
        <w:sz w:val="30"/>
        <w:szCs w:val="30"/>
      </w:rPr>
      <w:t>7</w:t>
    </w:r>
    <w:r w:rsidR="00A2470E" w:rsidRPr="000D2A08">
      <w:rPr>
        <w:color w:val="3C0483" w:themeColor="text2"/>
        <w:sz w:val="30"/>
        <w:szCs w:val="30"/>
      </w:rPr>
      <w:fldChar w:fldCharType="end"/>
    </w:r>
  </w:p>
  <w:p w14:paraId="52229247" w14:textId="65D50D7B" w:rsidR="00A2470E" w:rsidRPr="000D2A08" w:rsidRDefault="00A2470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F6CB7" w14:textId="79E76B85" w:rsidR="00A2470E" w:rsidRPr="000D2A08" w:rsidRDefault="00A2470E" w:rsidP="001973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40EFE" w14:textId="77777777" w:rsidR="00130201" w:rsidRPr="000D2A08" w:rsidRDefault="00130201" w:rsidP="00992C15">
      <w:pPr>
        <w:pBdr>
          <w:top w:val="single" w:sz="4" w:space="1" w:color="3C0483" w:themeColor="accent1"/>
        </w:pBdr>
        <w:spacing w:line="240" w:lineRule="auto"/>
        <w:rPr>
          <w:color w:val="FFFFFF" w:themeColor="background1"/>
        </w:rPr>
      </w:pPr>
      <w:r w:rsidRPr="000D2A08">
        <w:rPr>
          <w:color w:val="FFFFFF" w:themeColor="background1"/>
        </w:rPr>
        <w:separator/>
      </w:r>
    </w:p>
  </w:footnote>
  <w:footnote w:type="continuationSeparator" w:id="0">
    <w:p w14:paraId="48EDF143" w14:textId="77777777" w:rsidR="00130201" w:rsidRPr="000D2A08" w:rsidRDefault="00130201" w:rsidP="00737E7B">
      <w:pPr>
        <w:spacing w:line="240" w:lineRule="auto"/>
      </w:pPr>
      <w:r w:rsidRPr="000D2A08">
        <w:continuationSeparator/>
      </w:r>
    </w:p>
  </w:footnote>
  <w:footnote w:id="1">
    <w:p w14:paraId="1EBA31FB" w14:textId="54BAE1ED" w:rsidR="00D8330D" w:rsidRPr="00D8330D" w:rsidRDefault="00D8330D">
      <w:pPr>
        <w:pStyle w:val="Funotentext"/>
        <w:rPr>
          <w:lang w:val="de-DE"/>
        </w:rPr>
      </w:pPr>
      <w:r>
        <w:rPr>
          <w:rStyle w:val="Funotenzeichen"/>
        </w:rPr>
        <w:footnoteRef/>
      </w:r>
      <w:r w:rsidRPr="00D8330D">
        <w:rPr>
          <w:lang w:val="de-DE"/>
        </w:rPr>
        <w:t xml:space="preserve"> </w:t>
      </w:r>
      <w:r w:rsidRPr="00D8330D">
        <w:rPr>
          <w:lang w:val="de-DE"/>
        </w:rPr>
        <w:t xml:space="preserve">DA = </w:t>
      </w:r>
      <w:proofErr w:type="spellStart"/>
      <w:r w:rsidRPr="00D8330D">
        <w:rPr>
          <w:lang w:val="de-DE"/>
        </w:rPr>
        <w:t>abbreviation</w:t>
      </w:r>
      <w:proofErr w:type="spellEnd"/>
      <w:r w:rsidRPr="00D8330D">
        <w:rPr>
          <w:lang w:val="de-DE"/>
        </w:rPr>
        <w:t xml:space="preserve"> </w:t>
      </w:r>
      <w:proofErr w:type="spellStart"/>
      <w:r w:rsidRPr="00D8330D">
        <w:rPr>
          <w:lang w:val="de-DE"/>
        </w:rPr>
        <w:t>for</w:t>
      </w:r>
      <w:proofErr w:type="spellEnd"/>
      <w:r w:rsidRPr="00D8330D">
        <w:rPr>
          <w:lang w:val="de-DE"/>
        </w:rPr>
        <w:t xml:space="preserve"> German “</w:t>
      </w:r>
      <w:proofErr w:type="spellStart"/>
      <w:r w:rsidRPr="00D8330D">
        <w:rPr>
          <w:lang w:val="de-DE"/>
        </w:rPr>
        <w:t>Datenqualtität</w:t>
      </w:r>
      <w:proofErr w:type="spellEnd"/>
      <w:r w:rsidRPr="00D8330D">
        <w:rPr>
          <w:lang w:val="de-DE"/>
        </w:rPr>
        <w:t xml:space="preserve">, -schutz und </w:t>
      </w:r>
      <w:proofErr w:type="spellStart"/>
      <w:r w:rsidRPr="00D8330D">
        <w:rPr>
          <w:lang w:val="de-DE"/>
        </w:rPr>
        <w:t>Governance</w:t>
      </w:r>
      <w:proofErr w:type="spellEnd"/>
      <w:r>
        <w:rPr>
          <w:lang w:val="de-DE"/>
        </w:rPr>
        <w:t>“</w:t>
      </w:r>
    </w:p>
  </w:footnote>
  <w:footnote w:id="2">
    <w:p w14:paraId="0699442D" w14:textId="53B732C3" w:rsidR="00D8330D" w:rsidRPr="00D8330D" w:rsidRDefault="00D8330D">
      <w:pPr>
        <w:pStyle w:val="Funotentext"/>
        <w:rPr>
          <w:lang w:val="de-DE"/>
        </w:rPr>
      </w:pPr>
      <w:r>
        <w:rPr>
          <w:rStyle w:val="Funotenzeichen"/>
        </w:rPr>
        <w:footnoteRef/>
      </w:r>
      <w:r w:rsidRPr="00D8330D">
        <w:rPr>
          <w:lang w:val="de-DE"/>
        </w:rPr>
        <w:t xml:space="preserve"> </w:t>
      </w:r>
      <w:r w:rsidRPr="00D8330D">
        <w:rPr>
          <w:lang w:val="de-DE"/>
        </w:rPr>
        <w:t xml:space="preserve">ND = </w:t>
      </w:r>
      <w:proofErr w:type="spellStart"/>
      <w:r w:rsidRPr="00D8330D">
        <w:rPr>
          <w:lang w:val="de-DE"/>
        </w:rPr>
        <w:t>abbreviation</w:t>
      </w:r>
      <w:proofErr w:type="spellEnd"/>
      <w:r w:rsidRPr="00D8330D">
        <w:rPr>
          <w:lang w:val="de-DE"/>
        </w:rPr>
        <w:t xml:space="preserve"> </w:t>
      </w:r>
      <w:proofErr w:type="spellStart"/>
      <w:r w:rsidRPr="00D8330D">
        <w:rPr>
          <w:lang w:val="de-DE"/>
        </w:rPr>
        <w:t>for</w:t>
      </w:r>
      <w:proofErr w:type="spellEnd"/>
      <w:r w:rsidRPr="00D8330D">
        <w:rPr>
          <w:lang w:val="de-DE"/>
        </w:rPr>
        <w:t xml:space="preserve"> German “Nicht-Diskriminierung”</w:t>
      </w:r>
    </w:p>
  </w:footnote>
  <w:footnote w:id="3">
    <w:p w14:paraId="33CC4834" w14:textId="1469047F" w:rsidR="00D8330D" w:rsidRPr="00D8330D" w:rsidRDefault="00D8330D">
      <w:pPr>
        <w:pStyle w:val="Funotentext"/>
        <w:rPr>
          <w:lang w:val="de-DE"/>
        </w:rPr>
      </w:pPr>
      <w:r>
        <w:rPr>
          <w:rStyle w:val="Funotenzeichen"/>
        </w:rPr>
        <w:footnoteRef/>
      </w:r>
      <w:r>
        <w:t xml:space="preserve"> </w:t>
      </w:r>
      <w:r w:rsidRPr="00D8330D">
        <w:t>TR = abbreviation for German “</w:t>
      </w:r>
      <w:proofErr w:type="spellStart"/>
      <w:r w:rsidRPr="00D8330D">
        <w:t>Transparenz</w:t>
      </w:r>
      <w:proofErr w:type="spellEnd"/>
      <w:r w:rsidRPr="00D8330D">
        <w:t>”</w:t>
      </w:r>
    </w:p>
  </w:footnote>
  <w:footnote w:id="4">
    <w:p w14:paraId="1621094E" w14:textId="4968ACE2" w:rsidR="00D8330D" w:rsidRPr="00D8330D" w:rsidRDefault="00D8330D">
      <w:pPr>
        <w:pStyle w:val="Funotentext"/>
        <w:rPr>
          <w:lang w:val="de-DE"/>
        </w:rPr>
      </w:pPr>
      <w:r>
        <w:rPr>
          <w:rStyle w:val="Funotenzeichen"/>
        </w:rPr>
        <w:footnoteRef/>
      </w:r>
      <w:r w:rsidRPr="00D8330D">
        <w:rPr>
          <w:lang w:val="de-DE"/>
        </w:rPr>
        <w:t xml:space="preserve"> </w:t>
      </w:r>
      <w:r w:rsidRPr="00D8330D">
        <w:rPr>
          <w:lang w:val="de-DE"/>
        </w:rPr>
        <w:t xml:space="preserve">MA = </w:t>
      </w:r>
      <w:proofErr w:type="spellStart"/>
      <w:r w:rsidRPr="00D8330D">
        <w:rPr>
          <w:lang w:val="de-DE"/>
        </w:rPr>
        <w:t>abbreviation</w:t>
      </w:r>
      <w:proofErr w:type="spellEnd"/>
      <w:r w:rsidRPr="00D8330D">
        <w:rPr>
          <w:lang w:val="de-DE"/>
        </w:rPr>
        <w:t xml:space="preserve"> </w:t>
      </w:r>
      <w:proofErr w:type="spellStart"/>
      <w:r w:rsidRPr="00D8330D">
        <w:rPr>
          <w:lang w:val="de-DE"/>
        </w:rPr>
        <w:t>for</w:t>
      </w:r>
      <w:proofErr w:type="spellEnd"/>
      <w:r w:rsidRPr="00D8330D">
        <w:rPr>
          <w:lang w:val="de-DE"/>
        </w:rPr>
        <w:t xml:space="preserve"> German “Menschliche Aufsicht und Kontrolle”</w:t>
      </w:r>
    </w:p>
  </w:footnote>
  <w:footnote w:id="5">
    <w:p w14:paraId="1ABF03E0" w14:textId="3046C4A9" w:rsidR="00D8330D" w:rsidRPr="00D8330D" w:rsidRDefault="00D8330D">
      <w:pPr>
        <w:pStyle w:val="Funotentext"/>
        <w:rPr>
          <w:lang w:val="de-DE"/>
        </w:rPr>
      </w:pPr>
      <w:r>
        <w:rPr>
          <w:rStyle w:val="Funotenzeichen"/>
        </w:rPr>
        <w:footnoteRef/>
      </w:r>
      <w:r w:rsidRPr="00D8330D">
        <w:rPr>
          <w:lang w:val="de-DE"/>
        </w:rPr>
        <w:t xml:space="preserve"> </w:t>
      </w:r>
      <w:r w:rsidRPr="00D8330D">
        <w:rPr>
          <w:lang w:val="de-DE"/>
        </w:rPr>
        <w:t xml:space="preserve">VE = </w:t>
      </w:r>
      <w:proofErr w:type="spellStart"/>
      <w:r w:rsidRPr="00D8330D">
        <w:rPr>
          <w:lang w:val="de-DE"/>
        </w:rPr>
        <w:t>abbreviation</w:t>
      </w:r>
      <w:proofErr w:type="spellEnd"/>
      <w:r w:rsidRPr="00D8330D">
        <w:rPr>
          <w:lang w:val="de-DE"/>
        </w:rPr>
        <w:t xml:space="preserve"> </w:t>
      </w:r>
      <w:proofErr w:type="spellStart"/>
      <w:r w:rsidRPr="00D8330D">
        <w:rPr>
          <w:lang w:val="de-DE"/>
        </w:rPr>
        <w:t>for</w:t>
      </w:r>
      <w:proofErr w:type="spellEnd"/>
      <w:r w:rsidRPr="00D8330D">
        <w:rPr>
          <w:lang w:val="de-DE"/>
        </w:rPr>
        <w:t xml:space="preserve"> German “Verlässlichkeit”</w:t>
      </w:r>
    </w:p>
  </w:footnote>
  <w:footnote w:id="6">
    <w:p w14:paraId="15929C4C" w14:textId="7FA5F428" w:rsidR="00D8330D" w:rsidRPr="00D8330D" w:rsidRDefault="00D8330D">
      <w:pPr>
        <w:pStyle w:val="Funotentext"/>
        <w:rPr>
          <w:lang w:val="de-DE"/>
        </w:rPr>
      </w:pPr>
      <w:r>
        <w:rPr>
          <w:rStyle w:val="Funotenzeichen"/>
        </w:rPr>
        <w:footnoteRef/>
      </w:r>
      <w:r w:rsidRPr="00D8330D">
        <w:rPr>
          <w:lang w:val="de-DE"/>
        </w:rPr>
        <w:t xml:space="preserve"> </w:t>
      </w:r>
      <w:r w:rsidRPr="00D8330D">
        <w:rPr>
          <w:lang w:val="de-DE"/>
        </w:rPr>
        <w:t xml:space="preserve">CY = </w:t>
      </w:r>
      <w:proofErr w:type="spellStart"/>
      <w:r w:rsidRPr="00D8330D">
        <w:rPr>
          <w:lang w:val="de-DE"/>
        </w:rPr>
        <w:t>abbreviation</w:t>
      </w:r>
      <w:proofErr w:type="spellEnd"/>
      <w:r w:rsidRPr="00D8330D">
        <w:rPr>
          <w:lang w:val="de-DE"/>
        </w:rPr>
        <w:t xml:space="preserve"> for German “KI-spezifische Cybersicherheit”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4500F" w14:textId="322949B8" w:rsidR="005E287B" w:rsidRPr="000D2A08" w:rsidRDefault="005E287B">
    <w:pPr>
      <w:pStyle w:val="Kopfzeile"/>
    </w:pPr>
    <w:r w:rsidRPr="000D2A08">
      <w:rPr>
        <w:noProof/>
        <w:position w:val="-1"/>
      </w:rPr>
      <w:drawing>
        <wp:anchor distT="0" distB="0" distL="114300" distR="114300" simplePos="0" relativeHeight="251678720" behindDoc="1" locked="0" layoutInCell="1" allowOverlap="1" wp14:anchorId="200DFB35" wp14:editId="7AE73B60">
          <wp:simplePos x="0" y="0"/>
          <wp:positionH relativeFrom="margin">
            <wp:posOffset>-808826</wp:posOffset>
          </wp:positionH>
          <wp:positionV relativeFrom="page">
            <wp:posOffset>483679</wp:posOffset>
          </wp:positionV>
          <wp:extent cx="2682874" cy="339725"/>
          <wp:effectExtent l="0" t="0" r="3810" b="3175"/>
          <wp:wrapNone/>
          <wp:docPr id="1413872219" name="Grafik 12" descr="Logo Mission 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15160" name="Grafik 12" descr="Logo Mission KI"/>
                  <pic:cNvPicPr/>
                </pic:nvPicPr>
                <pic:blipFill>
                  <a:blip r:embed="rId1">
                    <a:extLst>
                      <a:ext uri="{96DAC541-7B7A-43D3-8B79-37D633B846F1}">
                        <asvg:svgBlip xmlns:asvg="http://schemas.microsoft.com/office/drawing/2016/SVG/main" r:embed="rId2"/>
                      </a:ext>
                    </a:extLst>
                  </a:blip>
                  <a:stretch>
                    <a:fillRect/>
                  </a:stretch>
                </pic:blipFill>
                <pic:spPr>
                  <a:xfrm>
                    <a:off x="0" y="0"/>
                    <a:ext cx="2719168" cy="344321"/>
                  </a:xfrm>
                  <a:prstGeom prst="rect">
                    <a:avLst/>
                  </a:prstGeom>
                </pic:spPr>
              </pic:pic>
            </a:graphicData>
          </a:graphic>
          <wp14:sizeRelH relativeFrom="margin">
            <wp14:pctWidth>0</wp14:pctWidth>
          </wp14:sizeRelH>
          <wp14:sizeRelV relativeFrom="margin">
            <wp14:pctHeight>0</wp14:pctHeight>
          </wp14:sizeRelV>
        </wp:anchor>
      </w:drawing>
    </w:r>
    <w:r w:rsidRPr="000D2A08">
      <w:rPr>
        <w:noProof/>
      </w:rPr>
      <mc:AlternateContent>
        <mc:Choice Requires="wps">
          <w:drawing>
            <wp:anchor distT="0" distB="0" distL="114300" distR="114300" simplePos="0" relativeHeight="251667455" behindDoc="1" locked="0" layoutInCell="1" allowOverlap="1" wp14:anchorId="76725908" wp14:editId="74FDDC7A">
              <wp:simplePos x="0" y="0"/>
              <wp:positionH relativeFrom="page">
                <wp:posOffset>0</wp:posOffset>
              </wp:positionH>
              <wp:positionV relativeFrom="page">
                <wp:posOffset>0</wp:posOffset>
              </wp:positionV>
              <wp:extent cx="7560000" cy="10692000"/>
              <wp:effectExtent l="0" t="0" r="3175" b="0"/>
              <wp:wrapNone/>
              <wp:docPr id="1984375941" name="Rechteck 6"/>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985CE7" id="Rechteck 6" o:spid="_x0000_s1026" style="position:absolute;margin-left:0;margin-top:0;width:595.3pt;height:841.9pt;z-index:-2516490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" fillcolor="#3c0483 [3215]" stroked="f" strokeweight="1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9DA63" w14:textId="17199588" w:rsidR="00A2470E" w:rsidRPr="000D2A08" w:rsidRDefault="00A2470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2EE1"/>
    <w:multiLevelType w:val="hybridMultilevel"/>
    <w:tmpl w:val="72D86D4C"/>
    <w:lvl w:ilvl="0" w:tplc="90D81B52">
      <w:start w:val="1"/>
      <w:numFmt w:val="decimal"/>
      <w:pStyle w:val="Liste123"/>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4047211F"/>
    <w:multiLevelType w:val="multilevel"/>
    <w:tmpl w:val="8476309A"/>
    <w:lvl w:ilvl="0">
      <w:start w:val="1"/>
      <w:numFmt w:val="decimal"/>
      <w:pStyle w:val="berschrift1"/>
      <w:lvlText w:val="%1."/>
      <w:lvlJc w:val="left"/>
      <w:pPr>
        <w:ind w:left="709" w:hanging="709"/>
      </w:pPr>
      <w:rPr>
        <w:rFonts w:hint="default"/>
      </w:rPr>
    </w:lvl>
    <w:lvl w:ilvl="1">
      <w:start w:val="1"/>
      <w:numFmt w:val="decimal"/>
      <w:pStyle w:val="berschrift2"/>
      <w:lvlText w:val="%1.%2"/>
      <w:lvlJc w:val="left"/>
      <w:pPr>
        <w:ind w:left="425" w:hanging="425"/>
      </w:pPr>
      <w:rPr>
        <w:rFonts w:hint="default"/>
      </w:rPr>
    </w:lvl>
    <w:lvl w:ilvl="2">
      <w:start w:val="1"/>
      <w:numFmt w:val="decimal"/>
      <w:lvlText w:val="%1.%2.%3"/>
      <w:lvlJc w:val="left"/>
      <w:pPr>
        <w:ind w:left="709" w:hanging="709"/>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2" w15:restartNumberingAfterBreak="0">
    <w:nsid w:val="7AAD223C"/>
    <w:multiLevelType w:val="multilevel"/>
    <w:tmpl w:val="D500DDEA"/>
    <w:lvl w:ilvl="0">
      <w:start w:val="1"/>
      <w:numFmt w:val="bullet"/>
      <w:pStyle w:val="AufzhlungTabelle"/>
      <w:lvlText w:val=""/>
      <w:lvlJc w:val="left"/>
      <w:pPr>
        <w:ind w:left="397" w:hanging="113"/>
      </w:pPr>
      <w:rPr>
        <w:rFonts w:ascii="Wingdings" w:hAnsi="Wingding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7B105FBC"/>
    <w:multiLevelType w:val="multilevel"/>
    <w:tmpl w:val="312A8EDC"/>
    <w:lvl w:ilvl="0">
      <w:start w:val="1"/>
      <w:numFmt w:val="bullet"/>
      <w:pStyle w:val="Listenabsatz"/>
      <w:lvlText w:val="•"/>
      <w:lvlJc w:val="left"/>
      <w:pPr>
        <w:ind w:left="284" w:hanging="284"/>
      </w:pPr>
      <w:rPr>
        <w:rFonts w:ascii="Arial" w:hAnsi="Arial" w:hint="default"/>
      </w:rPr>
    </w:lvl>
    <w:lvl w:ilvl="1">
      <w:start w:val="1"/>
      <w:numFmt w:val="bullet"/>
      <w:lvlText w:val="-"/>
      <w:lvlJc w:val="left"/>
      <w:pPr>
        <w:ind w:left="510" w:hanging="226"/>
      </w:pPr>
      <w:rPr>
        <w:rFonts w:ascii="Arial" w:hAnsi="Arial" w:hint="default"/>
      </w:rPr>
    </w:lvl>
    <w:lvl w:ilvl="2">
      <w:start w:val="1"/>
      <w:numFmt w:val="bullet"/>
      <w:lvlText w:val="-"/>
      <w:lvlJc w:val="left"/>
      <w:pPr>
        <w:ind w:left="737" w:hanging="227"/>
      </w:pPr>
      <w:rPr>
        <w:rFonts w:ascii="Arial" w:hAnsi="Arial" w:hint="default"/>
      </w:rPr>
    </w:lvl>
    <w:lvl w:ilvl="3">
      <w:start w:val="1"/>
      <w:numFmt w:val="bullet"/>
      <w:lvlText w:val="-"/>
      <w:lvlJc w:val="left"/>
      <w:pPr>
        <w:ind w:left="964" w:hanging="227"/>
      </w:pPr>
      <w:rPr>
        <w:rFonts w:ascii="Arial" w:hAnsi="Arial" w:hint="default"/>
      </w:rPr>
    </w:lvl>
    <w:lvl w:ilvl="4">
      <w:start w:val="1"/>
      <w:numFmt w:val="bullet"/>
      <w:lvlText w:val="-"/>
      <w:lvlJc w:val="left"/>
      <w:pPr>
        <w:ind w:left="1191" w:hanging="227"/>
      </w:pPr>
      <w:rPr>
        <w:rFonts w:ascii="Arial" w:hAnsi="Arial" w:hint="default"/>
      </w:rPr>
    </w:lvl>
    <w:lvl w:ilvl="5">
      <w:start w:val="1"/>
      <w:numFmt w:val="bullet"/>
      <w:lvlText w:val="-"/>
      <w:lvlJc w:val="left"/>
      <w:pPr>
        <w:ind w:left="1418" w:hanging="227"/>
      </w:pPr>
      <w:rPr>
        <w:rFonts w:ascii="Arial" w:hAnsi="Arial" w:hint="default"/>
      </w:rPr>
    </w:lvl>
    <w:lvl w:ilvl="6">
      <w:start w:val="1"/>
      <w:numFmt w:val="bullet"/>
      <w:lvlText w:val="-"/>
      <w:lvlJc w:val="left"/>
      <w:pPr>
        <w:ind w:left="1644" w:hanging="226"/>
      </w:pPr>
      <w:rPr>
        <w:rFonts w:ascii="Arial" w:hAnsi="Arial" w:hint="default"/>
      </w:rPr>
    </w:lvl>
    <w:lvl w:ilvl="7">
      <w:start w:val="1"/>
      <w:numFmt w:val="bullet"/>
      <w:lvlText w:val="-"/>
      <w:lvlJc w:val="left"/>
      <w:pPr>
        <w:ind w:left="1871" w:hanging="227"/>
      </w:pPr>
      <w:rPr>
        <w:rFonts w:ascii="Arial" w:hAnsi="Arial" w:hint="default"/>
      </w:rPr>
    </w:lvl>
    <w:lvl w:ilvl="8">
      <w:start w:val="1"/>
      <w:numFmt w:val="bullet"/>
      <w:lvlText w:val="-"/>
      <w:lvlJc w:val="left"/>
      <w:pPr>
        <w:ind w:left="2098" w:hanging="227"/>
      </w:pPr>
      <w:rPr>
        <w:rFonts w:ascii="Arial" w:hAnsi="Arial" w:hint="default"/>
      </w:rPr>
    </w:lvl>
  </w:abstractNum>
  <w:num w:numId="1" w16cid:durableId="1083064652">
    <w:abstractNumId w:val="1"/>
  </w:num>
  <w:num w:numId="2" w16cid:durableId="1902904573">
    <w:abstractNumId w:val="3"/>
  </w:num>
  <w:num w:numId="3" w16cid:durableId="508720933">
    <w:abstractNumId w:val="0"/>
  </w:num>
  <w:num w:numId="4" w16cid:durableId="1235048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5D9"/>
    <w:rsid w:val="00002551"/>
    <w:rsid w:val="00010D2F"/>
    <w:rsid w:val="00013039"/>
    <w:rsid w:val="00034C29"/>
    <w:rsid w:val="00061B5D"/>
    <w:rsid w:val="000667FE"/>
    <w:rsid w:val="0007048D"/>
    <w:rsid w:val="00077FF2"/>
    <w:rsid w:val="00083CF1"/>
    <w:rsid w:val="00083D9D"/>
    <w:rsid w:val="000A5B9E"/>
    <w:rsid w:val="000C2CC3"/>
    <w:rsid w:val="000D2A08"/>
    <w:rsid w:val="001038D2"/>
    <w:rsid w:val="001139D8"/>
    <w:rsid w:val="001247BC"/>
    <w:rsid w:val="0012688E"/>
    <w:rsid w:val="00130201"/>
    <w:rsid w:val="001773CB"/>
    <w:rsid w:val="001806EE"/>
    <w:rsid w:val="00183C04"/>
    <w:rsid w:val="0018472C"/>
    <w:rsid w:val="001973B5"/>
    <w:rsid w:val="001D2AF2"/>
    <w:rsid w:val="001F5C7C"/>
    <w:rsid w:val="00202E0B"/>
    <w:rsid w:val="00244170"/>
    <w:rsid w:val="002459D2"/>
    <w:rsid w:val="00262D4F"/>
    <w:rsid w:val="00272BFF"/>
    <w:rsid w:val="00273155"/>
    <w:rsid w:val="00281A71"/>
    <w:rsid w:val="002A307B"/>
    <w:rsid w:val="002A5983"/>
    <w:rsid w:val="002C0CC9"/>
    <w:rsid w:val="002C4DFA"/>
    <w:rsid w:val="002D3DFD"/>
    <w:rsid w:val="002E25D9"/>
    <w:rsid w:val="002E38FE"/>
    <w:rsid w:val="002E4924"/>
    <w:rsid w:val="003059DF"/>
    <w:rsid w:val="0033067D"/>
    <w:rsid w:val="00342800"/>
    <w:rsid w:val="00347682"/>
    <w:rsid w:val="00351AF6"/>
    <w:rsid w:val="00351B77"/>
    <w:rsid w:val="0035264C"/>
    <w:rsid w:val="00370844"/>
    <w:rsid w:val="0037753F"/>
    <w:rsid w:val="003972A3"/>
    <w:rsid w:val="003A6975"/>
    <w:rsid w:val="003B6695"/>
    <w:rsid w:val="003D2DB9"/>
    <w:rsid w:val="003D587F"/>
    <w:rsid w:val="003D7F06"/>
    <w:rsid w:val="003E1214"/>
    <w:rsid w:val="003E64CE"/>
    <w:rsid w:val="004001C5"/>
    <w:rsid w:val="004172B1"/>
    <w:rsid w:val="00426FFC"/>
    <w:rsid w:val="004473C0"/>
    <w:rsid w:val="00483EC7"/>
    <w:rsid w:val="00486A2C"/>
    <w:rsid w:val="00495979"/>
    <w:rsid w:val="0049718B"/>
    <w:rsid w:val="004A10C2"/>
    <w:rsid w:val="004C313A"/>
    <w:rsid w:val="005102E7"/>
    <w:rsid w:val="00511260"/>
    <w:rsid w:val="00522A7A"/>
    <w:rsid w:val="00547B2E"/>
    <w:rsid w:val="00550F2E"/>
    <w:rsid w:val="005527FD"/>
    <w:rsid w:val="005668EF"/>
    <w:rsid w:val="00594A4B"/>
    <w:rsid w:val="005A76E1"/>
    <w:rsid w:val="005B63D1"/>
    <w:rsid w:val="005D2742"/>
    <w:rsid w:val="005E287B"/>
    <w:rsid w:val="0060670B"/>
    <w:rsid w:val="00611E2E"/>
    <w:rsid w:val="00613B8F"/>
    <w:rsid w:val="0061758D"/>
    <w:rsid w:val="00620C32"/>
    <w:rsid w:val="00626B0D"/>
    <w:rsid w:val="00630C11"/>
    <w:rsid w:val="00640808"/>
    <w:rsid w:val="00646B30"/>
    <w:rsid w:val="00665B5F"/>
    <w:rsid w:val="00673B29"/>
    <w:rsid w:val="00693BF9"/>
    <w:rsid w:val="006C4D3D"/>
    <w:rsid w:val="006D3094"/>
    <w:rsid w:val="006D3E33"/>
    <w:rsid w:val="006D5F1D"/>
    <w:rsid w:val="007025A6"/>
    <w:rsid w:val="0072552E"/>
    <w:rsid w:val="00737E7B"/>
    <w:rsid w:val="00764366"/>
    <w:rsid w:val="007655A1"/>
    <w:rsid w:val="00783C32"/>
    <w:rsid w:val="00785425"/>
    <w:rsid w:val="00791989"/>
    <w:rsid w:val="007A04EB"/>
    <w:rsid w:val="007B3E9E"/>
    <w:rsid w:val="007D0A7C"/>
    <w:rsid w:val="007D19CA"/>
    <w:rsid w:val="00805CB8"/>
    <w:rsid w:val="00827AA6"/>
    <w:rsid w:val="00846F07"/>
    <w:rsid w:val="00861BF6"/>
    <w:rsid w:val="008640A1"/>
    <w:rsid w:val="00865288"/>
    <w:rsid w:val="00865B75"/>
    <w:rsid w:val="00877F1D"/>
    <w:rsid w:val="00882298"/>
    <w:rsid w:val="008823B8"/>
    <w:rsid w:val="00890E0A"/>
    <w:rsid w:val="0089266C"/>
    <w:rsid w:val="008A021C"/>
    <w:rsid w:val="008B04DE"/>
    <w:rsid w:val="008B741E"/>
    <w:rsid w:val="008D32EB"/>
    <w:rsid w:val="008D4857"/>
    <w:rsid w:val="008F1721"/>
    <w:rsid w:val="00935A4F"/>
    <w:rsid w:val="009364EE"/>
    <w:rsid w:val="00937E0E"/>
    <w:rsid w:val="00940C4F"/>
    <w:rsid w:val="00987A73"/>
    <w:rsid w:val="00992C15"/>
    <w:rsid w:val="009950A1"/>
    <w:rsid w:val="009A7E61"/>
    <w:rsid w:val="00A00AB0"/>
    <w:rsid w:val="00A112D8"/>
    <w:rsid w:val="00A14CF5"/>
    <w:rsid w:val="00A154E6"/>
    <w:rsid w:val="00A2470E"/>
    <w:rsid w:val="00A25EE9"/>
    <w:rsid w:val="00A519E4"/>
    <w:rsid w:val="00A52938"/>
    <w:rsid w:val="00A54807"/>
    <w:rsid w:val="00A92F85"/>
    <w:rsid w:val="00A957D3"/>
    <w:rsid w:val="00AB7963"/>
    <w:rsid w:val="00AC189F"/>
    <w:rsid w:val="00AC4C2C"/>
    <w:rsid w:val="00AD423F"/>
    <w:rsid w:val="00AE1649"/>
    <w:rsid w:val="00AE2CA0"/>
    <w:rsid w:val="00AE3FF8"/>
    <w:rsid w:val="00B02537"/>
    <w:rsid w:val="00B108A5"/>
    <w:rsid w:val="00B1294D"/>
    <w:rsid w:val="00B12C88"/>
    <w:rsid w:val="00B16049"/>
    <w:rsid w:val="00B373C0"/>
    <w:rsid w:val="00B47B2B"/>
    <w:rsid w:val="00B65DFA"/>
    <w:rsid w:val="00B6743D"/>
    <w:rsid w:val="00B80676"/>
    <w:rsid w:val="00B9381D"/>
    <w:rsid w:val="00B946CF"/>
    <w:rsid w:val="00BC2CA5"/>
    <w:rsid w:val="00BE7ADB"/>
    <w:rsid w:val="00C416DB"/>
    <w:rsid w:val="00C44270"/>
    <w:rsid w:val="00C66B6D"/>
    <w:rsid w:val="00CA12B1"/>
    <w:rsid w:val="00CA3CBF"/>
    <w:rsid w:val="00CA4C1B"/>
    <w:rsid w:val="00CB6601"/>
    <w:rsid w:val="00CB7922"/>
    <w:rsid w:val="00CB7CAF"/>
    <w:rsid w:val="00CC28AD"/>
    <w:rsid w:val="00CC5412"/>
    <w:rsid w:val="00CC60CF"/>
    <w:rsid w:val="00CE219A"/>
    <w:rsid w:val="00CF3FBD"/>
    <w:rsid w:val="00D032A1"/>
    <w:rsid w:val="00D1437C"/>
    <w:rsid w:val="00D17802"/>
    <w:rsid w:val="00D40BBD"/>
    <w:rsid w:val="00D431C1"/>
    <w:rsid w:val="00D50E33"/>
    <w:rsid w:val="00D8330D"/>
    <w:rsid w:val="00D86E5C"/>
    <w:rsid w:val="00DA0507"/>
    <w:rsid w:val="00DB6368"/>
    <w:rsid w:val="00DB706D"/>
    <w:rsid w:val="00DC5ECE"/>
    <w:rsid w:val="00DF0B20"/>
    <w:rsid w:val="00DF119C"/>
    <w:rsid w:val="00DF4D88"/>
    <w:rsid w:val="00E126F9"/>
    <w:rsid w:val="00E20891"/>
    <w:rsid w:val="00E33254"/>
    <w:rsid w:val="00E732EA"/>
    <w:rsid w:val="00EA3918"/>
    <w:rsid w:val="00EB0DB1"/>
    <w:rsid w:val="00ED24B1"/>
    <w:rsid w:val="00ED3D2A"/>
    <w:rsid w:val="00EE73F8"/>
    <w:rsid w:val="00EF4D24"/>
    <w:rsid w:val="00EF52BB"/>
    <w:rsid w:val="00F056D7"/>
    <w:rsid w:val="00F12800"/>
    <w:rsid w:val="00F44792"/>
    <w:rsid w:val="00F566EC"/>
    <w:rsid w:val="00F57CA5"/>
    <w:rsid w:val="00F738DD"/>
    <w:rsid w:val="00F87FD6"/>
    <w:rsid w:val="00FA23E1"/>
    <w:rsid w:val="00FA257C"/>
    <w:rsid w:val="00FA6260"/>
    <w:rsid w:val="00FB1399"/>
    <w:rsid w:val="00FB6FE8"/>
    <w:rsid w:val="00FC6990"/>
    <w:rsid w:val="00FD0D22"/>
    <w:rsid w:val="00FE2F44"/>
    <w:rsid w:val="00FE705A"/>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94220"/>
  <w15:chartTrackingRefBased/>
  <w15:docId w15:val="{CCD8F28B-77E9-4860-8D0B-FFD6F796E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126F9"/>
    <w:pPr>
      <w:spacing w:after="0" w:line="260" w:lineRule="atLeast"/>
    </w:pPr>
    <w:rPr>
      <w:sz w:val="20"/>
      <w:lang w:val="en-GB"/>
    </w:rPr>
  </w:style>
  <w:style w:type="paragraph" w:styleId="berschrift1">
    <w:name w:val="heading 1"/>
    <w:basedOn w:val="Standard"/>
    <w:next w:val="Standard"/>
    <w:link w:val="berschrift1Zchn"/>
    <w:uiPriority w:val="9"/>
    <w:qFormat/>
    <w:rsid w:val="00E126F9"/>
    <w:pPr>
      <w:keepNext/>
      <w:keepLines/>
      <w:pageBreakBefore/>
      <w:numPr>
        <w:numId w:val="1"/>
      </w:numPr>
      <w:spacing w:after="700" w:line="600" w:lineRule="exact"/>
      <w:outlineLvl w:val="0"/>
    </w:pPr>
    <w:rPr>
      <w:rFonts w:asciiTheme="majorHAnsi" w:eastAsiaTheme="majorEastAsia" w:hAnsiTheme="majorHAnsi" w:cstheme="majorBidi"/>
      <w:b/>
      <w:color w:val="3C0483" w:themeColor="accent1"/>
      <w:sz w:val="48"/>
      <w:szCs w:val="40"/>
    </w:rPr>
  </w:style>
  <w:style w:type="paragraph" w:styleId="berschrift2">
    <w:name w:val="heading 2"/>
    <w:basedOn w:val="Standard"/>
    <w:next w:val="Standard"/>
    <w:link w:val="berschrift2Zchn"/>
    <w:uiPriority w:val="9"/>
    <w:qFormat/>
    <w:rsid w:val="00E126F9"/>
    <w:pPr>
      <w:keepNext/>
      <w:keepLines/>
      <w:numPr>
        <w:ilvl w:val="1"/>
        <w:numId w:val="1"/>
      </w:numPr>
      <w:spacing w:before="280" w:after="260"/>
      <w:outlineLvl w:val="1"/>
    </w:pPr>
    <w:rPr>
      <w:rFonts w:asciiTheme="majorHAnsi" w:eastAsiaTheme="majorEastAsia" w:hAnsiTheme="majorHAnsi" w:cstheme="majorBidi"/>
      <w:b/>
      <w:color w:val="3C0483" w:themeColor="text2"/>
      <w:szCs w:val="32"/>
    </w:rPr>
  </w:style>
  <w:style w:type="paragraph" w:styleId="berschrift3">
    <w:name w:val="heading 3"/>
    <w:basedOn w:val="Tabellenkopf"/>
    <w:next w:val="Standard"/>
    <w:link w:val="berschrift3Zchn"/>
    <w:uiPriority w:val="9"/>
    <w:qFormat/>
    <w:rsid w:val="00EE73F8"/>
    <w:pPr>
      <w:outlineLvl w:val="2"/>
    </w:pPr>
  </w:style>
  <w:style w:type="paragraph" w:styleId="berschrift4">
    <w:name w:val="heading 4"/>
    <w:basedOn w:val="Standard"/>
    <w:next w:val="Standard"/>
    <w:link w:val="berschrift4Zchn"/>
    <w:uiPriority w:val="9"/>
    <w:unhideWhenUsed/>
    <w:qFormat/>
    <w:rsid w:val="00613B8F"/>
    <w:pPr>
      <w:keepNext/>
      <w:keepLines/>
      <w:numPr>
        <w:ilvl w:val="3"/>
        <w:numId w:val="1"/>
      </w:numPr>
      <w:spacing w:before="280"/>
      <w:ind w:left="851" w:hanging="851"/>
      <w:outlineLvl w:val="3"/>
    </w:pPr>
    <w:rPr>
      <w:rFonts w:eastAsiaTheme="majorEastAsia" w:cstheme="majorBidi"/>
      <w:b/>
      <w:bCs/>
      <w:szCs w:val="20"/>
    </w:rPr>
  </w:style>
  <w:style w:type="paragraph" w:styleId="berschrift5">
    <w:name w:val="heading 5"/>
    <w:basedOn w:val="Standard"/>
    <w:next w:val="Standard"/>
    <w:link w:val="berschrift5Zchn"/>
    <w:uiPriority w:val="9"/>
    <w:unhideWhenUsed/>
    <w:qFormat/>
    <w:rsid w:val="00613B8F"/>
    <w:pPr>
      <w:keepNext/>
      <w:keepLines/>
      <w:numPr>
        <w:ilvl w:val="4"/>
        <w:numId w:val="1"/>
      </w:numPr>
      <w:spacing w:before="280"/>
      <w:ind w:left="1009" w:hanging="1009"/>
      <w:outlineLvl w:val="4"/>
    </w:pPr>
    <w:rPr>
      <w:rFonts w:eastAsiaTheme="majorEastAsia" w:cstheme="majorBidi"/>
      <w:b/>
      <w:bCs/>
      <w:szCs w:val="20"/>
    </w:rPr>
  </w:style>
  <w:style w:type="paragraph" w:styleId="berschrift6">
    <w:name w:val="heading 6"/>
    <w:basedOn w:val="Standard"/>
    <w:next w:val="Standard"/>
    <w:link w:val="berschrift6Zchn"/>
    <w:uiPriority w:val="9"/>
    <w:unhideWhenUsed/>
    <w:qFormat/>
    <w:rsid w:val="00613B8F"/>
    <w:pPr>
      <w:keepNext/>
      <w:keepLines/>
      <w:numPr>
        <w:ilvl w:val="5"/>
        <w:numId w:val="1"/>
      </w:numPr>
      <w:spacing w:before="280"/>
      <w:ind w:left="1276" w:hanging="1276"/>
      <w:outlineLvl w:val="5"/>
    </w:pPr>
    <w:rPr>
      <w:rFonts w:eastAsiaTheme="majorEastAsia" w:cstheme="majorBidi"/>
      <w:b/>
      <w:bCs/>
      <w:szCs w:val="20"/>
    </w:rPr>
  </w:style>
  <w:style w:type="paragraph" w:styleId="berschrift7">
    <w:name w:val="heading 7"/>
    <w:basedOn w:val="Standard"/>
    <w:next w:val="Standard"/>
    <w:link w:val="berschrift7Zchn"/>
    <w:uiPriority w:val="9"/>
    <w:unhideWhenUsed/>
    <w:qFormat/>
    <w:rsid w:val="00613B8F"/>
    <w:pPr>
      <w:keepNext/>
      <w:keepLines/>
      <w:numPr>
        <w:ilvl w:val="6"/>
        <w:numId w:val="1"/>
      </w:numPr>
      <w:spacing w:before="280"/>
      <w:ind w:left="1418" w:hanging="1418"/>
      <w:outlineLvl w:val="6"/>
    </w:pPr>
    <w:rPr>
      <w:rFonts w:eastAsiaTheme="majorEastAsia" w:cstheme="majorBidi"/>
      <w:b/>
      <w:bCs/>
      <w:szCs w:val="20"/>
    </w:rPr>
  </w:style>
  <w:style w:type="paragraph" w:styleId="berschrift8">
    <w:name w:val="heading 8"/>
    <w:basedOn w:val="Standard"/>
    <w:next w:val="Standard"/>
    <w:link w:val="berschrift8Zchn"/>
    <w:uiPriority w:val="9"/>
    <w:unhideWhenUsed/>
    <w:qFormat/>
    <w:rsid w:val="00613B8F"/>
    <w:pPr>
      <w:keepNext/>
      <w:keepLines/>
      <w:numPr>
        <w:ilvl w:val="7"/>
        <w:numId w:val="1"/>
      </w:numPr>
      <w:spacing w:before="280"/>
      <w:ind w:left="1559" w:hanging="1559"/>
      <w:outlineLvl w:val="7"/>
    </w:pPr>
    <w:rPr>
      <w:rFonts w:eastAsiaTheme="majorEastAsia" w:cstheme="majorBidi"/>
      <w:b/>
      <w:bCs/>
      <w:szCs w:val="20"/>
    </w:rPr>
  </w:style>
  <w:style w:type="paragraph" w:styleId="berschrift9">
    <w:name w:val="heading 9"/>
    <w:basedOn w:val="Standard"/>
    <w:next w:val="Standard"/>
    <w:link w:val="berschrift9Zchn"/>
    <w:uiPriority w:val="9"/>
    <w:unhideWhenUsed/>
    <w:qFormat/>
    <w:rsid w:val="00613B8F"/>
    <w:pPr>
      <w:keepNext/>
      <w:keepLines/>
      <w:numPr>
        <w:ilvl w:val="8"/>
        <w:numId w:val="1"/>
      </w:numPr>
      <w:spacing w:before="280"/>
      <w:ind w:left="1701" w:hanging="1701"/>
      <w:outlineLvl w:val="8"/>
    </w:pPr>
    <w:rPr>
      <w:rFonts w:eastAsiaTheme="majorEastAsia" w:cstheme="majorBidi"/>
      <w:b/>
      <w:bCs/>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126F9"/>
    <w:rPr>
      <w:rFonts w:asciiTheme="majorHAnsi" w:eastAsiaTheme="majorEastAsia" w:hAnsiTheme="majorHAnsi" w:cstheme="majorBidi"/>
      <w:b/>
      <w:color w:val="3C0483" w:themeColor="accent1"/>
      <w:sz w:val="48"/>
      <w:szCs w:val="40"/>
    </w:rPr>
  </w:style>
  <w:style w:type="character" w:customStyle="1" w:styleId="berschrift2Zchn">
    <w:name w:val="Überschrift 2 Zchn"/>
    <w:basedOn w:val="Absatz-Standardschriftart"/>
    <w:link w:val="berschrift2"/>
    <w:uiPriority w:val="9"/>
    <w:rsid w:val="00E126F9"/>
    <w:rPr>
      <w:rFonts w:asciiTheme="majorHAnsi" w:eastAsiaTheme="majorEastAsia" w:hAnsiTheme="majorHAnsi" w:cstheme="majorBidi"/>
      <w:b/>
      <w:color w:val="3C0483" w:themeColor="text2"/>
      <w:sz w:val="20"/>
      <w:szCs w:val="32"/>
    </w:rPr>
  </w:style>
  <w:style w:type="character" w:customStyle="1" w:styleId="berschrift3Zchn">
    <w:name w:val="Überschrift 3 Zchn"/>
    <w:basedOn w:val="Absatz-Standardschriftart"/>
    <w:link w:val="berschrift3"/>
    <w:uiPriority w:val="9"/>
    <w:rsid w:val="00EE73F8"/>
    <w:rPr>
      <w:b/>
      <w:color w:val="FFFFFF" w:themeColor="background1"/>
      <w:sz w:val="16"/>
    </w:rPr>
  </w:style>
  <w:style w:type="character" w:customStyle="1" w:styleId="berschrift4Zchn">
    <w:name w:val="Überschrift 4 Zchn"/>
    <w:basedOn w:val="Absatz-Standardschriftart"/>
    <w:link w:val="berschrift4"/>
    <w:uiPriority w:val="9"/>
    <w:rsid w:val="0037753F"/>
    <w:rPr>
      <w:rFonts w:eastAsiaTheme="majorEastAsia" w:cstheme="majorBidi"/>
      <w:b/>
      <w:bCs/>
      <w:sz w:val="20"/>
      <w:szCs w:val="20"/>
    </w:rPr>
  </w:style>
  <w:style w:type="character" w:customStyle="1" w:styleId="berschrift5Zchn">
    <w:name w:val="Überschrift 5 Zchn"/>
    <w:basedOn w:val="Absatz-Standardschriftart"/>
    <w:link w:val="berschrift5"/>
    <w:uiPriority w:val="9"/>
    <w:rsid w:val="00613B8F"/>
    <w:rPr>
      <w:rFonts w:eastAsiaTheme="majorEastAsia" w:cstheme="majorBidi"/>
      <w:b/>
      <w:bCs/>
      <w:sz w:val="20"/>
      <w:szCs w:val="20"/>
    </w:rPr>
  </w:style>
  <w:style w:type="character" w:customStyle="1" w:styleId="berschrift6Zchn">
    <w:name w:val="Überschrift 6 Zchn"/>
    <w:basedOn w:val="Absatz-Standardschriftart"/>
    <w:link w:val="berschrift6"/>
    <w:uiPriority w:val="9"/>
    <w:rsid w:val="00613B8F"/>
    <w:rPr>
      <w:rFonts w:eastAsiaTheme="majorEastAsia" w:cstheme="majorBidi"/>
      <w:b/>
      <w:bCs/>
      <w:sz w:val="20"/>
      <w:szCs w:val="20"/>
    </w:rPr>
  </w:style>
  <w:style w:type="character" w:customStyle="1" w:styleId="berschrift7Zchn">
    <w:name w:val="Überschrift 7 Zchn"/>
    <w:basedOn w:val="Absatz-Standardschriftart"/>
    <w:link w:val="berschrift7"/>
    <w:uiPriority w:val="9"/>
    <w:rsid w:val="00613B8F"/>
    <w:rPr>
      <w:rFonts w:eastAsiaTheme="majorEastAsia" w:cstheme="majorBidi"/>
      <w:b/>
      <w:bCs/>
      <w:sz w:val="20"/>
      <w:szCs w:val="20"/>
    </w:rPr>
  </w:style>
  <w:style w:type="character" w:customStyle="1" w:styleId="berschrift8Zchn">
    <w:name w:val="Überschrift 8 Zchn"/>
    <w:basedOn w:val="Absatz-Standardschriftart"/>
    <w:link w:val="berschrift8"/>
    <w:uiPriority w:val="9"/>
    <w:rsid w:val="00613B8F"/>
    <w:rPr>
      <w:rFonts w:eastAsiaTheme="majorEastAsia" w:cstheme="majorBidi"/>
      <w:b/>
      <w:bCs/>
      <w:sz w:val="20"/>
      <w:szCs w:val="20"/>
    </w:rPr>
  </w:style>
  <w:style w:type="character" w:customStyle="1" w:styleId="berschrift9Zchn">
    <w:name w:val="Überschrift 9 Zchn"/>
    <w:basedOn w:val="Absatz-Standardschriftart"/>
    <w:link w:val="berschrift9"/>
    <w:uiPriority w:val="9"/>
    <w:rsid w:val="00613B8F"/>
    <w:rPr>
      <w:rFonts w:eastAsiaTheme="majorEastAsia" w:cstheme="majorBidi"/>
      <w:b/>
      <w:bCs/>
      <w:sz w:val="20"/>
      <w:szCs w:val="20"/>
    </w:rPr>
  </w:style>
  <w:style w:type="paragraph" w:styleId="Titel">
    <w:name w:val="Title"/>
    <w:basedOn w:val="Standard"/>
    <w:next w:val="Standard"/>
    <w:link w:val="TitelZchn"/>
    <w:uiPriority w:val="19"/>
    <w:qFormat/>
    <w:rsid w:val="008823B8"/>
    <w:pPr>
      <w:spacing w:after="1360" w:line="900" w:lineRule="exact"/>
      <w:contextualSpacing/>
    </w:pPr>
    <w:rPr>
      <w:rFonts w:asciiTheme="majorHAnsi" w:eastAsiaTheme="majorEastAsia" w:hAnsiTheme="majorHAnsi" w:cstheme="majorBidi"/>
      <w:b/>
      <w:color w:val="3C0483" w:themeColor="accent1"/>
      <w:kern w:val="28"/>
      <w:sz w:val="80"/>
      <w:szCs w:val="100"/>
    </w:rPr>
  </w:style>
  <w:style w:type="character" w:customStyle="1" w:styleId="TitelZchn">
    <w:name w:val="Titel Zchn"/>
    <w:basedOn w:val="Absatz-Standardschriftart"/>
    <w:link w:val="Titel"/>
    <w:uiPriority w:val="19"/>
    <w:rsid w:val="008823B8"/>
    <w:rPr>
      <w:rFonts w:asciiTheme="majorHAnsi" w:eastAsiaTheme="majorEastAsia" w:hAnsiTheme="majorHAnsi" w:cstheme="majorBidi"/>
      <w:b/>
      <w:color w:val="3C0483" w:themeColor="accent1"/>
      <w:kern w:val="28"/>
      <w:sz w:val="80"/>
      <w:szCs w:val="100"/>
    </w:rPr>
  </w:style>
  <w:style w:type="paragraph" w:styleId="Untertitel">
    <w:name w:val="Subtitle"/>
    <w:basedOn w:val="Standard"/>
    <w:next w:val="Standard"/>
    <w:link w:val="UntertitelZchn"/>
    <w:uiPriority w:val="19"/>
    <w:qFormat/>
    <w:rsid w:val="001973B5"/>
    <w:pPr>
      <w:numPr>
        <w:ilvl w:val="1"/>
      </w:numPr>
      <w:spacing w:after="7120" w:line="480" w:lineRule="atLeast"/>
    </w:pPr>
    <w:rPr>
      <w:rFonts w:eastAsiaTheme="majorEastAsia" w:cstheme="majorBidi"/>
      <w:color w:val="3C0483" w:themeColor="accent1"/>
      <w:sz w:val="40"/>
      <w:szCs w:val="40"/>
    </w:rPr>
  </w:style>
  <w:style w:type="character" w:customStyle="1" w:styleId="UntertitelZchn">
    <w:name w:val="Untertitel Zchn"/>
    <w:basedOn w:val="Absatz-Standardschriftart"/>
    <w:link w:val="Untertitel"/>
    <w:uiPriority w:val="19"/>
    <w:rsid w:val="001973B5"/>
    <w:rPr>
      <w:rFonts w:eastAsiaTheme="majorEastAsia" w:cstheme="majorBidi"/>
      <w:color w:val="3C0483" w:themeColor="accent1"/>
      <w:sz w:val="40"/>
      <w:szCs w:val="40"/>
    </w:rPr>
  </w:style>
  <w:style w:type="paragraph" w:styleId="Zitat">
    <w:name w:val="Quote"/>
    <w:basedOn w:val="Standard"/>
    <w:next w:val="Standard"/>
    <w:link w:val="ZitatZchn"/>
    <w:uiPriority w:val="29"/>
    <w:semiHidden/>
    <w:qFormat/>
    <w:rsid w:val="00DF0B20"/>
    <w:pPr>
      <w:keepNext/>
      <w:keepLines/>
      <w:spacing w:before="720" w:after="140" w:line="600" w:lineRule="exact"/>
    </w:pPr>
    <w:rPr>
      <w:color w:val="3C0483" w:themeColor="accent1"/>
      <w:sz w:val="54"/>
      <w:szCs w:val="54"/>
    </w:rPr>
  </w:style>
  <w:style w:type="character" w:customStyle="1" w:styleId="ZitatZchn">
    <w:name w:val="Zitat Zchn"/>
    <w:basedOn w:val="Absatz-Standardschriftart"/>
    <w:link w:val="Zitat"/>
    <w:uiPriority w:val="29"/>
    <w:semiHidden/>
    <w:rsid w:val="001F5C7C"/>
    <w:rPr>
      <w:color w:val="3C0483" w:themeColor="accent1"/>
      <w:sz w:val="54"/>
      <w:szCs w:val="54"/>
    </w:rPr>
  </w:style>
  <w:style w:type="paragraph" w:styleId="Listenabsatz">
    <w:name w:val="List Paragraph"/>
    <w:basedOn w:val="Standard"/>
    <w:uiPriority w:val="1"/>
    <w:qFormat/>
    <w:rsid w:val="00CA3CBF"/>
    <w:pPr>
      <w:numPr>
        <w:numId w:val="2"/>
      </w:numPr>
      <w:contextualSpacing/>
    </w:pPr>
  </w:style>
  <w:style w:type="character" w:styleId="IntensiveHervorhebung">
    <w:name w:val="Intense Emphasis"/>
    <w:basedOn w:val="Absatz-Standardschriftart"/>
    <w:uiPriority w:val="21"/>
    <w:semiHidden/>
    <w:qFormat/>
    <w:rsid w:val="00013039"/>
    <w:rPr>
      <w:i/>
      <w:iCs/>
      <w:color w:val="2C0361" w:themeColor="accent1" w:themeShade="BF"/>
    </w:rPr>
  </w:style>
  <w:style w:type="paragraph" w:styleId="IntensivesZitat">
    <w:name w:val="Intense Quote"/>
    <w:basedOn w:val="Standard"/>
    <w:next w:val="Standard"/>
    <w:link w:val="IntensivesZitatZchn"/>
    <w:uiPriority w:val="30"/>
    <w:semiHidden/>
    <w:qFormat/>
    <w:rsid w:val="00013039"/>
    <w:pPr>
      <w:pBdr>
        <w:top w:val="single" w:sz="4" w:space="10" w:color="2C0361" w:themeColor="accent1" w:themeShade="BF"/>
        <w:bottom w:val="single" w:sz="4" w:space="10" w:color="2C0361" w:themeColor="accent1" w:themeShade="BF"/>
      </w:pBdr>
      <w:spacing w:before="360" w:after="360"/>
      <w:ind w:left="864" w:right="864"/>
      <w:jc w:val="center"/>
    </w:pPr>
    <w:rPr>
      <w:i/>
      <w:iCs/>
      <w:color w:val="2C0361" w:themeColor="accent1" w:themeShade="BF"/>
    </w:rPr>
  </w:style>
  <w:style w:type="character" w:customStyle="1" w:styleId="IntensivesZitatZchn">
    <w:name w:val="Intensives Zitat Zchn"/>
    <w:basedOn w:val="Absatz-Standardschriftart"/>
    <w:link w:val="IntensivesZitat"/>
    <w:uiPriority w:val="30"/>
    <w:semiHidden/>
    <w:rsid w:val="0037753F"/>
    <w:rPr>
      <w:i/>
      <w:iCs/>
      <w:color w:val="2C0361" w:themeColor="accent1" w:themeShade="BF"/>
      <w:sz w:val="20"/>
    </w:rPr>
  </w:style>
  <w:style w:type="character" w:styleId="IntensiverVerweis">
    <w:name w:val="Intense Reference"/>
    <w:basedOn w:val="Absatz-Standardschriftart"/>
    <w:uiPriority w:val="32"/>
    <w:semiHidden/>
    <w:qFormat/>
    <w:rsid w:val="00013039"/>
    <w:rPr>
      <w:b/>
      <w:bCs/>
      <w:smallCaps/>
      <w:color w:val="2C0361" w:themeColor="accent1" w:themeShade="BF"/>
      <w:spacing w:val="5"/>
    </w:rPr>
  </w:style>
  <w:style w:type="paragraph" w:styleId="Kopfzeile">
    <w:name w:val="header"/>
    <w:basedOn w:val="Standard"/>
    <w:link w:val="KopfzeileZchn"/>
    <w:uiPriority w:val="99"/>
    <w:unhideWhenUsed/>
    <w:rsid w:val="00737E7B"/>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737E7B"/>
  </w:style>
  <w:style w:type="paragraph" w:styleId="Fuzeile">
    <w:name w:val="footer"/>
    <w:basedOn w:val="Standard"/>
    <w:link w:val="FuzeileZchn"/>
    <w:uiPriority w:val="99"/>
    <w:unhideWhenUsed/>
    <w:rsid w:val="00370844"/>
    <w:pPr>
      <w:tabs>
        <w:tab w:val="left" w:pos="2693"/>
        <w:tab w:val="right" w:pos="8929"/>
      </w:tabs>
      <w:spacing w:line="240" w:lineRule="auto"/>
    </w:pPr>
    <w:rPr>
      <w:color w:val="3C0483" w:themeColor="accent1"/>
      <w:sz w:val="16"/>
    </w:rPr>
  </w:style>
  <w:style w:type="character" w:customStyle="1" w:styleId="FuzeileZchn">
    <w:name w:val="Fußzeile Zchn"/>
    <w:basedOn w:val="Absatz-Standardschriftart"/>
    <w:link w:val="Fuzeile"/>
    <w:uiPriority w:val="99"/>
    <w:rsid w:val="00370844"/>
    <w:rPr>
      <w:color w:val="3C0483" w:themeColor="accent1"/>
      <w:sz w:val="16"/>
    </w:rPr>
  </w:style>
  <w:style w:type="paragraph" w:styleId="Funotentext">
    <w:name w:val="footnote text"/>
    <w:basedOn w:val="Standard"/>
    <w:link w:val="FunotentextZchn"/>
    <w:uiPriority w:val="99"/>
    <w:unhideWhenUsed/>
    <w:rsid w:val="00B946CF"/>
    <w:pPr>
      <w:spacing w:line="240" w:lineRule="auto"/>
      <w:ind w:left="142" w:hanging="142"/>
    </w:pPr>
    <w:rPr>
      <w:color w:val="3C0483" w:themeColor="accent1"/>
      <w:sz w:val="14"/>
      <w:szCs w:val="20"/>
    </w:rPr>
  </w:style>
  <w:style w:type="character" w:customStyle="1" w:styleId="FunotentextZchn">
    <w:name w:val="Fußnotentext Zchn"/>
    <w:basedOn w:val="Absatz-Standardschriftart"/>
    <w:link w:val="Funotentext"/>
    <w:uiPriority w:val="99"/>
    <w:rsid w:val="00B946CF"/>
    <w:rPr>
      <w:color w:val="3C0483" w:themeColor="accent1"/>
      <w:sz w:val="14"/>
      <w:szCs w:val="20"/>
    </w:rPr>
  </w:style>
  <w:style w:type="character" w:styleId="Funotenzeichen">
    <w:name w:val="footnote reference"/>
    <w:basedOn w:val="Absatz-Standardschriftart"/>
    <w:uiPriority w:val="99"/>
    <w:semiHidden/>
    <w:unhideWhenUsed/>
    <w:rsid w:val="00785425"/>
    <w:rPr>
      <w:vertAlign w:val="superscript"/>
    </w:rPr>
  </w:style>
  <w:style w:type="paragraph" w:styleId="Beschriftung">
    <w:name w:val="caption"/>
    <w:basedOn w:val="Standard"/>
    <w:next w:val="Standard"/>
    <w:uiPriority w:val="35"/>
    <w:unhideWhenUsed/>
    <w:qFormat/>
    <w:rsid w:val="00522A7A"/>
    <w:pPr>
      <w:spacing w:before="80" w:after="440" w:line="240" w:lineRule="auto"/>
      <w:contextualSpacing/>
    </w:pPr>
    <w:rPr>
      <w:iCs/>
      <w:color w:val="3C0483" w:themeColor="accent1"/>
      <w:sz w:val="14"/>
      <w:szCs w:val="18"/>
    </w:rPr>
  </w:style>
  <w:style w:type="paragraph" w:customStyle="1" w:styleId="Zwischentitel">
    <w:name w:val="Zwischentitel"/>
    <w:basedOn w:val="berschrift1"/>
    <w:uiPriority w:val="12"/>
    <w:qFormat/>
    <w:rsid w:val="002A5983"/>
    <w:pPr>
      <w:pageBreakBefore w:val="0"/>
      <w:numPr>
        <w:numId w:val="0"/>
      </w:numPr>
    </w:pPr>
  </w:style>
  <w:style w:type="paragraph" w:customStyle="1" w:styleId="Liste123">
    <w:name w:val="Liste 123"/>
    <w:basedOn w:val="Standard"/>
    <w:uiPriority w:val="2"/>
    <w:qFormat/>
    <w:rsid w:val="00F57CA5"/>
    <w:pPr>
      <w:numPr>
        <w:numId w:val="3"/>
      </w:numPr>
      <w:spacing w:before="280"/>
      <w:ind w:left="567" w:hanging="567"/>
    </w:pPr>
  </w:style>
  <w:style w:type="paragraph" w:styleId="Inhaltsverzeichnisberschrift">
    <w:name w:val="TOC Heading"/>
    <w:basedOn w:val="berschrift1"/>
    <w:next w:val="Standard"/>
    <w:uiPriority w:val="39"/>
    <w:unhideWhenUsed/>
    <w:qFormat/>
    <w:rsid w:val="00CF3FBD"/>
    <w:pPr>
      <w:pageBreakBefore w:val="0"/>
      <w:numPr>
        <w:numId w:val="0"/>
      </w:numPr>
      <w:outlineLvl w:val="9"/>
    </w:pPr>
    <w:rPr>
      <w:szCs w:val="60"/>
      <w:lang w:eastAsia="de-DE"/>
      <w14:ligatures w14:val="none"/>
    </w:rPr>
  </w:style>
  <w:style w:type="paragraph" w:styleId="Verzeichnis1">
    <w:name w:val="toc 1"/>
    <w:basedOn w:val="Standard"/>
    <w:next w:val="Standard"/>
    <w:uiPriority w:val="39"/>
    <w:unhideWhenUsed/>
    <w:rsid w:val="00EE73F8"/>
    <w:pPr>
      <w:tabs>
        <w:tab w:val="right" w:pos="8919"/>
      </w:tabs>
      <w:spacing w:before="280" w:after="200"/>
      <w:ind w:left="709" w:hanging="709"/>
    </w:pPr>
    <w:rPr>
      <w:b/>
      <w:noProof/>
    </w:rPr>
  </w:style>
  <w:style w:type="paragraph" w:styleId="Verzeichnis2">
    <w:name w:val="toc 2"/>
    <w:basedOn w:val="Standard"/>
    <w:next w:val="Standard"/>
    <w:uiPriority w:val="39"/>
    <w:unhideWhenUsed/>
    <w:rsid w:val="00CF3FBD"/>
    <w:pPr>
      <w:tabs>
        <w:tab w:val="right" w:pos="8919"/>
      </w:tabs>
      <w:ind w:left="709" w:hanging="709"/>
    </w:pPr>
    <w:rPr>
      <w:noProof/>
    </w:rPr>
  </w:style>
  <w:style w:type="character" w:styleId="Hyperlink">
    <w:name w:val="Hyperlink"/>
    <w:basedOn w:val="Absatz-Standardschriftart"/>
    <w:uiPriority w:val="99"/>
    <w:unhideWhenUsed/>
    <w:rsid w:val="00CF3FBD"/>
    <w:rPr>
      <w:color w:val="000000" w:themeColor="hyperlink"/>
      <w:u w:val="single"/>
    </w:rPr>
  </w:style>
  <w:style w:type="paragraph" w:styleId="Verzeichnis3">
    <w:name w:val="toc 3"/>
    <w:basedOn w:val="Standard"/>
    <w:next w:val="Standard"/>
    <w:uiPriority w:val="39"/>
    <w:unhideWhenUsed/>
    <w:rsid w:val="00CB7CAF"/>
    <w:pPr>
      <w:tabs>
        <w:tab w:val="right" w:pos="8919"/>
      </w:tabs>
      <w:spacing w:after="100"/>
      <w:ind w:left="709" w:hanging="709"/>
    </w:pPr>
    <w:rPr>
      <w:noProof/>
    </w:rPr>
  </w:style>
  <w:style w:type="paragraph" w:customStyle="1" w:styleId="Einleitung">
    <w:name w:val="Einleitung"/>
    <w:basedOn w:val="Standard"/>
    <w:uiPriority w:val="10"/>
    <w:qFormat/>
    <w:rsid w:val="00273155"/>
    <w:pPr>
      <w:spacing w:after="560"/>
      <w:contextualSpacing/>
    </w:pPr>
    <w:rPr>
      <w:b/>
      <w:color w:val="3C0483" w:themeColor="accent1"/>
      <w:sz w:val="32"/>
      <w:szCs w:val="32"/>
    </w:rPr>
  </w:style>
  <w:style w:type="table" w:styleId="Tabellenraster">
    <w:name w:val="Table Grid"/>
    <w:aliases w:val="Mission KI"/>
    <w:basedOn w:val="NormaleTabelle"/>
    <w:uiPriority w:val="39"/>
    <w:rsid w:val="002E38FE"/>
    <w:pPr>
      <w:spacing w:after="0" w:line="240" w:lineRule="auto"/>
    </w:pPr>
    <w:rPr>
      <w:sz w:val="16"/>
    </w:rPr>
    <w:tblPr>
      <w:tblBorders>
        <w:top w:val="single" w:sz="4" w:space="0" w:color="D4BBFF" w:themeColor="accent2"/>
        <w:left w:val="single" w:sz="4" w:space="0" w:color="D4BBFF" w:themeColor="accent2"/>
        <w:bottom w:val="single" w:sz="4" w:space="0" w:color="D4BBFF" w:themeColor="accent2"/>
        <w:right w:val="single" w:sz="4" w:space="0" w:color="D4BBFF" w:themeColor="accent2"/>
        <w:insideH w:val="single" w:sz="4" w:space="0" w:color="D4BBFF" w:themeColor="accent2"/>
        <w:insideV w:val="single" w:sz="4" w:space="0" w:color="D4BBFF" w:themeColor="accent2"/>
      </w:tblBorders>
      <w:tblCellMar>
        <w:top w:w="85" w:type="dxa"/>
        <w:bottom w:w="85" w:type="dxa"/>
      </w:tblCellMar>
    </w:tblPr>
    <w:tblStylePr w:type="firstRow">
      <w:rPr>
        <w:b w:val="0"/>
        <w:color w:val="FFFFFF" w:themeColor="background1"/>
      </w:rPr>
      <w:tblPr/>
      <w:tcPr>
        <w:tcBorders>
          <w:top w:val="single" w:sz="4" w:space="0" w:color="3C0483" w:themeColor="text2"/>
          <w:left w:val="single" w:sz="4" w:space="0" w:color="3C0483" w:themeColor="text2"/>
          <w:bottom w:val="single" w:sz="4" w:space="0" w:color="3C0483" w:themeColor="text2"/>
          <w:right w:val="single" w:sz="4" w:space="0" w:color="3C0483" w:themeColor="text2"/>
          <w:insideH w:val="nil"/>
          <w:insideV w:val="single" w:sz="4" w:space="0" w:color="FFFFFF" w:themeColor="background1"/>
          <w:tl2br w:val="nil"/>
          <w:tr2bl w:val="nil"/>
        </w:tcBorders>
        <w:shd w:val="clear" w:color="auto" w:fill="3C0483" w:themeFill="text2"/>
      </w:tcPr>
    </w:tblStylePr>
  </w:style>
  <w:style w:type="paragraph" w:customStyle="1" w:styleId="Tabellentext">
    <w:name w:val="Tabellentext"/>
    <w:basedOn w:val="Standard"/>
    <w:qFormat/>
    <w:rsid w:val="004C313A"/>
    <w:pPr>
      <w:spacing w:line="208" w:lineRule="atLeast"/>
    </w:pPr>
    <w:rPr>
      <w:color w:val="3C0483" w:themeColor="text2"/>
      <w:sz w:val="16"/>
    </w:rPr>
  </w:style>
  <w:style w:type="paragraph" w:customStyle="1" w:styleId="Tabellenkopf">
    <w:name w:val="Tabellenkopf"/>
    <w:basedOn w:val="Tabellentext"/>
    <w:qFormat/>
    <w:rsid w:val="00E126F9"/>
    <w:rPr>
      <w:b/>
      <w:color w:val="FFFFFF" w:themeColor="background1"/>
    </w:rPr>
  </w:style>
  <w:style w:type="character" w:styleId="Platzhaltertext">
    <w:name w:val="Placeholder Text"/>
    <w:basedOn w:val="Absatz-Standardschriftart"/>
    <w:uiPriority w:val="99"/>
    <w:semiHidden/>
    <w:rsid w:val="00FA257C"/>
    <w:rPr>
      <w:color w:val="666666"/>
    </w:rPr>
  </w:style>
  <w:style w:type="paragraph" w:customStyle="1" w:styleId="AufzhlungTabelle">
    <w:name w:val="Aufzählung Tabelle"/>
    <w:basedOn w:val="Tabellentext"/>
    <w:qFormat/>
    <w:rsid w:val="00486A2C"/>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G:\Arbeit\ifok\MKI\Input\Word\MissionKI_Bericht_2025-02-25_mit%20Beispieltex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D3FE24B2AB41299461C0BD759716ED"/>
        <w:category>
          <w:name w:val="Allgemein"/>
          <w:gallery w:val="placeholder"/>
        </w:category>
        <w:types>
          <w:type w:val="bbPlcHdr"/>
        </w:types>
        <w:behaviors>
          <w:behavior w:val="content"/>
        </w:behaviors>
        <w:guid w:val="{26276377-83F9-4F5B-9F9A-314F9E8B0D83}"/>
      </w:docPartPr>
      <w:docPartBody>
        <w:p w:rsidR="00111674" w:rsidRDefault="00C0616B" w:rsidP="00C0616B">
          <w:pPr>
            <w:pStyle w:val="11D3FE24B2AB41299461C0BD759716ED"/>
          </w:pPr>
          <w:r w:rsidRPr="00BC49BD">
            <w:rPr>
              <w:rStyle w:val="Platzhaltertext"/>
            </w:rPr>
            <w:t>Choose an item.</w:t>
          </w:r>
        </w:p>
      </w:docPartBody>
    </w:docPart>
    <w:docPart>
      <w:docPartPr>
        <w:name w:val="E8C61A7A8EFF49D6A441BB84E24E2EC4"/>
        <w:category>
          <w:name w:val="Allgemein"/>
          <w:gallery w:val="placeholder"/>
        </w:category>
        <w:types>
          <w:type w:val="bbPlcHdr"/>
        </w:types>
        <w:behaviors>
          <w:behavior w:val="content"/>
        </w:behaviors>
        <w:guid w:val="{12293DA8-58A6-4C0F-8F18-071C438CF4B3}"/>
      </w:docPartPr>
      <w:docPartBody>
        <w:p w:rsidR="00111674" w:rsidRDefault="00C0616B" w:rsidP="00C0616B">
          <w:pPr>
            <w:pStyle w:val="E8C61A7A8EFF49D6A441BB84E24E2EC4"/>
          </w:pPr>
          <w:r>
            <w:rPr>
              <w:rStyle w:val="Platzhaltertext"/>
            </w:rPr>
            <w:t>Choose an item.</w:t>
          </w:r>
        </w:p>
      </w:docPartBody>
    </w:docPart>
    <w:docPart>
      <w:docPartPr>
        <w:name w:val="24D305035C624468AB21B631477513FB"/>
        <w:category>
          <w:name w:val="Allgemein"/>
          <w:gallery w:val="placeholder"/>
        </w:category>
        <w:types>
          <w:type w:val="bbPlcHdr"/>
        </w:types>
        <w:behaviors>
          <w:behavior w:val="content"/>
        </w:behaviors>
        <w:guid w:val="{E237B5C1-CB4B-4278-9FCD-8DFFB404187D}"/>
      </w:docPartPr>
      <w:docPartBody>
        <w:p w:rsidR="00672DFE" w:rsidRDefault="000B627F" w:rsidP="000B627F">
          <w:pPr>
            <w:pStyle w:val="24D305035C624468AB21B631477513FB"/>
          </w:pPr>
          <w:r w:rsidRPr="00BC49BD">
            <w:rPr>
              <w:rStyle w:val="Platzhaltertext"/>
            </w:rPr>
            <w:t>Choose an item.</w:t>
          </w:r>
        </w:p>
      </w:docPartBody>
    </w:docPart>
    <w:docPart>
      <w:docPartPr>
        <w:name w:val="085B15C3996F4BEE91F7A6DB5BFC22FC"/>
        <w:category>
          <w:name w:val="Allgemein"/>
          <w:gallery w:val="placeholder"/>
        </w:category>
        <w:types>
          <w:type w:val="bbPlcHdr"/>
        </w:types>
        <w:behaviors>
          <w:behavior w:val="content"/>
        </w:behaviors>
        <w:guid w:val="{055DA541-2049-4432-AC77-D7B180AF22F4}"/>
      </w:docPartPr>
      <w:docPartBody>
        <w:p w:rsidR="00672DFE" w:rsidRDefault="000B627F" w:rsidP="000B627F">
          <w:pPr>
            <w:pStyle w:val="085B15C3996F4BEE91F7A6DB5BFC22FC"/>
          </w:pPr>
          <w:r w:rsidRPr="009341EE">
            <w:rPr>
              <w:rStyle w:val="Platzhaltertext"/>
            </w:rPr>
            <w:t>Choose an item.</w:t>
          </w:r>
        </w:p>
      </w:docPartBody>
    </w:docPart>
    <w:docPart>
      <w:docPartPr>
        <w:name w:val="DD00263950794CA18AC42C4ABB536B85"/>
        <w:category>
          <w:name w:val="Allgemein"/>
          <w:gallery w:val="placeholder"/>
        </w:category>
        <w:types>
          <w:type w:val="bbPlcHdr"/>
        </w:types>
        <w:behaviors>
          <w:behavior w:val="content"/>
        </w:behaviors>
        <w:guid w:val="{924E297E-A203-4319-BBEA-7A47F7487B16}"/>
      </w:docPartPr>
      <w:docPartBody>
        <w:p w:rsidR="00672DFE" w:rsidRDefault="000B627F" w:rsidP="000B627F">
          <w:pPr>
            <w:pStyle w:val="DD00263950794CA18AC42C4ABB536B85"/>
          </w:pPr>
          <w:r w:rsidRPr="00BC49BD">
            <w:rPr>
              <w:rStyle w:val="Platzhaltertext"/>
            </w:rPr>
            <w:t>Choose an item.</w:t>
          </w:r>
        </w:p>
      </w:docPartBody>
    </w:docPart>
    <w:docPart>
      <w:docPartPr>
        <w:name w:val="B374B80ED62A4DC68A501034FFAE6D49"/>
        <w:category>
          <w:name w:val="Allgemein"/>
          <w:gallery w:val="placeholder"/>
        </w:category>
        <w:types>
          <w:type w:val="bbPlcHdr"/>
        </w:types>
        <w:behaviors>
          <w:behavior w:val="content"/>
        </w:behaviors>
        <w:guid w:val="{AD31D5EF-DB79-4A67-9F68-94BDD5E1C109}"/>
      </w:docPartPr>
      <w:docPartBody>
        <w:p w:rsidR="00672DFE" w:rsidRDefault="000B627F" w:rsidP="000B627F">
          <w:pPr>
            <w:pStyle w:val="B374B80ED62A4DC68A501034FFAE6D49"/>
          </w:pPr>
          <w:r w:rsidRPr="00BC49BD">
            <w:rPr>
              <w:rStyle w:val="Platzhaltertext"/>
            </w:rPr>
            <w:t>Choose an item.</w:t>
          </w:r>
        </w:p>
      </w:docPartBody>
    </w:docPart>
    <w:docPart>
      <w:docPartPr>
        <w:name w:val="5F008F2537F24547B7B22D608A758E10"/>
        <w:category>
          <w:name w:val="Allgemein"/>
          <w:gallery w:val="placeholder"/>
        </w:category>
        <w:types>
          <w:type w:val="bbPlcHdr"/>
        </w:types>
        <w:behaviors>
          <w:behavior w:val="content"/>
        </w:behaviors>
        <w:guid w:val="{4DA8AE08-7651-4899-B2EA-DC8622282B68}"/>
      </w:docPartPr>
      <w:docPartBody>
        <w:p w:rsidR="00672DFE" w:rsidRDefault="000B627F" w:rsidP="000B627F">
          <w:pPr>
            <w:pStyle w:val="5F008F2537F24547B7B22D608A758E10"/>
          </w:pPr>
          <w:r w:rsidRPr="00BC49BD">
            <w:rPr>
              <w:rStyle w:val="Platzhaltertext"/>
            </w:rPr>
            <w:t>Choose an item.</w:t>
          </w:r>
        </w:p>
      </w:docPartBody>
    </w:docPart>
    <w:docPart>
      <w:docPartPr>
        <w:name w:val="F2AC5F0DB1F84939A0B66938345CD288"/>
        <w:category>
          <w:name w:val="Allgemein"/>
          <w:gallery w:val="placeholder"/>
        </w:category>
        <w:types>
          <w:type w:val="bbPlcHdr"/>
        </w:types>
        <w:behaviors>
          <w:behavior w:val="content"/>
        </w:behaviors>
        <w:guid w:val="{8BE41666-D417-4ED3-9ADC-215EBD818FC8}"/>
      </w:docPartPr>
      <w:docPartBody>
        <w:p w:rsidR="00672DFE" w:rsidRDefault="000B627F" w:rsidP="000B627F">
          <w:pPr>
            <w:pStyle w:val="F2AC5F0DB1F84939A0B66938345CD288"/>
          </w:pPr>
          <w:r w:rsidRPr="00BC49BD">
            <w:rPr>
              <w:rStyle w:val="Platzhaltertext"/>
            </w:rPr>
            <w:t>Choose an item.</w:t>
          </w:r>
        </w:p>
      </w:docPartBody>
    </w:docPart>
    <w:docPart>
      <w:docPartPr>
        <w:name w:val="48993BCF96FB425D9AA02595C4192BDA"/>
        <w:category>
          <w:name w:val="Allgemein"/>
          <w:gallery w:val="placeholder"/>
        </w:category>
        <w:types>
          <w:type w:val="bbPlcHdr"/>
        </w:types>
        <w:behaviors>
          <w:behavior w:val="content"/>
        </w:behaviors>
        <w:guid w:val="{CA3A6A7F-A4B6-47D6-9FD4-FF42D2D0B79B}"/>
      </w:docPartPr>
      <w:docPartBody>
        <w:p w:rsidR="00672DFE" w:rsidRDefault="000B627F" w:rsidP="000B627F">
          <w:pPr>
            <w:pStyle w:val="48993BCF96FB425D9AA02595C4192BDA"/>
          </w:pPr>
          <w:r w:rsidRPr="00BC49BD">
            <w:rPr>
              <w:rStyle w:val="Platzhaltertext"/>
            </w:rPr>
            <w:t>Choose an item.</w:t>
          </w:r>
        </w:p>
      </w:docPartBody>
    </w:docPart>
    <w:docPart>
      <w:docPartPr>
        <w:name w:val="6643AE8D6CE74DE2B159A375E8396ADB"/>
        <w:category>
          <w:name w:val="Allgemein"/>
          <w:gallery w:val="placeholder"/>
        </w:category>
        <w:types>
          <w:type w:val="bbPlcHdr"/>
        </w:types>
        <w:behaviors>
          <w:behavior w:val="content"/>
        </w:behaviors>
        <w:guid w:val="{578FBAC0-5AFD-40AE-902B-46422D897CA8}"/>
      </w:docPartPr>
      <w:docPartBody>
        <w:p w:rsidR="00672DFE" w:rsidRDefault="000B627F" w:rsidP="000B627F">
          <w:pPr>
            <w:pStyle w:val="6643AE8D6CE74DE2B159A375E8396ADB"/>
          </w:pPr>
          <w:r w:rsidRPr="00BC49BD">
            <w:rPr>
              <w:rStyle w:val="Platzhaltertext"/>
            </w:rPr>
            <w:t>Choose an item.</w:t>
          </w:r>
        </w:p>
      </w:docPartBody>
    </w:docPart>
    <w:docPart>
      <w:docPartPr>
        <w:name w:val="B45E3006A0724E3E97872F411504EC16"/>
        <w:category>
          <w:name w:val="Allgemein"/>
          <w:gallery w:val="placeholder"/>
        </w:category>
        <w:types>
          <w:type w:val="bbPlcHdr"/>
        </w:types>
        <w:behaviors>
          <w:behavior w:val="content"/>
        </w:behaviors>
        <w:guid w:val="{BAFB7A23-7F86-4AEC-80CD-3E3CF43CE9B2}"/>
      </w:docPartPr>
      <w:docPartBody>
        <w:p w:rsidR="00672DFE" w:rsidRDefault="000B627F" w:rsidP="000B627F">
          <w:pPr>
            <w:pStyle w:val="B45E3006A0724E3E97872F411504EC16"/>
          </w:pPr>
          <w:r w:rsidRPr="00BC49BD">
            <w:rPr>
              <w:rStyle w:val="Platzhaltertext"/>
            </w:rPr>
            <w:t>Choose an item.</w:t>
          </w:r>
        </w:p>
      </w:docPartBody>
    </w:docPart>
    <w:docPart>
      <w:docPartPr>
        <w:name w:val="48ABA221E5AA448BB124EEF186050311"/>
        <w:category>
          <w:name w:val="Allgemein"/>
          <w:gallery w:val="placeholder"/>
        </w:category>
        <w:types>
          <w:type w:val="bbPlcHdr"/>
        </w:types>
        <w:behaviors>
          <w:behavior w:val="content"/>
        </w:behaviors>
        <w:guid w:val="{F2DDBF0D-FBFF-4FC7-A058-9225110BFCCD}"/>
      </w:docPartPr>
      <w:docPartBody>
        <w:p w:rsidR="00672DFE" w:rsidRDefault="000B627F" w:rsidP="000B627F">
          <w:pPr>
            <w:pStyle w:val="48ABA221E5AA448BB124EEF186050311"/>
          </w:pPr>
          <w:r w:rsidRPr="00BC49BD">
            <w:rPr>
              <w:rStyle w:val="Platzhaltertext"/>
            </w:rPr>
            <w:t>Choose an item.</w:t>
          </w:r>
        </w:p>
      </w:docPartBody>
    </w:docPart>
    <w:docPart>
      <w:docPartPr>
        <w:name w:val="41F29B2FA8AF4F13BFAE0530935CCD99"/>
        <w:category>
          <w:name w:val="Allgemein"/>
          <w:gallery w:val="placeholder"/>
        </w:category>
        <w:types>
          <w:type w:val="bbPlcHdr"/>
        </w:types>
        <w:behaviors>
          <w:behavior w:val="content"/>
        </w:behaviors>
        <w:guid w:val="{B21A0075-8879-4614-98D7-768841740F69}"/>
      </w:docPartPr>
      <w:docPartBody>
        <w:p w:rsidR="00672DFE" w:rsidRDefault="000B627F" w:rsidP="000B627F">
          <w:pPr>
            <w:pStyle w:val="41F29B2FA8AF4F13BFAE0530935CCD99"/>
          </w:pPr>
          <w:r w:rsidRPr="00BC49BD">
            <w:rPr>
              <w:rStyle w:val="Platzhaltertext"/>
            </w:rPr>
            <w:t>Choose an item.</w:t>
          </w:r>
        </w:p>
      </w:docPartBody>
    </w:docPart>
    <w:docPart>
      <w:docPartPr>
        <w:name w:val="8AEE65299F8B461DA1EB77653CCC49D2"/>
        <w:category>
          <w:name w:val="Allgemein"/>
          <w:gallery w:val="placeholder"/>
        </w:category>
        <w:types>
          <w:type w:val="bbPlcHdr"/>
        </w:types>
        <w:behaviors>
          <w:behavior w:val="content"/>
        </w:behaviors>
        <w:guid w:val="{3AB11C2B-01B9-48C9-A66C-CB8F5DF50D71}"/>
      </w:docPartPr>
      <w:docPartBody>
        <w:p w:rsidR="00672DFE" w:rsidRDefault="000B627F" w:rsidP="000B627F">
          <w:pPr>
            <w:pStyle w:val="8AEE65299F8B461DA1EB77653CCC49D2"/>
          </w:pPr>
          <w:r w:rsidRPr="00BC49BD">
            <w:rPr>
              <w:rStyle w:val="Platzhaltertext"/>
            </w:rPr>
            <w:t>Choose an item.</w:t>
          </w:r>
        </w:p>
      </w:docPartBody>
    </w:docPart>
    <w:docPart>
      <w:docPartPr>
        <w:name w:val="D485EC8980084C2BB29D470D83EA6F11"/>
        <w:category>
          <w:name w:val="Allgemein"/>
          <w:gallery w:val="placeholder"/>
        </w:category>
        <w:types>
          <w:type w:val="bbPlcHdr"/>
        </w:types>
        <w:behaviors>
          <w:behavior w:val="content"/>
        </w:behaviors>
        <w:guid w:val="{A7F68239-624D-409F-9716-A1AB072689EA}"/>
      </w:docPartPr>
      <w:docPartBody>
        <w:p w:rsidR="00672DFE" w:rsidRDefault="000B627F" w:rsidP="000B627F">
          <w:pPr>
            <w:pStyle w:val="D485EC8980084C2BB29D470D83EA6F11"/>
          </w:pPr>
          <w:r w:rsidRPr="00BC49BD">
            <w:rPr>
              <w:rStyle w:val="Platzhaltertext"/>
            </w:rPr>
            <w:t>Choose an item.</w:t>
          </w:r>
        </w:p>
      </w:docPartBody>
    </w:docPart>
    <w:docPart>
      <w:docPartPr>
        <w:name w:val="B9C1AC7511A043EBB041AF888AF3ABCD"/>
        <w:category>
          <w:name w:val="Allgemein"/>
          <w:gallery w:val="placeholder"/>
        </w:category>
        <w:types>
          <w:type w:val="bbPlcHdr"/>
        </w:types>
        <w:behaviors>
          <w:behavior w:val="content"/>
        </w:behaviors>
        <w:guid w:val="{D00D4970-A292-45D5-9060-59BA6139AA8F}"/>
      </w:docPartPr>
      <w:docPartBody>
        <w:p w:rsidR="00672DFE" w:rsidRDefault="000B627F" w:rsidP="000B627F">
          <w:pPr>
            <w:pStyle w:val="B9C1AC7511A043EBB041AF888AF3ABCD"/>
          </w:pPr>
          <w:r w:rsidRPr="00BC49BD">
            <w:rPr>
              <w:rStyle w:val="Platzhaltertext"/>
            </w:rPr>
            <w:t>Choose an item.</w:t>
          </w:r>
        </w:p>
      </w:docPartBody>
    </w:docPart>
    <w:docPart>
      <w:docPartPr>
        <w:name w:val="DEC2F447958C4D36BF97C848DB42A36B"/>
        <w:category>
          <w:name w:val="Allgemein"/>
          <w:gallery w:val="placeholder"/>
        </w:category>
        <w:types>
          <w:type w:val="bbPlcHdr"/>
        </w:types>
        <w:behaviors>
          <w:behavior w:val="content"/>
        </w:behaviors>
        <w:guid w:val="{001FC8A7-2BBC-4E6B-8014-D53D9C5F80BC}"/>
      </w:docPartPr>
      <w:docPartBody>
        <w:p w:rsidR="00672DFE" w:rsidRDefault="000B627F" w:rsidP="000B627F">
          <w:pPr>
            <w:pStyle w:val="DEC2F447958C4D36BF97C848DB42A36B"/>
          </w:pPr>
          <w:r w:rsidRPr="00BC49BD">
            <w:rPr>
              <w:rStyle w:val="Platzhaltertext"/>
            </w:rPr>
            <w:t>Choose an item.</w:t>
          </w:r>
        </w:p>
      </w:docPartBody>
    </w:docPart>
    <w:docPart>
      <w:docPartPr>
        <w:name w:val="9B029DF3E35E4EC097ADDED0E80B7BD3"/>
        <w:category>
          <w:name w:val="Allgemein"/>
          <w:gallery w:val="placeholder"/>
        </w:category>
        <w:types>
          <w:type w:val="bbPlcHdr"/>
        </w:types>
        <w:behaviors>
          <w:behavior w:val="content"/>
        </w:behaviors>
        <w:guid w:val="{60627CAE-2AD6-4C6A-A3D0-571BAE7A2588}"/>
      </w:docPartPr>
      <w:docPartBody>
        <w:p w:rsidR="00672DFE" w:rsidRDefault="000B627F" w:rsidP="000B627F">
          <w:pPr>
            <w:pStyle w:val="9B029DF3E35E4EC097ADDED0E80B7BD3"/>
          </w:pPr>
          <w:r w:rsidRPr="00BC49BD">
            <w:rPr>
              <w:rStyle w:val="Platzhaltertext"/>
            </w:rPr>
            <w:t>Choose an item.</w:t>
          </w:r>
        </w:p>
      </w:docPartBody>
    </w:docPart>
    <w:docPart>
      <w:docPartPr>
        <w:name w:val="3BCFA93DC4EB4A488F2411CDA8DB2B46"/>
        <w:category>
          <w:name w:val="Allgemein"/>
          <w:gallery w:val="placeholder"/>
        </w:category>
        <w:types>
          <w:type w:val="bbPlcHdr"/>
        </w:types>
        <w:behaviors>
          <w:behavior w:val="content"/>
        </w:behaviors>
        <w:guid w:val="{20D6CE18-B875-4BFD-9EC1-78EC3E57331A}"/>
      </w:docPartPr>
      <w:docPartBody>
        <w:p w:rsidR="00672DFE" w:rsidRDefault="000B627F" w:rsidP="000B627F">
          <w:pPr>
            <w:pStyle w:val="3BCFA93DC4EB4A488F2411CDA8DB2B46"/>
          </w:pPr>
          <w:r w:rsidRPr="00BC49BD">
            <w:rPr>
              <w:rStyle w:val="Platzhaltertext"/>
            </w:rPr>
            <w:t>Choose an item.</w:t>
          </w:r>
        </w:p>
      </w:docPartBody>
    </w:docPart>
    <w:docPart>
      <w:docPartPr>
        <w:name w:val="B333BC0C123044FB9AB4B71F98E1716A"/>
        <w:category>
          <w:name w:val="Allgemein"/>
          <w:gallery w:val="placeholder"/>
        </w:category>
        <w:types>
          <w:type w:val="bbPlcHdr"/>
        </w:types>
        <w:behaviors>
          <w:behavior w:val="content"/>
        </w:behaviors>
        <w:guid w:val="{1B72E7DD-4E54-4F53-BC77-1D63DB0B1BC0}"/>
      </w:docPartPr>
      <w:docPartBody>
        <w:p w:rsidR="00672DFE" w:rsidRDefault="000B627F" w:rsidP="000B627F">
          <w:pPr>
            <w:pStyle w:val="B333BC0C123044FB9AB4B71F98E1716A"/>
          </w:pPr>
          <w:r w:rsidRPr="00BC49BD">
            <w:rPr>
              <w:rStyle w:val="Platzhaltertext"/>
            </w:rPr>
            <w:t>Choose an item.</w:t>
          </w:r>
        </w:p>
      </w:docPartBody>
    </w:docPart>
    <w:docPart>
      <w:docPartPr>
        <w:name w:val="3BB6FB1ADCBE47F5A3D1167287CB4916"/>
        <w:category>
          <w:name w:val="Allgemein"/>
          <w:gallery w:val="placeholder"/>
        </w:category>
        <w:types>
          <w:type w:val="bbPlcHdr"/>
        </w:types>
        <w:behaviors>
          <w:behavior w:val="content"/>
        </w:behaviors>
        <w:guid w:val="{0AADE368-656B-4D46-84B5-30CCA8C80327}"/>
      </w:docPartPr>
      <w:docPartBody>
        <w:p w:rsidR="00672DFE" w:rsidRDefault="000B627F" w:rsidP="000B627F">
          <w:pPr>
            <w:pStyle w:val="3BB6FB1ADCBE47F5A3D1167287CB4916"/>
          </w:pPr>
          <w:r w:rsidRPr="00BC49BD">
            <w:rPr>
              <w:rStyle w:val="Platzhaltertext"/>
            </w:rPr>
            <w:t>Choose an item.</w:t>
          </w:r>
        </w:p>
      </w:docPartBody>
    </w:docPart>
    <w:docPart>
      <w:docPartPr>
        <w:name w:val="C5DF90C02E0D460990084F3941EB3DE6"/>
        <w:category>
          <w:name w:val="Allgemein"/>
          <w:gallery w:val="placeholder"/>
        </w:category>
        <w:types>
          <w:type w:val="bbPlcHdr"/>
        </w:types>
        <w:behaviors>
          <w:behavior w:val="content"/>
        </w:behaviors>
        <w:guid w:val="{AAB9A6E3-7134-42F3-A5B7-73419E3D5072}"/>
      </w:docPartPr>
      <w:docPartBody>
        <w:p w:rsidR="00672DFE" w:rsidRDefault="000B627F" w:rsidP="000B627F">
          <w:pPr>
            <w:pStyle w:val="C5DF90C02E0D460990084F3941EB3DE6"/>
          </w:pPr>
          <w:r w:rsidRPr="00BC49BD">
            <w:rPr>
              <w:rStyle w:val="Platzhaltertext"/>
            </w:rPr>
            <w:t>Choose an item.</w:t>
          </w:r>
        </w:p>
      </w:docPartBody>
    </w:docPart>
    <w:docPart>
      <w:docPartPr>
        <w:name w:val="963DD6C9868A446687047E661583425A"/>
        <w:category>
          <w:name w:val="Allgemein"/>
          <w:gallery w:val="placeholder"/>
        </w:category>
        <w:types>
          <w:type w:val="bbPlcHdr"/>
        </w:types>
        <w:behaviors>
          <w:behavior w:val="content"/>
        </w:behaviors>
        <w:guid w:val="{01570595-6916-4310-9C76-EF5D71DB4850}"/>
      </w:docPartPr>
      <w:docPartBody>
        <w:p w:rsidR="00672DFE" w:rsidRDefault="000B627F" w:rsidP="000B627F">
          <w:pPr>
            <w:pStyle w:val="963DD6C9868A446687047E661583425A"/>
          </w:pPr>
          <w:r w:rsidRPr="00BC49BD">
            <w:rPr>
              <w:rStyle w:val="Platzhaltertext"/>
            </w:rPr>
            <w:t>Choose an item.</w:t>
          </w:r>
        </w:p>
      </w:docPartBody>
    </w:docPart>
    <w:docPart>
      <w:docPartPr>
        <w:name w:val="E6FC179A8D94416394CDA0EF52917AE3"/>
        <w:category>
          <w:name w:val="Allgemein"/>
          <w:gallery w:val="placeholder"/>
        </w:category>
        <w:types>
          <w:type w:val="bbPlcHdr"/>
        </w:types>
        <w:behaviors>
          <w:behavior w:val="content"/>
        </w:behaviors>
        <w:guid w:val="{72FF0C6F-15D8-40A8-8D50-0D16E747B02C}"/>
      </w:docPartPr>
      <w:docPartBody>
        <w:p w:rsidR="00672DFE" w:rsidRDefault="000B627F" w:rsidP="000B627F">
          <w:pPr>
            <w:pStyle w:val="E6FC179A8D94416394CDA0EF52917AE3"/>
          </w:pPr>
          <w:r w:rsidRPr="00BC49BD">
            <w:rPr>
              <w:rStyle w:val="Platzhaltertext"/>
            </w:rPr>
            <w:t>Choose an item.</w:t>
          </w:r>
        </w:p>
      </w:docPartBody>
    </w:docPart>
    <w:docPart>
      <w:docPartPr>
        <w:name w:val="CE8AB059BE014E53BAADD90C0356A16F"/>
        <w:category>
          <w:name w:val="Allgemein"/>
          <w:gallery w:val="placeholder"/>
        </w:category>
        <w:types>
          <w:type w:val="bbPlcHdr"/>
        </w:types>
        <w:behaviors>
          <w:behavior w:val="content"/>
        </w:behaviors>
        <w:guid w:val="{8B9B410C-046A-40BA-9099-C2FE3594DCFC}"/>
      </w:docPartPr>
      <w:docPartBody>
        <w:p w:rsidR="00672DFE" w:rsidRDefault="000B627F" w:rsidP="000B627F">
          <w:pPr>
            <w:pStyle w:val="CE8AB059BE014E53BAADD90C0356A16F"/>
          </w:pPr>
          <w:r>
            <w:rPr>
              <w:rStyle w:val="Platzhaltertext"/>
            </w:rPr>
            <w:t>Choose an item.</w:t>
          </w:r>
        </w:p>
      </w:docPartBody>
    </w:docPart>
    <w:docPart>
      <w:docPartPr>
        <w:name w:val="9119839BDB814CAFBE91E63365509350"/>
        <w:category>
          <w:name w:val="Allgemein"/>
          <w:gallery w:val="placeholder"/>
        </w:category>
        <w:types>
          <w:type w:val="bbPlcHdr"/>
        </w:types>
        <w:behaviors>
          <w:behavior w:val="content"/>
        </w:behaviors>
        <w:guid w:val="{21D0336B-4C67-4CBF-B976-F54E868685D4}"/>
      </w:docPartPr>
      <w:docPartBody>
        <w:p w:rsidR="00672DFE" w:rsidRDefault="000B627F" w:rsidP="000B627F">
          <w:pPr>
            <w:pStyle w:val="9119839BDB814CAFBE91E63365509350"/>
          </w:pPr>
          <w:r w:rsidRPr="009341EE">
            <w:rPr>
              <w:rStyle w:val="Platzhaltertext"/>
            </w:rPr>
            <w:t>Choose an item.</w:t>
          </w:r>
        </w:p>
      </w:docPartBody>
    </w:docPart>
    <w:docPart>
      <w:docPartPr>
        <w:name w:val="52849134306F4767844A43BE44EFA1A3"/>
        <w:category>
          <w:name w:val="Allgemein"/>
          <w:gallery w:val="placeholder"/>
        </w:category>
        <w:types>
          <w:type w:val="bbPlcHdr"/>
        </w:types>
        <w:behaviors>
          <w:behavior w:val="content"/>
        </w:behaviors>
        <w:guid w:val="{3F5445EE-F275-42D8-B4C1-F07DC14D4215}"/>
      </w:docPartPr>
      <w:docPartBody>
        <w:p w:rsidR="00672DFE" w:rsidRDefault="000B627F" w:rsidP="000B627F">
          <w:pPr>
            <w:pStyle w:val="52849134306F4767844A43BE44EFA1A3"/>
          </w:pPr>
          <w:r w:rsidRPr="00BC49BD">
            <w:rPr>
              <w:rStyle w:val="Platzhaltertext"/>
            </w:rPr>
            <w:t>Choose an item.</w:t>
          </w:r>
        </w:p>
      </w:docPartBody>
    </w:docPart>
    <w:docPart>
      <w:docPartPr>
        <w:name w:val="58B1F499749E457282AE2F4430EB8918"/>
        <w:category>
          <w:name w:val="Allgemein"/>
          <w:gallery w:val="placeholder"/>
        </w:category>
        <w:types>
          <w:type w:val="bbPlcHdr"/>
        </w:types>
        <w:behaviors>
          <w:behavior w:val="content"/>
        </w:behaviors>
        <w:guid w:val="{F7BFCD02-533F-47BB-A026-87FAF629F096}"/>
      </w:docPartPr>
      <w:docPartBody>
        <w:p w:rsidR="00672DFE" w:rsidRDefault="000B627F" w:rsidP="000B627F">
          <w:pPr>
            <w:pStyle w:val="58B1F499749E457282AE2F4430EB8918"/>
          </w:pPr>
          <w:r w:rsidRPr="00BC49BD">
            <w:rPr>
              <w:rStyle w:val="Platzhaltertext"/>
            </w:rPr>
            <w:t>Choose an item.</w:t>
          </w:r>
        </w:p>
      </w:docPartBody>
    </w:docPart>
    <w:docPart>
      <w:docPartPr>
        <w:name w:val="0A33662F72D24C7196CF49A513ECBB4D"/>
        <w:category>
          <w:name w:val="Allgemein"/>
          <w:gallery w:val="placeholder"/>
        </w:category>
        <w:types>
          <w:type w:val="bbPlcHdr"/>
        </w:types>
        <w:behaviors>
          <w:behavior w:val="content"/>
        </w:behaviors>
        <w:guid w:val="{A30B43CA-E551-4FEE-A603-E02ADF2BAE6E}"/>
      </w:docPartPr>
      <w:docPartBody>
        <w:p w:rsidR="00672DFE" w:rsidRDefault="000B627F" w:rsidP="000B627F">
          <w:pPr>
            <w:pStyle w:val="0A33662F72D24C7196CF49A513ECBB4D"/>
          </w:pPr>
          <w:r>
            <w:rPr>
              <w:rStyle w:val="Platzhaltertext"/>
            </w:rPr>
            <w:t>Choose an item.</w:t>
          </w:r>
        </w:p>
      </w:docPartBody>
    </w:docPart>
    <w:docPart>
      <w:docPartPr>
        <w:name w:val="3D058ABA3189405EA7022FC546B0C175"/>
        <w:category>
          <w:name w:val="Allgemein"/>
          <w:gallery w:val="placeholder"/>
        </w:category>
        <w:types>
          <w:type w:val="bbPlcHdr"/>
        </w:types>
        <w:behaviors>
          <w:behavior w:val="content"/>
        </w:behaviors>
        <w:guid w:val="{59F63CFC-5E36-4A96-B721-5EBD90C77063}"/>
      </w:docPartPr>
      <w:docPartBody>
        <w:p w:rsidR="00672DFE" w:rsidRDefault="000B627F" w:rsidP="000B627F">
          <w:pPr>
            <w:pStyle w:val="3D058ABA3189405EA7022FC546B0C175"/>
          </w:pPr>
          <w:r w:rsidRPr="009341EE">
            <w:rPr>
              <w:rStyle w:val="Platzhaltertext"/>
            </w:rPr>
            <w:t>Choose an item.</w:t>
          </w:r>
        </w:p>
      </w:docPartBody>
    </w:docPart>
    <w:docPart>
      <w:docPartPr>
        <w:name w:val="A93AA800131D4A32B65D6629C0D0CD0F"/>
        <w:category>
          <w:name w:val="Allgemein"/>
          <w:gallery w:val="placeholder"/>
        </w:category>
        <w:types>
          <w:type w:val="bbPlcHdr"/>
        </w:types>
        <w:behaviors>
          <w:behavior w:val="content"/>
        </w:behaviors>
        <w:guid w:val="{9FB0D470-1203-4140-B051-9AC19AB0D6E9}"/>
      </w:docPartPr>
      <w:docPartBody>
        <w:p w:rsidR="00672DFE" w:rsidRDefault="000B627F" w:rsidP="000B627F">
          <w:pPr>
            <w:pStyle w:val="A93AA800131D4A32B65D6629C0D0CD0F"/>
          </w:pPr>
          <w:r w:rsidRPr="00BC49BD">
            <w:rPr>
              <w:rStyle w:val="Platzhaltertext"/>
            </w:rPr>
            <w:t>Choose an item.</w:t>
          </w:r>
        </w:p>
      </w:docPartBody>
    </w:docPart>
    <w:docPart>
      <w:docPartPr>
        <w:name w:val="7AF2CC9031F64AB69CFEF1E3D63ED099"/>
        <w:category>
          <w:name w:val="Allgemein"/>
          <w:gallery w:val="placeholder"/>
        </w:category>
        <w:types>
          <w:type w:val="bbPlcHdr"/>
        </w:types>
        <w:behaviors>
          <w:behavior w:val="content"/>
        </w:behaviors>
        <w:guid w:val="{BB91CBFC-F4C9-4E7C-A9FB-AAC36524BCF3}"/>
      </w:docPartPr>
      <w:docPartBody>
        <w:p w:rsidR="00672DFE" w:rsidRDefault="000B627F" w:rsidP="000B627F">
          <w:pPr>
            <w:pStyle w:val="7AF2CC9031F64AB69CFEF1E3D63ED099"/>
          </w:pPr>
          <w:r w:rsidRPr="00BC49BD">
            <w:rPr>
              <w:rStyle w:val="Platzhaltertext"/>
            </w:rPr>
            <w:t>Choose an item.</w:t>
          </w:r>
        </w:p>
      </w:docPartBody>
    </w:docPart>
    <w:docPart>
      <w:docPartPr>
        <w:name w:val="7D81FF76859C46EEAEAC04B9157F02C2"/>
        <w:category>
          <w:name w:val="Allgemein"/>
          <w:gallery w:val="placeholder"/>
        </w:category>
        <w:types>
          <w:type w:val="bbPlcHdr"/>
        </w:types>
        <w:behaviors>
          <w:behavior w:val="content"/>
        </w:behaviors>
        <w:guid w:val="{A3DDDD73-3B1F-4CBF-8345-1F1B6D6B3081}"/>
      </w:docPartPr>
      <w:docPartBody>
        <w:p w:rsidR="00672DFE" w:rsidRDefault="000B627F" w:rsidP="000B627F">
          <w:pPr>
            <w:pStyle w:val="7D81FF76859C46EEAEAC04B9157F02C2"/>
          </w:pPr>
          <w:r>
            <w:rPr>
              <w:rStyle w:val="Platzhaltertext"/>
            </w:rPr>
            <w:t>Choose an item.</w:t>
          </w:r>
        </w:p>
      </w:docPartBody>
    </w:docPart>
    <w:docPart>
      <w:docPartPr>
        <w:name w:val="C9A90466CF91479CB886B8402F7AE81C"/>
        <w:category>
          <w:name w:val="Allgemein"/>
          <w:gallery w:val="placeholder"/>
        </w:category>
        <w:types>
          <w:type w:val="bbPlcHdr"/>
        </w:types>
        <w:behaviors>
          <w:behavior w:val="content"/>
        </w:behaviors>
        <w:guid w:val="{02946958-F3CC-45B5-BA41-AD7CE930E169}"/>
      </w:docPartPr>
      <w:docPartBody>
        <w:p w:rsidR="00672DFE" w:rsidRDefault="000B627F" w:rsidP="000B627F">
          <w:pPr>
            <w:pStyle w:val="C9A90466CF91479CB886B8402F7AE81C"/>
          </w:pPr>
          <w:r w:rsidRPr="009341EE">
            <w:rPr>
              <w:rStyle w:val="Platzhaltertext"/>
            </w:rPr>
            <w:t>Choose an item.</w:t>
          </w:r>
        </w:p>
      </w:docPartBody>
    </w:docPart>
    <w:docPart>
      <w:docPartPr>
        <w:name w:val="FB89214740E243519460FB5E822B83DA"/>
        <w:category>
          <w:name w:val="Allgemein"/>
          <w:gallery w:val="placeholder"/>
        </w:category>
        <w:types>
          <w:type w:val="bbPlcHdr"/>
        </w:types>
        <w:behaviors>
          <w:behavior w:val="content"/>
        </w:behaviors>
        <w:guid w:val="{8C83B079-1CB5-45B3-8CCF-A2908E6F543C}"/>
      </w:docPartPr>
      <w:docPartBody>
        <w:p w:rsidR="00672DFE" w:rsidRDefault="000B627F" w:rsidP="000B627F">
          <w:pPr>
            <w:pStyle w:val="FB89214740E243519460FB5E822B83DA"/>
          </w:pPr>
          <w:r w:rsidRPr="009341EE">
            <w:rPr>
              <w:rStyle w:val="Platzhaltertext"/>
            </w:rPr>
            <w:t>Choose an item.</w:t>
          </w:r>
        </w:p>
      </w:docPartBody>
    </w:docPart>
    <w:docPart>
      <w:docPartPr>
        <w:name w:val="3E2C4ADFD185479C8970A1C136F27A9B"/>
        <w:category>
          <w:name w:val="Allgemein"/>
          <w:gallery w:val="placeholder"/>
        </w:category>
        <w:types>
          <w:type w:val="bbPlcHdr"/>
        </w:types>
        <w:behaviors>
          <w:behavior w:val="content"/>
        </w:behaviors>
        <w:guid w:val="{05F0A27A-1DFF-4280-B199-645098919800}"/>
      </w:docPartPr>
      <w:docPartBody>
        <w:p w:rsidR="00672DFE" w:rsidRDefault="000B627F" w:rsidP="000B627F">
          <w:pPr>
            <w:pStyle w:val="3E2C4ADFD185479C8970A1C136F27A9B"/>
          </w:pPr>
          <w:r w:rsidRPr="009341EE">
            <w:rPr>
              <w:rStyle w:val="Platzhaltertext"/>
            </w:rPr>
            <w:t>Choose an item.</w:t>
          </w:r>
        </w:p>
      </w:docPartBody>
    </w:docPart>
    <w:docPart>
      <w:docPartPr>
        <w:name w:val="900F2F2EE7884137897EB6CF43A7468F"/>
        <w:category>
          <w:name w:val="Allgemein"/>
          <w:gallery w:val="placeholder"/>
        </w:category>
        <w:types>
          <w:type w:val="bbPlcHdr"/>
        </w:types>
        <w:behaviors>
          <w:behavior w:val="content"/>
        </w:behaviors>
        <w:guid w:val="{93A0FB29-AB67-4346-A56F-06304BC7B870}"/>
      </w:docPartPr>
      <w:docPartBody>
        <w:p w:rsidR="00672DFE" w:rsidRDefault="000B627F" w:rsidP="000B627F">
          <w:pPr>
            <w:pStyle w:val="900F2F2EE7884137897EB6CF43A7468F"/>
          </w:pPr>
          <w:r w:rsidRPr="009341EE">
            <w:rPr>
              <w:rStyle w:val="Platzhaltertext"/>
            </w:rPr>
            <w:t>Choose an item.</w:t>
          </w:r>
        </w:p>
      </w:docPartBody>
    </w:docPart>
    <w:docPart>
      <w:docPartPr>
        <w:name w:val="5C67A97E36DE40F4BBD9A08EC1E6F00B"/>
        <w:category>
          <w:name w:val="Allgemein"/>
          <w:gallery w:val="placeholder"/>
        </w:category>
        <w:types>
          <w:type w:val="bbPlcHdr"/>
        </w:types>
        <w:behaviors>
          <w:behavior w:val="content"/>
        </w:behaviors>
        <w:guid w:val="{C604BC93-BBF5-40D3-AC75-E6B11B756748}"/>
      </w:docPartPr>
      <w:docPartBody>
        <w:p w:rsidR="00672DFE" w:rsidRDefault="000B627F" w:rsidP="000B627F">
          <w:pPr>
            <w:pStyle w:val="5C67A97E36DE40F4BBD9A08EC1E6F00B"/>
          </w:pPr>
          <w:r w:rsidRPr="009341EE">
            <w:rPr>
              <w:rStyle w:val="Platzhaltertext"/>
            </w:rPr>
            <w:t>Choose an item.</w:t>
          </w:r>
        </w:p>
      </w:docPartBody>
    </w:docPart>
    <w:docPart>
      <w:docPartPr>
        <w:name w:val="48E64C005ABC40CD8365727180C6F55D"/>
        <w:category>
          <w:name w:val="Allgemein"/>
          <w:gallery w:val="placeholder"/>
        </w:category>
        <w:types>
          <w:type w:val="bbPlcHdr"/>
        </w:types>
        <w:behaviors>
          <w:behavior w:val="content"/>
        </w:behaviors>
        <w:guid w:val="{6AC2C50C-0E93-4700-AB3B-C7F4E6716F7E}"/>
      </w:docPartPr>
      <w:docPartBody>
        <w:p w:rsidR="00672DFE" w:rsidRDefault="000B627F" w:rsidP="000B627F">
          <w:pPr>
            <w:pStyle w:val="48E64C005ABC40CD8365727180C6F55D"/>
          </w:pPr>
          <w:r w:rsidRPr="009341EE">
            <w:rPr>
              <w:rStyle w:val="Platzhaltertext"/>
            </w:rPr>
            <w:t>Choose an item.</w:t>
          </w:r>
        </w:p>
      </w:docPartBody>
    </w:docPart>
    <w:docPart>
      <w:docPartPr>
        <w:name w:val="21B2CA1B617F42978720367A36E76853"/>
        <w:category>
          <w:name w:val="Allgemein"/>
          <w:gallery w:val="placeholder"/>
        </w:category>
        <w:types>
          <w:type w:val="bbPlcHdr"/>
        </w:types>
        <w:behaviors>
          <w:behavior w:val="content"/>
        </w:behaviors>
        <w:guid w:val="{75102696-0BA3-4737-A0D5-601CDE1363A8}"/>
      </w:docPartPr>
      <w:docPartBody>
        <w:p w:rsidR="00672DFE" w:rsidRDefault="000B627F" w:rsidP="000B627F">
          <w:pPr>
            <w:pStyle w:val="21B2CA1B617F42978720367A36E76853"/>
          </w:pPr>
          <w:r w:rsidRPr="009341EE">
            <w:rPr>
              <w:rStyle w:val="Platzhaltertext"/>
            </w:rPr>
            <w:t>Choose an item.</w:t>
          </w:r>
        </w:p>
      </w:docPartBody>
    </w:docPart>
    <w:docPart>
      <w:docPartPr>
        <w:name w:val="AE0D4B8108464FFC9F113CC15B582AAE"/>
        <w:category>
          <w:name w:val="Allgemein"/>
          <w:gallery w:val="placeholder"/>
        </w:category>
        <w:types>
          <w:type w:val="bbPlcHdr"/>
        </w:types>
        <w:behaviors>
          <w:behavior w:val="content"/>
        </w:behaviors>
        <w:guid w:val="{7BB0A052-4B48-4B54-955B-897212809BB9}"/>
      </w:docPartPr>
      <w:docPartBody>
        <w:p w:rsidR="00672DFE" w:rsidRDefault="000B627F" w:rsidP="000B627F">
          <w:pPr>
            <w:pStyle w:val="AE0D4B8108464FFC9F113CC15B582AAE"/>
          </w:pPr>
          <w:r w:rsidRPr="009341EE">
            <w:rPr>
              <w:rStyle w:val="Platzhaltertext"/>
            </w:rPr>
            <w:t>Choose an item.</w:t>
          </w:r>
        </w:p>
      </w:docPartBody>
    </w:docPart>
    <w:docPart>
      <w:docPartPr>
        <w:name w:val="882B40FBCF31432ABB90ED2233AAA054"/>
        <w:category>
          <w:name w:val="Allgemein"/>
          <w:gallery w:val="placeholder"/>
        </w:category>
        <w:types>
          <w:type w:val="bbPlcHdr"/>
        </w:types>
        <w:behaviors>
          <w:behavior w:val="content"/>
        </w:behaviors>
        <w:guid w:val="{2481B4AC-E33D-43BB-9958-9A0840B83D56}"/>
      </w:docPartPr>
      <w:docPartBody>
        <w:p w:rsidR="00672DFE" w:rsidRDefault="000B627F" w:rsidP="000B627F">
          <w:pPr>
            <w:pStyle w:val="882B40FBCF31432ABB90ED2233AAA054"/>
          </w:pPr>
          <w:r w:rsidRPr="009341EE">
            <w:rPr>
              <w:rStyle w:val="Platzhaltertext"/>
            </w:rPr>
            <w:t>Choose an item.</w:t>
          </w:r>
        </w:p>
      </w:docPartBody>
    </w:docPart>
    <w:docPart>
      <w:docPartPr>
        <w:name w:val="2F3CB8F21BAB4DC38CFBD3DBAFD60E6C"/>
        <w:category>
          <w:name w:val="Allgemein"/>
          <w:gallery w:val="placeholder"/>
        </w:category>
        <w:types>
          <w:type w:val="bbPlcHdr"/>
        </w:types>
        <w:behaviors>
          <w:behavior w:val="content"/>
        </w:behaviors>
        <w:guid w:val="{11EF6304-813F-43DF-8FD9-8C26E4380AA0}"/>
      </w:docPartPr>
      <w:docPartBody>
        <w:p w:rsidR="00672DFE" w:rsidRDefault="000B627F" w:rsidP="000B627F">
          <w:pPr>
            <w:pStyle w:val="2F3CB8F21BAB4DC38CFBD3DBAFD60E6C"/>
          </w:pPr>
          <w:r w:rsidRPr="00BC49BD">
            <w:rPr>
              <w:rStyle w:val="Platzhaltertext"/>
            </w:rPr>
            <w:t>Choose an item.</w:t>
          </w:r>
        </w:p>
      </w:docPartBody>
    </w:docPart>
    <w:docPart>
      <w:docPartPr>
        <w:name w:val="D6AF3FD4A0244A7092F2511D2EDE6F0F"/>
        <w:category>
          <w:name w:val="Allgemein"/>
          <w:gallery w:val="placeholder"/>
        </w:category>
        <w:types>
          <w:type w:val="bbPlcHdr"/>
        </w:types>
        <w:behaviors>
          <w:behavior w:val="content"/>
        </w:behaviors>
        <w:guid w:val="{DFAB51B6-8DD6-4968-9FC1-F2A318C93CFF}"/>
      </w:docPartPr>
      <w:docPartBody>
        <w:p w:rsidR="00672DFE" w:rsidRDefault="000B627F" w:rsidP="000B627F">
          <w:pPr>
            <w:pStyle w:val="D6AF3FD4A0244A7092F2511D2EDE6F0F"/>
          </w:pPr>
          <w:r w:rsidRPr="00BC49BD">
            <w:rPr>
              <w:rStyle w:val="Platzhaltertext"/>
            </w:rPr>
            <w:t>Choose an item.</w:t>
          </w:r>
        </w:p>
      </w:docPartBody>
    </w:docPart>
    <w:docPart>
      <w:docPartPr>
        <w:name w:val="E09A611EEC914F4681AAB096F670536E"/>
        <w:category>
          <w:name w:val="Allgemein"/>
          <w:gallery w:val="placeholder"/>
        </w:category>
        <w:types>
          <w:type w:val="bbPlcHdr"/>
        </w:types>
        <w:behaviors>
          <w:behavior w:val="content"/>
        </w:behaviors>
        <w:guid w:val="{1387C46D-6D77-4B28-8525-D6F128FD4447}"/>
      </w:docPartPr>
      <w:docPartBody>
        <w:p w:rsidR="00672DFE" w:rsidRDefault="000B627F" w:rsidP="000B627F">
          <w:pPr>
            <w:pStyle w:val="E09A611EEC914F4681AAB096F670536E"/>
          </w:pPr>
          <w:r w:rsidRPr="00BC49BD">
            <w:rPr>
              <w:rStyle w:val="Platzhaltertext"/>
            </w:rPr>
            <w:t>Choose an item.</w:t>
          </w:r>
        </w:p>
      </w:docPartBody>
    </w:docPart>
    <w:docPart>
      <w:docPartPr>
        <w:name w:val="D0F7615D4E97486FBAF19FC8231B5A66"/>
        <w:category>
          <w:name w:val="Allgemein"/>
          <w:gallery w:val="placeholder"/>
        </w:category>
        <w:types>
          <w:type w:val="bbPlcHdr"/>
        </w:types>
        <w:behaviors>
          <w:behavior w:val="content"/>
        </w:behaviors>
        <w:guid w:val="{19B0ECB1-2133-41A0-B4CA-3ABC46BA4DAF}"/>
      </w:docPartPr>
      <w:docPartBody>
        <w:p w:rsidR="00672DFE" w:rsidRDefault="000B627F" w:rsidP="000B627F">
          <w:pPr>
            <w:pStyle w:val="D0F7615D4E97486FBAF19FC8231B5A66"/>
          </w:pPr>
          <w:r w:rsidRPr="00BC49BD">
            <w:rPr>
              <w:rStyle w:val="Platzhaltertext"/>
            </w:rPr>
            <w:t>Choose an item.</w:t>
          </w:r>
        </w:p>
      </w:docPartBody>
    </w:docPart>
    <w:docPart>
      <w:docPartPr>
        <w:name w:val="F1A77CC5ADE84C30B1F62863A64A89E7"/>
        <w:category>
          <w:name w:val="Allgemein"/>
          <w:gallery w:val="placeholder"/>
        </w:category>
        <w:types>
          <w:type w:val="bbPlcHdr"/>
        </w:types>
        <w:behaviors>
          <w:behavior w:val="content"/>
        </w:behaviors>
        <w:guid w:val="{A8800C16-C593-4D3D-90A8-BED3BE9EA04F}"/>
      </w:docPartPr>
      <w:docPartBody>
        <w:p w:rsidR="00672DFE" w:rsidRDefault="000B627F" w:rsidP="000B627F">
          <w:pPr>
            <w:pStyle w:val="F1A77CC5ADE84C30B1F62863A64A89E7"/>
          </w:pPr>
          <w:r w:rsidRPr="00BC49BD">
            <w:rPr>
              <w:rStyle w:val="Platzhaltertext"/>
            </w:rPr>
            <w:t>Choose an item.</w:t>
          </w:r>
        </w:p>
      </w:docPartBody>
    </w:docPart>
    <w:docPart>
      <w:docPartPr>
        <w:name w:val="ECF1EB2D8C784F5CACBC3D1505AD94AD"/>
        <w:category>
          <w:name w:val="Allgemein"/>
          <w:gallery w:val="placeholder"/>
        </w:category>
        <w:types>
          <w:type w:val="bbPlcHdr"/>
        </w:types>
        <w:behaviors>
          <w:behavior w:val="content"/>
        </w:behaviors>
        <w:guid w:val="{1B1474D9-551F-4F96-8B75-FC643C98CF9F}"/>
      </w:docPartPr>
      <w:docPartBody>
        <w:p w:rsidR="00672DFE" w:rsidRDefault="000B627F" w:rsidP="000B627F">
          <w:pPr>
            <w:pStyle w:val="ECF1EB2D8C784F5CACBC3D1505AD94AD"/>
          </w:pPr>
          <w:r w:rsidRPr="00BC49BD">
            <w:rPr>
              <w:rStyle w:val="Platzhaltertext"/>
            </w:rPr>
            <w:t>Choose an item.</w:t>
          </w:r>
        </w:p>
      </w:docPartBody>
    </w:docPart>
    <w:docPart>
      <w:docPartPr>
        <w:name w:val="FA09CF08A91743A4A35A6F81D57975F7"/>
        <w:category>
          <w:name w:val="Allgemein"/>
          <w:gallery w:val="placeholder"/>
        </w:category>
        <w:types>
          <w:type w:val="bbPlcHdr"/>
        </w:types>
        <w:behaviors>
          <w:behavior w:val="content"/>
        </w:behaviors>
        <w:guid w:val="{28894138-58AF-4751-8699-E5CDB6665F63}"/>
      </w:docPartPr>
      <w:docPartBody>
        <w:p w:rsidR="00672DFE" w:rsidRDefault="000B627F" w:rsidP="000B627F">
          <w:pPr>
            <w:pStyle w:val="FA09CF08A91743A4A35A6F81D57975F7"/>
          </w:pPr>
          <w:r w:rsidRPr="00BC49BD">
            <w:rPr>
              <w:rStyle w:val="Platzhaltertext"/>
            </w:rPr>
            <w:t>Choose an item.</w:t>
          </w:r>
        </w:p>
      </w:docPartBody>
    </w:docPart>
    <w:docPart>
      <w:docPartPr>
        <w:name w:val="8933D1842C5C44F8B304E3B9E23C831B"/>
        <w:category>
          <w:name w:val="Allgemein"/>
          <w:gallery w:val="placeholder"/>
        </w:category>
        <w:types>
          <w:type w:val="bbPlcHdr"/>
        </w:types>
        <w:behaviors>
          <w:behavior w:val="content"/>
        </w:behaviors>
        <w:guid w:val="{F177A2F0-94CF-47B8-AD22-4671886D715E}"/>
      </w:docPartPr>
      <w:docPartBody>
        <w:p w:rsidR="00672DFE" w:rsidRDefault="000B627F" w:rsidP="000B627F">
          <w:pPr>
            <w:pStyle w:val="8933D1842C5C44F8B304E3B9E23C831B"/>
          </w:pPr>
          <w:r w:rsidRPr="00BC49BD">
            <w:rPr>
              <w:rStyle w:val="Platzhaltertext"/>
            </w:rPr>
            <w:t>Choose an item.</w:t>
          </w:r>
        </w:p>
      </w:docPartBody>
    </w:docPart>
    <w:docPart>
      <w:docPartPr>
        <w:name w:val="B03352F4F74A4D11AFDB96EA4F88BB48"/>
        <w:category>
          <w:name w:val="Allgemein"/>
          <w:gallery w:val="placeholder"/>
        </w:category>
        <w:types>
          <w:type w:val="bbPlcHdr"/>
        </w:types>
        <w:behaviors>
          <w:behavior w:val="content"/>
        </w:behaviors>
        <w:guid w:val="{2142231E-F540-4925-B04F-FD20061A8796}"/>
      </w:docPartPr>
      <w:docPartBody>
        <w:p w:rsidR="00672DFE" w:rsidRDefault="000B627F" w:rsidP="000B627F">
          <w:pPr>
            <w:pStyle w:val="B03352F4F74A4D11AFDB96EA4F88BB48"/>
          </w:pPr>
          <w:r w:rsidRPr="00BC49BD">
            <w:rPr>
              <w:rStyle w:val="Platzhaltertext"/>
            </w:rPr>
            <w:t>Choose an item.</w:t>
          </w:r>
        </w:p>
      </w:docPartBody>
    </w:docPart>
    <w:docPart>
      <w:docPartPr>
        <w:name w:val="269E84ECA0824718B43A6562749B4E04"/>
        <w:category>
          <w:name w:val="Allgemein"/>
          <w:gallery w:val="placeholder"/>
        </w:category>
        <w:types>
          <w:type w:val="bbPlcHdr"/>
        </w:types>
        <w:behaviors>
          <w:behavior w:val="content"/>
        </w:behaviors>
        <w:guid w:val="{EEEF48DD-26AF-4A4A-9C3A-4ED44734C46D}"/>
      </w:docPartPr>
      <w:docPartBody>
        <w:p w:rsidR="00672DFE" w:rsidRDefault="000B627F" w:rsidP="000B627F">
          <w:pPr>
            <w:pStyle w:val="269E84ECA0824718B43A6562749B4E04"/>
          </w:pPr>
          <w:r w:rsidRPr="00BC49BD">
            <w:rPr>
              <w:rStyle w:val="Platzhaltertext"/>
            </w:rPr>
            <w:t>Choose an item.</w:t>
          </w:r>
        </w:p>
      </w:docPartBody>
    </w:docPart>
    <w:docPart>
      <w:docPartPr>
        <w:name w:val="5071AAB0902A4EFBBBD81FB0968764F5"/>
        <w:category>
          <w:name w:val="Allgemein"/>
          <w:gallery w:val="placeholder"/>
        </w:category>
        <w:types>
          <w:type w:val="bbPlcHdr"/>
        </w:types>
        <w:behaviors>
          <w:behavior w:val="content"/>
        </w:behaviors>
        <w:guid w:val="{92052EE1-4EBC-4B00-B1A2-C076E220685F}"/>
      </w:docPartPr>
      <w:docPartBody>
        <w:p w:rsidR="00672DFE" w:rsidRDefault="000B627F" w:rsidP="000B627F">
          <w:pPr>
            <w:pStyle w:val="5071AAB0902A4EFBBBD81FB0968764F5"/>
          </w:pPr>
          <w:r w:rsidRPr="00BC49BD">
            <w:rPr>
              <w:rStyle w:val="Platzhaltertext"/>
            </w:rPr>
            <w:t>Choose an item.</w:t>
          </w:r>
        </w:p>
      </w:docPartBody>
    </w:docPart>
    <w:docPart>
      <w:docPartPr>
        <w:name w:val="61D12D5DDFAB4CD8805E509E0A57C202"/>
        <w:category>
          <w:name w:val="Allgemein"/>
          <w:gallery w:val="placeholder"/>
        </w:category>
        <w:types>
          <w:type w:val="bbPlcHdr"/>
        </w:types>
        <w:behaviors>
          <w:behavior w:val="content"/>
        </w:behaviors>
        <w:guid w:val="{44062200-6285-4340-A9D7-406FE4E4C362}"/>
      </w:docPartPr>
      <w:docPartBody>
        <w:p w:rsidR="00672DFE" w:rsidRDefault="000B627F" w:rsidP="000B627F">
          <w:pPr>
            <w:pStyle w:val="61D12D5DDFAB4CD8805E509E0A57C202"/>
          </w:pPr>
          <w:r w:rsidRPr="00BC49BD">
            <w:rPr>
              <w:rStyle w:val="Platzhaltertext"/>
            </w:rPr>
            <w:t>Choose an item.</w:t>
          </w:r>
        </w:p>
      </w:docPartBody>
    </w:docPart>
    <w:docPart>
      <w:docPartPr>
        <w:name w:val="C3CDF576A8794D03841647918715FEEA"/>
        <w:category>
          <w:name w:val="Allgemein"/>
          <w:gallery w:val="placeholder"/>
        </w:category>
        <w:types>
          <w:type w:val="bbPlcHdr"/>
        </w:types>
        <w:behaviors>
          <w:behavior w:val="content"/>
        </w:behaviors>
        <w:guid w:val="{C855C770-749C-4D22-BE0A-FA47C3744DFC}"/>
      </w:docPartPr>
      <w:docPartBody>
        <w:p w:rsidR="00672DFE" w:rsidRDefault="000B627F" w:rsidP="000B627F">
          <w:pPr>
            <w:pStyle w:val="C3CDF576A8794D03841647918715FEEA"/>
          </w:pPr>
          <w:r w:rsidRPr="00BC49BD">
            <w:rPr>
              <w:rStyle w:val="Platzhaltertext"/>
            </w:rPr>
            <w:t>Choose an item.</w:t>
          </w:r>
        </w:p>
      </w:docPartBody>
    </w:docPart>
    <w:docPart>
      <w:docPartPr>
        <w:name w:val="2A2C1DD39A614C55952875FC7B43226E"/>
        <w:category>
          <w:name w:val="Allgemein"/>
          <w:gallery w:val="placeholder"/>
        </w:category>
        <w:types>
          <w:type w:val="bbPlcHdr"/>
        </w:types>
        <w:behaviors>
          <w:behavior w:val="content"/>
        </w:behaviors>
        <w:guid w:val="{D0C616B1-4640-4716-A097-703769743937}"/>
      </w:docPartPr>
      <w:docPartBody>
        <w:p w:rsidR="00672DFE" w:rsidRDefault="000B627F" w:rsidP="000B627F">
          <w:pPr>
            <w:pStyle w:val="2A2C1DD39A614C55952875FC7B43226E"/>
          </w:pPr>
          <w:r w:rsidRPr="00BC49BD">
            <w:rPr>
              <w:rStyle w:val="Platzhaltertext"/>
            </w:rPr>
            <w:t>Choose an item.</w:t>
          </w:r>
        </w:p>
      </w:docPartBody>
    </w:docPart>
    <w:docPart>
      <w:docPartPr>
        <w:name w:val="1AE0E07976D34E5BA6292956584705EE"/>
        <w:category>
          <w:name w:val="Allgemein"/>
          <w:gallery w:val="placeholder"/>
        </w:category>
        <w:types>
          <w:type w:val="bbPlcHdr"/>
        </w:types>
        <w:behaviors>
          <w:behavior w:val="content"/>
        </w:behaviors>
        <w:guid w:val="{C7E09DBC-E7AC-4ECC-A3DC-520E1AAD8882}"/>
      </w:docPartPr>
      <w:docPartBody>
        <w:p w:rsidR="00672DFE" w:rsidRDefault="000B627F" w:rsidP="000B627F">
          <w:pPr>
            <w:pStyle w:val="1AE0E07976D34E5BA6292956584705EE"/>
          </w:pPr>
          <w:r w:rsidRPr="00BC49BD">
            <w:rPr>
              <w:rStyle w:val="Platzhaltertext"/>
            </w:rPr>
            <w:t>Choose an item.</w:t>
          </w:r>
        </w:p>
      </w:docPartBody>
    </w:docPart>
    <w:docPart>
      <w:docPartPr>
        <w:name w:val="D1910708683847E98E2517C09FC23503"/>
        <w:category>
          <w:name w:val="Allgemein"/>
          <w:gallery w:val="placeholder"/>
        </w:category>
        <w:types>
          <w:type w:val="bbPlcHdr"/>
        </w:types>
        <w:behaviors>
          <w:behavior w:val="content"/>
        </w:behaviors>
        <w:guid w:val="{2886145A-7D53-4788-8D5F-747DBA3E86EF}"/>
      </w:docPartPr>
      <w:docPartBody>
        <w:p w:rsidR="00672DFE" w:rsidRDefault="000B627F" w:rsidP="000B627F">
          <w:pPr>
            <w:pStyle w:val="D1910708683847E98E2517C09FC23503"/>
          </w:pPr>
          <w:r w:rsidRPr="00BC49BD">
            <w:rPr>
              <w:rStyle w:val="Platzhaltertext"/>
            </w:rPr>
            <w:t>Choose an item.</w:t>
          </w:r>
        </w:p>
      </w:docPartBody>
    </w:docPart>
    <w:docPart>
      <w:docPartPr>
        <w:name w:val="A3970F21861F4C579EC7A9F6858A9B29"/>
        <w:category>
          <w:name w:val="Allgemein"/>
          <w:gallery w:val="placeholder"/>
        </w:category>
        <w:types>
          <w:type w:val="bbPlcHdr"/>
        </w:types>
        <w:behaviors>
          <w:behavior w:val="content"/>
        </w:behaviors>
        <w:guid w:val="{556B098B-85D6-4558-974E-4270CC3367B1}"/>
      </w:docPartPr>
      <w:docPartBody>
        <w:p w:rsidR="00672DFE" w:rsidRDefault="000B627F" w:rsidP="000B627F">
          <w:pPr>
            <w:pStyle w:val="A3970F21861F4C579EC7A9F6858A9B29"/>
          </w:pPr>
          <w:r w:rsidRPr="00BC49BD">
            <w:rPr>
              <w:rStyle w:val="Platzhaltertext"/>
            </w:rPr>
            <w:t>Choose an item.</w:t>
          </w:r>
        </w:p>
      </w:docPartBody>
    </w:docPart>
    <w:docPart>
      <w:docPartPr>
        <w:name w:val="08BCCE31308442AE9AC8E8BC77D12343"/>
        <w:category>
          <w:name w:val="Allgemein"/>
          <w:gallery w:val="placeholder"/>
        </w:category>
        <w:types>
          <w:type w:val="bbPlcHdr"/>
        </w:types>
        <w:behaviors>
          <w:behavior w:val="content"/>
        </w:behaviors>
        <w:guid w:val="{63CC0CAF-34A7-4373-B650-CA148A98F985}"/>
      </w:docPartPr>
      <w:docPartBody>
        <w:p w:rsidR="00672DFE" w:rsidRDefault="000B627F" w:rsidP="000B627F">
          <w:pPr>
            <w:pStyle w:val="08BCCE31308442AE9AC8E8BC77D12343"/>
          </w:pPr>
          <w:r w:rsidRPr="00BC49BD">
            <w:rPr>
              <w:rStyle w:val="Platzhaltertext"/>
            </w:rPr>
            <w:t>Choose an item.</w:t>
          </w:r>
        </w:p>
      </w:docPartBody>
    </w:docPart>
    <w:docPart>
      <w:docPartPr>
        <w:name w:val="B58BF15C929548A09388A16D1A9BEE8B"/>
        <w:category>
          <w:name w:val="Allgemein"/>
          <w:gallery w:val="placeholder"/>
        </w:category>
        <w:types>
          <w:type w:val="bbPlcHdr"/>
        </w:types>
        <w:behaviors>
          <w:behavior w:val="content"/>
        </w:behaviors>
        <w:guid w:val="{33278530-9665-4534-B17A-4389345BB373}"/>
      </w:docPartPr>
      <w:docPartBody>
        <w:p w:rsidR="00672DFE" w:rsidRDefault="000B627F" w:rsidP="000B627F">
          <w:pPr>
            <w:pStyle w:val="B58BF15C929548A09388A16D1A9BEE8B"/>
          </w:pPr>
          <w:r w:rsidRPr="00BC49BD">
            <w:rPr>
              <w:rStyle w:val="Platzhaltertext"/>
            </w:rPr>
            <w:t>Choose an item.</w:t>
          </w:r>
        </w:p>
      </w:docPartBody>
    </w:docPart>
    <w:docPart>
      <w:docPartPr>
        <w:name w:val="9AFCFF27C81F4B0A8A521B47A19C77FE"/>
        <w:category>
          <w:name w:val="Allgemein"/>
          <w:gallery w:val="placeholder"/>
        </w:category>
        <w:types>
          <w:type w:val="bbPlcHdr"/>
        </w:types>
        <w:behaviors>
          <w:behavior w:val="content"/>
        </w:behaviors>
        <w:guid w:val="{11A86D14-0973-45BE-A05A-6D9F4FF6ADFD}"/>
      </w:docPartPr>
      <w:docPartBody>
        <w:p w:rsidR="00672DFE" w:rsidRDefault="000B627F" w:rsidP="000B627F">
          <w:pPr>
            <w:pStyle w:val="9AFCFF27C81F4B0A8A521B47A19C77FE"/>
          </w:pPr>
          <w:r w:rsidRPr="00BC49BD">
            <w:rPr>
              <w:rStyle w:val="Platzhaltertext"/>
            </w:rPr>
            <w:t>Choose an item.</w:t>
          </w:r>
        </w:p>
      </w:docPartBody>
    </w:docPart>
    <w:docPart>
      <w:docPartPr>
        <w:name w:val="EB70FB8C874D414CBE06821F8735707E"/>
        <w:category>
          <w:name w:val="Allgemein"/>
          <w:gallery w:val="placeholder"/>
        </w:category>
        <w:types>
          <w:type w:val="bbPlcHdr"/>
        </w:types>
        <w:behaviors>
          <w:behavior w:val="content"/>
        </w:behaviors>
        <w:guid w:val="{35223F14-7874-429E-979B-7451A6F7D8D8}"/>
      </w:docPartPr>
      <w:docPartBody>
        <w:p w:rsidR="00672DFE" w:rsidRDefault="000B627F" w:rsidP="000B627F">
          <w:pPr>
            <w:pStyle w:val="EB70FB8C874D414CBE06821F8735707E"/>
          </w:pPr>
          <w:r>
            <w:rPr>
              <w:rStyle w:val="Platzhaltertext"/>
            </w:rPr>
            <w:t>Choose an item.</w:t>
          </w:r>
        </w:p>
      </w:docPartBody>
    </w:docPart>
    <w:docPart>
      <w:docPartPr>
        <w:name w:val="D11CB0A269564F06B7A1CE52DF34AA88"/>
        <w:category>
          <w:name w:val="Allgemein"/>
          <w:gallery w:val="placeholder"/>
        </w:category>
        <w:types>
          <w:type w:val="bbPlcHdr"/>
        </w:types>
        <w:behaviors>
          <w:behavior w:val="content"/>
        </w:behaviors>
        <w:guid w:val="{5F2B04CE-502E-4B23-ADAE-97A443E8D7F2}"/>
      </w:docPartPr>
      <w:docPartBody>
        <w:p w:rsidR="00672DFE" w:rsidRDefault="000B627F" w:rsidP="000B627F">
          <w:pPr>
            <w:pStyle w:val="D11CB0A269564F06B7A1CE52DF34AA88"/>
          </w:pPr>
          <w:r w:rsidRPr="00BC49BD">
            <w:rPr>
              <w:rStyle w:val="Platzhaltertext"/>
            </w:rPr>
            <w:t>Choose an item.</w:t>
          </w:r>
        </w:p>
      </w:docPartBody>
    </w:docPart>
    <w:docPart>
      <w:docPartPr>
        <w:name w:val="E7CA50C54B08402CA2FE54B6D06DD31C"/>
        <w:category>
          <w:name w:val="Allgemein"/>
          <w:gallery w:val="placeholder"/>
        </w:category>
        <w:types>
          <w:type w:val="bbPlcHdr"/>
        </w:types>
        <w:behaviors>
          <w:behavior w:val="content"/>
        </w:behaviors>
        <w:guid w:val="{13037528-D1F4-41F2-8393-4E7ADADBA330}"/>
      </w:docPartPr>
      <w:docPartBody>
        <w:p w:rsidR="00672DFE" w:rsidRDefault="000B627F" w:rsidP="000B627F">
          <w:pPr>
            <w:pStyle w:val="E7CA50C54B08402CA2FE54B6D06DD31C"/>
          </w:pPr>
          <w:r w:rsidRPr="00BC49BD">
            <w:rPr>
              <w:rStyle w:val="Platzhaltertext"/>
            </w:rPr>
            <w:t>Choose an item.</w:t>
          </w:r>
        </w:p>
      </w:docPartBody>
    </w:docPart>
    <w:docPart>
      <w:docPartPr>
        <w:name w:val="0B7B50E0EB014833AA74EF6134C325FD"/>
        <w:category>
          <w:name w:val="Allgemein"/>
          <w:gallery w:val="placeholder"/>
        </w:category>
        <w:types>
          <w:type w:val="bbPlcHdr"/>
        </w:types>
        <w:behaviors>
          <w:behavior w:val="content"/>
        </w:behaviors>
        <w:guid w:val="{9DA7AE84-F24A-4C68-A771-323AB2B7CF5C}"/>
      </w:docPartPr>
      <w:docPartBody>
        <w:p w:rsidR="00672DFE" w:rsidRDefault="000B627F" w:rsidP="000B627F">
          <w:pPr>
            <w:pStyle w:val="0B7B50E0EB014833AA74EF6134C325FD"/>
          </w:pPr>
          <w:r>
            <w:rPr>
              <w:rStyle w:val="Platzhaltertext"/>
            </w:rPr>
            <w:t>Choose an item.</w:t>
          </w:r>
        </w:p>
      </w:docPartBody>
    </w:docPart>
    <w:docPart>
      <w:docPartPr>
        <w:name w:val="4F3B3BDEB15D4916B2432E8DBA47022E"/>
        <w:category>
          <w:name w:val="Allgemein"/>
          <w:gallery w:val="placeholder"/>
        </w:category>
        <w:types>
          <w:type w:val="bbPlcHdr"/>
        </w:types>
        <w:behaviors>
          <w:behavior w:val="content"/>
        </w:behaviors>
        <w:guid w:val="{D73CDC68-B34D-4D8A-84E5-F0C43E2903D4}"/>
      </w:docPartPr>
      <w:docPartBody>
        <w:p w:rsidR="00672DFE" w:rsidRDefault="000B627F" w:rsidP="000B627F">
          <w:pPr>
            <w:pStyle w:val="4F3B3BDEB15D4916B2432E8DBA47022E"/>
          </w:pPr>
          <w:r w:rsidRPr="00BC49BD">
            <w:rPr>
              <w:rStyle w:val="Platzhaltertext"/>
            </w:rPr>
            <w:t>Choose an item.</w:t>
          </w:r>
        </w:p>
      </w:docPartBody>
    </w:docPart>
    <w:docPart>
      <w:docPartPr>
        <w:name w:val="E9A90180FC724075A175BFAB48300C6C"/>
        <w:category>
          <w:name w:val="Allgemein"/>
          <w:gallery w:val="placeholder"/>
        </w:category>
        <w:types>
          <w:type w:val="bbPlcHdr"/>
        </w:types>
        <w:behaviors>
          <w:behavior w:val="content"/>
        </w:behaviors>
        <w:guid w:val="{5838AF2F-9C9C-4109-BAE1-C82455F0A594}"/>
      </w:docPartPr>
      <w:docPartBody>
        <w:p w:rsidR="00672DFE" w:rsidRDefault="000B627F" w:rsidP="000B627F">
          <w:pPr>
            <w:pStyle w:val="E9A90180FC724075A175BFAB48300C6C"/>
          </w:pPr>
          <w:r w:rsidRPr="00BC49BD">
            <w:rPr>
              <w:rStyle w:val="Platzhaltertext"/>
            </w:rPr>
            <w:t>Choose an item.</w:t>
          </w:r>
        </w:p>
      </w:docPartBody>
    </w:docPart>
    <w:docPart>
      <w:docPartPr>
        <w:name w:val="60CDC6880CF0430D811706C4E3D19413"/>
        <w:category>
          <w:name w:val="Allgemein"/>
          <w:gallery w:val="placeholder"/>
        </w:category>
        <w:types>
          <w:type w:val="bbPlcHdr"/>
        </w:types>
        <w:behaviors>
          <w:behavior w:val="content"/>
        </w:behaviors>
        <w:guid w:val="{23FD8854-C26F-4409-8EE8-2D9C1BCAC5DB}"/>
      </w:docPartPr>
      <w:docPartBody>
        <w:p w:rsidR="00672DFE" w:rsidRDefault="000B627F" w:rsidP="000B627F">
          <w:pPr>
            <w:pStyle w:val="60CDC6880CF0430D811706C4E3D19413"/>
          </w:pPr>
          <w:r>
            <w:rPr>
              <w:rStyle w:val="Platzhaltertext"/>
            </w:rPr>
            <w:t>Choose an item.</w:t>
          </w:r>
        </w:p>
      </w:docPartBody>
    </w:docPart>
    <w:docPart>
      <w:docPartPr>
        <w:name w:val="3817B5139503450CBD08EB37FDB7AC1F"/>
        <w:category>
          <w:name w:val="Allgemein"/>
          <w:gallery w:val="placeholder"/>
        </w:category>
        <w:types>
          <w:type w:val="bbPlcHdr"/>
        </w:types>
        <w:behaviors>
          <w:behavior w:val="content"/>
        </w:behaviors>
        <w:guid w:val="{1A38C98F-BF05-4B04-BD56-B3E8E8AB90D1}"/>
      </w:docPartPr>
      <w:docPartBody>
        <w:p w:rsidR="00672DFE" w:rsidRDefault="000B627F" w:rsidP="000B627F">
          <w:pPr>
            <w:pStyle w:val="3817B5139503450CBD08EB37FDB7AC1F"/>
          </w:pPr>
          <w:r w:rsidRPr="00BC49BD">
            <w:rPr>
              <w:rStyle w:val="Platzhaltertext"/>
            </w:rPr>
            <w:t>Choose an item.</w:t>
          </w:r>
        </w:p>
      </w:docPartBody>
    </w:docPart>
    <w:docPart>
      <w:docPartPr>
        <w:name w:val="5C27163CB763444FB952F09E66223A3B"/>
        <w:category>
          <w:name w:val="Allgemein"/>
          <w:gallery w:val="placeholder"/>
        </w:category>
        <w:types>
          <w:type w:val="bbPlcHdr"/>
        </w:types>
        <w:behaviors>
          <w:behavior w:val="content"/>
        </w:behaviors>
        <w:guid w:val="{C82C68E6-BFC2-4BCB-87B7-A32D80656DE3}"/>
      </w:docPartPr>
      <w:docPartBody>
        <w:p w:rsidR="00672DFE" w:rsidRDefault="000B627F" w:rsidP="000B627F">
          <w:pPr>
            <w:pStyle w:val="5C27163CB763444FB952F09E66223A3B"/>
          </w:pPr>
          <w:r w:rsidRPr="00BC49BD">
            <w:rPr>
              <w:rStyle w:val="Platzhaltertext"/>
            </w:rPr>
            <w:t>Choose an item.</w:t>
          </w:r>
        </w:p>
      </w:docPartBody>
    </w:docPart>
    <w:docPart>
      <w:docPartPr>
        <w:name w:val="9B9DA287B46D4B8D9120D19D3BAE5F7C"/>
        <w:category>
          <w:name w:val="Allgemein"/>
          <w:gallery w:val="placeholder"/>
        </w:category>
        <w:types>
          <w:type w:val="bbPlcHdr"/>
        </w:types>
        <w:behaviors>
          <w:behavior w:val="content"/>
        </w:behaviors>
        <w:guid w:val="{9B7DA021-CECD-4498-8DAD-2F02AB628CC9}"/>
      </w:docPartPr>
      <w:docPartBody>
        <w:p w:rsidR="00672DFE" w:rsidRDefault="000B627F" w:rsidP="000B627F">
          <w:pPr>
            <w:pStyle w:val="9B9DA287B46D4B8D9120D19D3BAE5F7C"/>
          </w:pPr>
          <w:r>
            <w:rPr>
              <w:rStyle w:val="Platzhaltertext"/>
            </w:rPr>
            <w:t>Choose an item.</w:t>
          </w:r>
        </w:p>
      </w:docPartBody>
    </w:docPart>
    <w:docPart>
      <w:docPartPr>
        <w:name w:val="E31AC00507624142A28E1B1E628BF080"/>
        <w:category>
          <w:name w:val="Allgemein"/>
          <w:gallery w:val="placeholder"/>
        </w:category>
        <w:types>
          <w:type w:val="bbPlcHdr"/>
        </w:types>
        <w:behaviors>
          <w:behavior w:val="content"/>
        </w:behaviors>
        <w:guid w:val="{54F59BCA-B309-4FB9-9007-16B81EE39B15}"/>
      </w:docPartPr>
      <w:docPartBody>
        <w:p w:rsidR="00672DFE" w:rsidRDefault="000B627F" w:rsidP="000B627F">
          <w:pPr>
            <w:pStyle w:val="E31AC00507624142A28E1B1E628BF080"/>
          </w:pPr>
          <w:r w:rsidRPr="00BC49BD">
            <w:rPr>
              <w:rStyle w:val="Platzhaltertext"/>
            </w:rPr>
            <w:t>Choose an item.</w:t>
          </w:r>
        </w:p>
      </w:docPartBody>
    </w:docPart>
    <w:docPart>
      <w:docPartPr>
        <w:name w:val="EF09E1EA4A6A4298958F9244EE69D0C4"/>
        <w:category>
          <w:name w:val="Allgemein"/>
          <w:gallery w:val="placeholder"/>
        </w:category>
        <w:types>
          <w:type w:val="bbPlcHdr"/>
        </w:types>
        <w:behaviors>
          <w:behavior w:val="content"/>
        </w:behaviors>
        <w:guid w:val="{FA809F7C-2372-47AF-AB57-E7EF764F117A}"/>
      </w:docPartPr>
      <w:docPartBody>
        <w:p w:rsidR="00672DFE" w:rsidRDefault="000B627F" w:rsidP="000B627F">
          <w:pPr>
            <w:pStyle w:val="EF09E1EA4A6A4298958F9244EE69D0C4"/>
          </w:pPr>
          <w:r w:rsidRPr="00BC49BD">
            <w:rPr>
              <w:rStyle w:val="Platzhaltertext"/>
            </w:rPr>
            <w:t>Choose an item.</w:t>
          </w:r>
        </w:p>
      </w:docPartBody>
    </w:docPart>
    <w:docPart>
      <w:docPartPr>
        <w:name w:val="7A0A9A3222184650B331FB0612948331"/>
        <w:category>
          <w:name w:val="Allgemein"/>
          <w:gallery w:val="placeholder"/>
        </w:category>
        <w:types>
          <w:type w:val="bbPlcHdr"/>
        </w:types>
        <w:behaviors>
          <w:behavior w:val="content"/>
        </w:behaviors>
        <w:guid w:val="{B1FB7D14-D1FD-4CD5-A840-D9AE94309EAB}"/>
      </w:docPartPr>
      <w:docPartBody>
        <w:p w:rsidR="00672DFE" w:rsidRDefault="000B627F" w:rsidP="000B627F">
          <w:pPr>
            <w:pStyle w:val="7A0A9A3222184650B331FB0612948331"/>
          </w:pPr>
          <w:r>
            <w:rPr>
              <w:rStyle w:val="Platzhaltertext"/>
            </w:rPr>
            <w:t>Choose an item.</w:t>
          </w:r>
        </w:p>
      </w:docPartBody>
    </w:docPart>
    <w:docPart>
      <w:docPartPr>
        <w:name w:val="C7E2FF0C890C43D9A12EA8888458E0A1"/>
        <w:category>
          <w:name w:val="Allgemein"/>
          <w:gallery w:val="placeholder"/>
        </w:category>
        <w:types>
          <w:type w:val="bbPlcHdr"/>
        </w:types>
        <w:behaviors>
          <w:behavior w:val="content"/>
        </w:behaviors>
        <w:guid w:val="{068F3B5C-AEA5-4B27-9CED-9681485DBB28}"/>
      </w:docPartPr>
      <w:docPartBody>
        <w:p w:rsidR="00672DFE" w:rsidRDefault="000B627F" w:rsidP="000B627F">
          <w:pPr>
            <w:pStyle w:val="C7E2FF0C890C43D9A12EA8888458E0A1"/>
          </w:pPr>
          <w:r w:rsidRPr="00BC49BD">
            <w:rPr>
              <w:rStyle w:val="Platzhaltertext"/>
            </w:rPr>
            <w:t>Choose an item.</w:t>
          </w:r>
        </w:p>
      </w:docPartBody>
    </w:docPart>
    <w:docPart>
      <w:docPartPr>
        <w:name w:val="F2F047E32398499D984928630EE1065A"/>
        <w:category>
          <w:name w:val="Allgemein"/>
          <w:gallery w:val="placeholder"/>
        </w:category>
        <w:types>
          <w:type w:val="bbPlcHdr"/>
        </w:types>
        <w:behaviors>
          <w:behavior w:val="content"/>
        </w:behaviors>
        <w:guid w:val="{8E9C7E54-957C-4F7E-9307-0B53C1D47EF1}"/>
      </w:docPartPr>
      <w:docPartBody>
        <w:p w:rsidR="00672DFE" w:rsidRDefault="000B627F" w:rsidP="000B627F">
          <w:pPr>
            <w:pStyle w:val="F2F047E32398499D984928630EE1065A"/>
          </w:pPr>
          <w:r w:rsidRPr="00BC49BD">
            <w:rPr>
              <w:rStyle w:val="Platzhaltertext"/>
            </w:rPr>
            <w:t>Choose an item.</w:t>
          </w:r>
        </w:p>
      </w:docPartBody>
    </w:docPart>
    <w:docPart>
      <w:docPartPr>
        <w:name w:val="6ACC97F335DE47CC8963B98C3A84C133"/>
        <w:category>
          <w:name w:val="Allgemein"/>
          <w:gallery w:val="placeholder"/>
        </w:category>
        <w:types>
          <w:type w:val="bbPlcHdr"/>
        </w:types>
        <w:behaviors>
          <w:behavior w:val="content"/>
        </w:behaviors>
        <w:guid w:val="{89D661A2-FEA2-48B3-B7DA-75C34E6F68D5}"/>
      </w:docPartPr>
      <w:docPartBody>
        <w:p w:rsidR="00672DFE" w:rsidRDefault="000B627F" w:rsidP="000B627F">
          <w:pPr>
            <w:pStyle w:val="6ACC97F335DE47CC8963B98C3A84C133"/>
          </w:pPr>
          <w:r>
            <w:rPr>
              <w:rStyle w:val="Platzhaltertext"/>
            </w:rPr>
            <w:t>Choose an item.</w:t>
          </w:r>
        </w:p>
      </w:docPartBody>
    </w:docPart>
    <w:docPart>
      <w:docPartPr>
        <w:name w:val="53A522D45F1E43739DB2EC62F58D9A59"/>
        <w:category>
          <w:name w:val="Allgemein"/>
          <w:gallery w:val="placeholder"/>
        </w:category>
        <w:types>
          <w:type w:val="bbPlcHdr"/>
        </w:types>
        <w:behaviors>
          <w:behavior w:val="content"/>
        </w:behaviors>
        <w:guid w:val="{F85B86D2-AAA0-4FC0-B27A-54A9E0B3EABE}"/>
      </w:docPartPr>
      <w:docPartBody>
        <w:p w:rsidR="00672DFE" w:rsidRDefault="000B627F" w:rsidP="000B627F">
          <w:pPr>
            <w:pStyle w:val="53A522D45F1E43739DB2EC62F58D9A59"/>
          </w:pPr>
          <w:r w:rsidRPr="00BC49BD">
            <w:rPr>
              <w:rStyle w:val="Platzhaltertext"/>
            </w:rPr>
            <w:t>Choose an item.</w:t>
          </w:r>
        </w:p>
      </w:docPartBody>
    </w:docPart>
    <w:docPart>
      <w:docPartPr>
        <w:name w:val="CF80D9FA74D540D19DF15A6855E2DD40"/>
        <w:category>
          <w:name w:val="Allgemein"/>
          <w:gallery w:val="placeholder"/>
        </w:category>
        <w:types>
          <w:type w:val="bbPlcHdr"/>
        </w:types>
        <w:behaviors>
          <w:behavior w:val="content"/>
        </w:behaviors>
        <w:guid w:val="{8E1A3D86-2C63-4519-8001-61345E1D88D7}"/>
      </w:docPartPr>
      <w:docPartBody>
        <w:p w:rsidR="00672DFE" w:rsidRDefault="000B627F" w:rsidP="000B627F">
          <w:pPr>
            <w:pStyle w:val="CF80D9FA74D540D19DF15A6855E2DD40"/>
          </w:pPr>
          <w:r w:rsidRPr="00BC49BD">
            <w:rPr>
              <w:rStyle w:val="Platzhaltertext"/>
            </w:rPr>
            <w:t>Choose an item.</w:t>
          </w:r>
        </w:p>
      </w:docPartBody>
    </w:docPart>
    <w:docPart>
      <w:docPartPr>
        <w:name w:val="7ED1E02522614149846D5B26638EBFAA"/>
        <w:category>
          <w:name w:val="Allgemein"/>
          <w:gallery w:val="placeholder"/>
        </w:category>
        <w:types>
          <w:type w:val="bbPlcHdr"/>
        </w:types>
        <w:behaviors>
          <w:behavior w:val="content"/>
        </w:behaviors>
        <w:guid w:val="{8A6F703F-43DA-457E-8154-BA836B0DA767}"/>
      </w:docPartPr>
      <w:docPartBody>
        <w:p w:rsidR="00672DFE" w:rsidRDefault="000B627F" w:rsidP="000B627F">
          <w:pPr>
            <w:pStyle w:val="7ED1E02522614149846D5B26638EBFAA"/>
          </w:pPr>
          <w:r>
            <w:rPr>
              <w:rStyle w:val="Platzhaltertext"/>
            </w:rPr>
            <w:t>Choose an item.</w:t>
          </w:r>
        </w:p>
      </w:docPartBody>
    </w:docPart>
    <w:docPart>
      <w:docPartPr>
        <w:name w:val="803488D217F144F48F3BC0565B53D68F"/>
        <w:category>
          <w:name w:val="Allgemein"/>
          <w:gallery w:val="placeholder"/>
        </w:category>
        <w:types>
          <w:type w:val="bbPlcHdr"/>
        </w:types>
        <w:behaviors>
          <w:behavior w:val="content"/>
        </w:behaviors>
        <w:guid w:val="{85C2DA0D-1DB2-4706-9CCE-8540688E56C3}"/>
      </w:docPartPr>
      <w:docPartBody>
        <w:p w:rsidR="00672DFE" w:rsidRDefault="000B627F" w:rsidP="000B627F">
          <w:pPr>
            <w:pStyle w:val="803488D217F144F48F3BC0565B53D68F"/>
          </w:pPr>
          <w:r w:rsidRPr="00BC49BD">
            <w:rPr>
              <w:rStyle w:val="Platzhaltertext"/>
            </w:rPr>
            <w:t>Choose an item.</w:t>
          </w:r>
        </w:p>
      </w:docPartBody>
    </w:docPart>
    <w:docPart>
      <w:docPartPr>
        <w:name w:val="E968F079E3774E6696365734BE381F0F"/>
        <w:category>
          <w:name w:val="Allgemein"/>
          <w:gallery w:val="placeholder"/>
        </w:category>
        <w:types>
          <w:type w:val="bbPlcHdr"/>
        </w:types>
        <w:behaviors>
          <w:behavior w:val="content"/>
        </w:behaviors>
        <w:guid w:val="{D731EF75-34AC-449E-BB5E-80AB41BB4BA5}"/>
      </w:docPartPr>
      <w:docPartBody>
        <w:p w:rsidR="00672DFE" w:rsidRDefault="000B627F" w:rsidP="000B627F">
          <w:pPr>
            <w:pStyle w:val="E968F079E3774E6696365734BE381F0F"/>
          </w:pPr>
          <w:r w:rsidRPr="00BC49BD">
            <w:rPr>
              <w:rStyle w:val="Platzhaltertext"/>
            </w:rPr>
            <w:t>Choose an item.</w:t>
          </w:r>
        </w:p>
      </w:docPartBody>
    </w:docPart>
    <w:docPart>
      <w:docPartPr>
        <w:name w:val="5116C31E9ADC42A4866FE8D831DE0CB1"/>
        <w:category>
          <w:name w:val="Allgemein"/>
          <w:gallery w:val="placeholder"/>
        </w:category>
        <w:types>
          <w:type w:val="bbPlcHdr"/>
        </w:types>
        <w:behaviors>
          <w:behavior w:val="content"/>
        </w:behaviors>
        <w:guid w:val="{59413E28-3E8B-4795-A9C5-6C100AEB9ECD}"/>
      </w:docPartPr>
      <w:docPartBody>
        <w:p w:rsidR="00672DFE" w:rsidRDefault="000B627F" w:rsidP="000B627F">
          <w:pPr>
            <w:pStyle w:val="5116C31E9ADC42A4866FE8D831DE0CB1"/>
          </w:pPr>
          <w:r>
            <w:rPr>
              <w:rStyle w:val="Platzhalt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16B"/>
    <w:rsid w:val="000667FE"/>
    <w:rsid w:val="000B627F"/>
    <w:rsid w:val="00111674"/>
    <w:rsid w:val="00153C13"/>
    <w:rsid w:val="002C4DFA"/>
    <w:rsid w:val="002D7808"/>
    <w:rsid w:val="0035264C"/>
    <w:rsid w:val="003C5127"/>
    <w:rsid w:val="00672DFE"/>
    <w:rsid w:val="006A0AD1"/>
    <w:rsid w:val="007025A6"/>
    <w:rsid w:val="007D1523"/>
    <w:rsid w:val="008E0902"/>
    <w:rsid w:val="009F1342"/>
    <w:rsid w:val="00B1294D"/>
    <w:rsid w:val="00B47B2B"/>
    <w:rsid w:val="00BE7ADB"/>
    <w:rsid w:val="00C0616B"/>
    <w:rsid w:val="00DB394C"/>
    <w:rsid w:val="00E3059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0B627F"/>
    <w:rPr>
      <w:color w:val="666666"/>
    </w:rPr>
  </w:style>
  <w:style w:type="paragraph" w:customStyle="1" w:styleId="11D3FE24B2AB41299461C0BD759716ED">
    <w:name w:val="11D3FE24B2AB41299461C0BD759716ED"/>
    <w:rsid w:val="00C0616B"/>
  </w:style>
  <w:style w:type="paragraph" w:customStyle="1" w:styleId="E8C61A7A8EFF49D6A441BB84E24E2EC4">
    <w:name w:val="E8C61A7A8EFF49D6A441BB84E24E2EC4"/>
    <w:rsid w:val="00C0616B"/>
  </w:style>
  <w:style w:type="paragraph" w:customStyle="1" w:styleId="24D305035C624468AB21B631477513FB">
    <w:name w:val="24D305035C624468AB21B631477513FB"/>
    <w:rsid w:val="000B627F"/>
  </w:style>
  <w:style w:type="paragraph" w:customStyle="1" w:styleId="085B15C3996F4BEE91F7A6DB5BFC22FC">
    <w:name w:val="085B15C3996F4BEE91F7A6DB5BFC22FC"/>
    <w:rsid w:val="000B627F"/>
  </w:style>
  <w:style w:type="paragraph" w:customStyle="1" w:styleId="DD00263950794CA18AC42C4ABB536B85">
    <w:name w:val="DD00263950794CA18AC42C4ABB536B85"/>
    <w:rsid w:val="000B627F"/>
  </w:style>
  <w:style w:type="paragraph" w:customStyle="1" w:styleId="B374B80ED62A4DC68A501034FFAE6D49">
    <w:name w:val="B374B80ED62A4DC68A501034FFAE6D49"/>
    <w:rsid w:val="000B627F"/>
  </w:style>
  <w:style w:type="paragraph" w:customStyle="1" w:styleId="5F008F2537F24547B7B22D608A758E10">
    <w:name w:val="5F008F2537F24547B7B22D608A758E10"/>
    <w:rsid w:val="000B627F"/>
  </w:style>
  <w:style w:type="paragraph" w:customStyle="1" w:styleId="F2AC5F0DB1F84939A0B66938345CD288">
    <w:name w:val="F2AC5F0DB1F84939A0B66938345CD288"/>
    <w:rsid w:val="000B627F"/>
  </w:style>
  <w:style w:type="paragraph" w:customStyle="1" w:styleId="48993BCF96FB425D9AA02595C4192BDA">
    <w:name w:val="48993BCF96FB425D9AA02595C4192BDA"/>
    <w:rsid w:val="000B627F"/>
  </w:style>
  <w:style w:type="paragraph" w:customStyle="1" w:styleId="6643AE8D6CE74DE2B159A375E8396ADB">
    <w:name w:val="6643AE8D6CE74DE2B159A375E8396ADB"/>
    <w:rsid w:val="000B627F"/>
  </w:style>
  <w:style w:type="paragraph" w:customStyle="1" w:styleId="B45E3006A0724E3E97872F411504EC16">
    <w:name w:val="B45E3006A0724E3E97872F411504EC16"/>
    <w:rsid w:val="000B627F"/>
  </w:style>
  <w:style w:type="paragraph" w:customStyle="1" w:styleId="48ABA221E5AA448BB124EEF186050311">
    <w:name w:val="48ABA221E5AA448BB124EEF186050311"/>
    <w:rsid w:val="000B627F"/>
  </w:style>
  <w:style w:type="paragraph" w:customStyle="1" w:styleId="41F29B2FA8AF4F13BFAE0530935CCD99">
    <w:name w:val="41F29B2FA8AF4F13BFAE0530935CCD99"/>
    <w:rsid w:val="000B627F"/>
  </w:style>
  <w:style w:type="paragraph" w:customStyle="1" w:styleId="8AEE65299F8B461DA1EB77653CCC49D2">
    <w:name w:val="8AEE65299F8B461DA1EB77653CCC49D2"/>
    <w:rsid w:val="000B627F"/>
  </w:style>
  <w:style w:type="paragraph" w:customStyle="1" w:styleId="D485EC8980084C2BB29D470D83EA6F11">
    <w:name w:val="D485EC8980084C2BB29D470D83EA6F11"/>
    <w:rsid w:val="000B627F"/>
  </w:style>
  <w:style w:type="paragraph" w:customStyle="1" w:styleId="B9C1AC7511A043EBB041AF888AF3ABCD">
    <w:name w:val="B9C1AC7511A043EBB041AF888AF3ABCD"/>
    <w:rsid w:val="000B627F"/>
  </w:style>
  <w:style w:type="paragraph" w:customStyle="1" w:styleId="DEC2F447958C4D36BF97C848DB42A36B">
    <w:name w:val="DEC2F447958C4D36BF97C848DB42A36B"/>
    <w:rsid w:val="000B627F"/>
  </w:style>
  <w:style w:type="paragraph" w:customStyle="1" w:styleId="9B029DF3E35E4EC097ADDED0E80B7BD3">
    <w:name w:val="9B029DF3E35E4EC097ADDED0E80B7BD3"/>
    <w:rsid w:val="000B627F"/>
  </w:style>
  <w:style w:type="paragraph" w:customStyle="1" w:styleId="3BCFA93DC4EB4A488F2411CDA8DB2B46">
    <w:name w:val="3BCFA93DC4EB4A488F2411CDA8DB2B46"/>
    <w:rsid w:val="000B627F"/>
  </w:style>
  <w:style w:type="paragraph" w:customStyle="1" w:styleId="B333BC0C123044FB9AB4B71F98E1716A">
    <w:name w:val="B333BC0C123044FB9AB4B71F98E1716A"/>
    <w:rsid w:val="000B627F"/>
  </w:style>
  <w:style w:type="paragraph" w:customStyle="1" w:styleId="3BB6FB1ADCBE47F5A3D1167287CB4916">
    <w:name w:val="3BB6FB1ADCBE47F5A3D1167287CB4916"/>
    <w:rsid w:val="000B627F"/>
  </w:style>
  <w:style w:type="paragraph" w:customStyle="1" w:styleId="C5DF90C02E0D460990084F3941EB3DE6">
    <w:name w:val="C5DF90C02E0D460990084F3941EB3DE6"/>
    <w:rsid w:val="000B627F"/>
  </w:style>
  <w:style w:type="paragraph" w:customStyle="1" w:styleId="963DD6C9868A446687047E661583425A">
    <w:name w:val="963DD6C9868A446687047E661583425A"/>
    <w:rsid w:val="000B627F"/>
  </w:style>
  <w:style w:type="paragraph" w:customStyle="1" w:styleId="E6FC179A8D94416394CDA0EF52917AE3">
    <w:name w:val="E6FC179A8D94416394CDA0EF52917AE3"/>
    <w:rsid w:val="000B627F"/>
  </w:style>
  <w:style w:type="paragraph" w:customStyle="1" w:styleId="CE8AB059BE014E53BAADD90C0356A16F">
    <w:name w:val="CE8AB059BE014E53BAADD90C0356A16F"/>
    <w:rsid w:val="000B627F"/>
  </w:style>
  <w:style w:type="paragraph" w:customStyle="1" w:styleId="9119839BDB814CAFBE91E63365509350">
    <w:name w:val="9119839BDB814CAFBE91E63365509350"/>
    <w:rsid w:val="000B627F"/>
  </w:style>
  <w:style w:type="paragraph" w:customStyle="1" w:styleId="52849134306F4767844A43BE44EFA1A3">
    <w:name w:val="52849134306F4767844A43BE44EFA1A3"/>
    <w:rsid w:val="000B627F"/>
  </w:style>
  <w:style w:type="paragraph" w:customStyle="1" w:styleId="58B1F499749E457282AE2F4430EB8918">
    <w:name w:val="58B1F499749E457282AE2F4430EB8918"/>
    <w:rsid w:val="000B627F"/>
  </w:style>
  <w:style w:type="paragraph" w:customStyle="1" w:styleId="0A33662F72D24C7196CF49A513ECBB4D">
    <w:name w:val="0A33662F72D24C7196CF49A513ECBB4D"/>
    <w:rsid w:val="000B627F"/>
  </w:style>
  <w:style w:type="paragraph" w:customStyle="1" w:styleId="3D058ABA3189405EA7022FC546B0C175">
    <w:name w:val="3D058ABA3189405EA7022FC546B0C175"/>
    <w:rsid w:val="000B627F"/>
  </w:style>
  <w:style w:type="paragraph" w:customStyle="1" w:styleId="A93AA800131D4A32B65D6629C0D0CD0F">
    <w:name w:val="A93AA800131D4A32B65D6629C0D0CD0F"/>
    <w:rsid w:val="000B627F"/>
  </w:style>
  <w:style w:type="paragraph" w:customStyle="1" w:styleId="7AF2CC9031F64AB69CFEF1E3D63ED099">
    <w:name w:val="7AF2CC9031F64AB69CFEF1E3D63ED099"/>
    <w:rsid w:val="000B627F"/>
  </w:style>
  <w:style w:type="paragraph" w:customStyle="1" w:styleId="7D81FF76859C46EEAEAC04B9157F02C2">
    <w:name w:val="7D81FF76859C46EEAEAC04B9157F02C2"/>
    <w:rsid w:val="000B627F"/>
  </w:style>
  <w:style w:type="paragraph" w:customStyle="1" w:styleId="C9A90466CF91479CB886B8402F7AE81C">
    <w:name w:val="C9A90466CF91479CB886B8402F7AE81C"/>
    <w:rsid w:val="000B627F"/>
  </w:style>
  <w:style w:type="paragraph" w:customStyle="1" w:styleId="FB89214740E243519460FB5E822B83DA">
    <w:name w:val="FB89214740E243519460FB5E822B83DA"/>
    <w:rsid w:val="000B627F"/>
  </w:style>
  <w:style w:type="paragraph" w:customStyle="1" w:styleId="3E2C4ADFD185479C8970A1C136F27A9B">
    <w:name w:val="3E2C4ADFD185479C8970A1C136F27A9B"/>
    <w:rsid w:val="000B627F"/>
  </w:style>
  <w:style w:type="paragraph" w:customStyle="1" w:styleId="900F2F2EE7884137897EB6CF43A7468F">
    <w:name w:val="900F2F2EE7884137897EB6CF43A7468F"/>
    <w:rsid w:val="000B627F"/>
  </w:style>
  <w:style w:type="paragraph" w:customStyle="1" w:styleId="5C67A97E36DE40F4BBD9A08EC1E6F00B">
    <w:name w:val="5C67A97E36DE40F4BBD9A08EC1E6F00B"/>
    <w:rsid w:val="000B627F"/>
  </w:style>
  <w:style w:type="paragraph" w:customStyle="1" w:styleId="48E64C005ABC40CD8365727180C6F55D">
    <w:name w:val="48E64C005ABC40CD8365727180C6F55D"/>
    <w:rsid w:val="000B627F"/>
  </w:style>
  <w:style w:type="paragraph" w:customStyle="1" w:styleId="21B2CA1B617F42978720367A36E76853">
    <w:name w:val="21B2CA1B617F42978720367A36E76853"/>
    <w:rsid w:val="000B627F"/>
  </w:style>
  <w:style w:type="paragraph" w:customStyle="1" w:styleId="AE0D4B8108464FFC9F113CC15B582AAE">
    <w:name w:val="AE0D4B8108464FFC9F113CC15B582AAE"/>
    <w:rsid w:val="000B627F"/>
  </w:style>
  <w:style w:type="paragraph" w:customStyle="1" w:styleId="882B40FBCF31432ABB90ED2233AAA054">
    <w:name w:val="882B40FBCF31432ABB90ED2233AAA054"/>
    <w:rsid w:val="000B627F"/>
  </w:style>
  <w:style w:type="paragraph" w:customStyle="1" w:styleId="2F3CB8F21BAB4DC38CFBD3DBAFD60E6C">
    <w:name w:val="2F3CB8F21BAB4DC38CFBD3DBAFD60E6C"/>
    <w:rsid w:val="000B627F"/>
  </w:style>
  <w:style w:type="paragraph" w:customStyle="1" w:styleId="D6AF3FD4A0244A7092F2511D2EDE6F0F">
    <w:name w:val="D6AF3FD4A0244A7092F2511D2EDE6F0F"/>
    <w:rsid w:val="000B627F"/>
  </w:style>
  <w:style w:type="paragraph" w:customStyle="1" w:styleId="E09A611EEC914F4681AAB096F670536E">
    <w:name w:val="E09A611EEC914F4681AAB096F670536E"/>
    <w:rsid w:val="000B627F"/>
  </w:style>
  <w:style w:type="paragraph" w:customStyle="1" w:styleId="D0F7615D4E97486FBAF19FC8231B5A66">
    <w:name w:val="D0F7615D4E97486FBAF19FC8231B5A66"/>
    <w:rsid w:val="000B627F"/>
  </w:style>
  <w:style w:type="paragraph" w:customStyle="1" w:styleId="F1A77CC5ADE84C30B1F62863A64A89E7">
    <w:name w:val="F1A77CC5ADE84C30B1F62863A64A89E7"/>
    <w:rsid w:val="000B627F"/>
  </w:style>
  <w:style w:type="paragraph" w:customStyle="1" w:styleId="ECF1EB2D8C784F5CACBC3D1505AD94AD">
    <w:name w:val="ECF1EB2D8C784F5CACBC3D1505AD94AD"/>
    <w:rsid w:val="000B627F"/>
  </w:style>
  <w:style w:type="paragraph" w:customStyle="1" w:styleId="FA09CF08A91743A4A35A6F81D57975F7">
    <w:name w:val="FA09CF08A91743A4A35A6F81D57975F7"/>
    <w:rsid w:val="000B627F"/>
  </w:style>
  <w:style w:type="paragraph" w:customStyle="1" w:styleId="8933D1842C5C44F8B304E3B9E23C831B">
    <w:name w:val="8933D1842C5C44F8B304E3B9E23C831B"/>
    <w:rsid w:val="000B627F"/>
  </w:style>
  <w:style w:type="paragraph" w:customStyle="1" w:styleId="B03352F4F74A4D11AFDB96EA4F88BB48">
    <w:name w:val="B03352F4F74A4D11AFDB96EA4F88BB48"/>
    <w:rsid w:val="000B627F"/>
  </w:style>
  <w:style w:type="paragraph" w:customStyle="1" w:styleId="269E84ECA0824718B43A6562749B4E04">
    <w:name w:val="269E84ECA0824718B43A6562749B4E04"/>
    <w:rsid w:val="000B627F"/>
  </w:style>
  <w:style w:type="paragraph" w:customStyle="1" w:styleId="5071AAB0902A4EFBBBD81FB0968764F5">
    <w:name w:val="5071AAB0902A4EFBBBD81FB0968764F5"/>
    <w:rsid w:val="000B627F"/>
  </w:style>
  <w:style w:type="paragraph" w:customStyle="1" w:styleId="61D12D5DDFAB4CD8805E509E0A57C202">
    <w:name w:val="61D12D5DDFAB4CD8805E509E0A57C202"/>
    <w:rsid w:val="000B627F"/>
  </w:style>
  <w:style w:type="paragraph" w:customStyle="1" w:styleId="C3CDF576A8794D03841647918715FEEA">
    <w:name w:val="C3CDF576A8794D03841647918715FEEA"/>
    <w:rsid w:val="000B627F"/>
  </w:style>
  <w:style w:type="paragraph" w:customStyle="1" w:styleId="2A2C1DD39A614C55952875FC7B43226E">
    <w:name w:val="2A2C1DD39A614C55952875FC7B43226E"/>
    <w:rsid w:val="000B627F"/>
  </w:style>
  <w:style w:type="paragraph" w:customStyle="1" w:styleId="1AE0E07976D34E5BA6292956584705EE">
    <w:name w:val="1AE0E07976D34E5BA6292956584705EE"/>
    <w:rsid w:val="000B627F"/>
  </w:style>
  <w:style w:type="paragraph" w:customStyle="1" w:styleId="D1910708683847E98E2517C09FC23503">
    <w:name w:val="D1910708683847E98E2517C09FC23503"/>
    <w:rsid w:val="000B627F"/>
  </w:style>
  <w:style w:type="paragraph" w:customStyle="1" w:styleId="A3970F21861F4C579EC7A9F6858A9B29">
    <w:name w:val="A3970F21861F4C579EC7A9F6858A9B29"/>
    <w:rsid w:val="000B627F"/>
  </w:style>
  <w:style w:type="paragraph" w:customStyle="1" w:styleId="08BCCE31308442AE9AC8E8BC77D12343">
    <w:name w:val="08BCCE31308442AE9AC8E8BC77D12343"/>
    <w:rsid w:val="000B627F"/>
  </w:style>
  <w:style w:type="paragraph" w:customStyle="1" w:styleId="B58BF15C929548A09388A16D1A9BEE8B">
    <w:name w:val="B58BF15C929548A09388A16D1A9BEE8B"/>
    <w:rsid w:val="000B627F"/>
  </w:style>
  <w:style w:type="paragraph" w:customStyle="1" w:styleId="9AFCFF27C81F4B0A8A521B47A19C77FE">
    <w:name w:val="9AFCFF27C81F4B0A8A521B47A19C77FE"/>
    <w:rsid w:val="000B627F"/>
  </w:style>
  <w:style w:type="paragraph" w:customStyle="1" w:styleId="EB70FB8C874D414CBE06821F8735707E">
    <w:name w:val="EB70FB8C874D414CBE06821F8735707E"/>
    <w:rsid w:val="000B627F"/>
  </w:style>
  <w:style w:type="paragraph" w:customStyle="1" w:styleId="D11CB0A269564F06B7A1CE52DF34AA88">
    <w:name w:val="D11CB0A269564F06B7A1CE52DF34AA88"/>
    <w:rsid w:val="000B627F"/>
  </w:style>
  <w:style w:type="paragraph" w:customStyle="1" w:styleId="E7CA50C54B08402CA2FE54B6D06DD31C">
    <w:name w:val="E7CA50C54B08402CA2FE54B6D06DD31C"/>
    <w:rsid w:val="000B627F"/>
  </w:style>
  <w:style w:type="paragraph" w:customStyle="1" w:styleId="0B7B50E0EB014833AA74EF6134C325FD">
    <w:name w:val="0B7B50E0EB014833AA74EF6134C325FD"/>
    <w:rsid w:val="000B627F"/>
  </w:style>
  <w:style w:type="paragraph" w:customStyle="1" w:styleId="4F3B3BDEB15D4916B2432E8DBA47022E">
    <w:name w:val="4F3B3BDEB15D4916B2432E8DBA47022E"/>
    <w:rsid w:val="000B627F"/>
  </w:style>
  <w:style w:type="paragraph" w:customStyle="1" w:styleId="E9A90180FC724075A175BFAB48300C6C">
    <w:name w:val="E9A90180FC724075A175BFAB48300C6C"/>
    <w:rsid w:val="000B627F"/>
  </w:style>
  <w:style w:type="paragraph" w:customStyle="1" w:styleId="60CDC6880CF0430D811706C4E3D19413">
    <w:name w:val="60CDC6880CF0430D811706C4E3D19413"/>
    <w:rsid w:val="000B627F"/>
  </w:style>
  <w:style w:type="paragraph" w:customStyle="1" w:styleId="3817B5139503450CBD08EB37FDB7AC1F">
    <w:name w:val="3817B5139503450CBD08EB37FDB7AC1F"/>
    <w:rsid w:val="000B627F"/>
  </w:style>
  <w:style w:type="paragraph" w:customStyle="1" w:styleId="5C27163CB763444FB952F09E66223A3B">
    <w:name w:val="5C27163CB763444FB952F09E66223A3B"/>
    <w:rsid w:val="000B627F"/>
  </w:style>
  <w:style w:type="paragraph" w:customStyle="1" w:styleId="9B9DA287B46D4B8D9120D19D3BAE5F7C">
    <w:name w:val="9B9DA287B46D4B8D9120D19D3BAE5F7C"/>
    <w:rsid w:val="000B627F"/>
  </w:style>
  <w:style w:type="paragraph" w:customStyle="1" w:styleId="E31AC00507624142A28E1B1E628BF080">
    <w:name w:val="E31AC00507624142A28E1B1E628BF080"/>
    <w:rsid w:val="000B627F"/>
  </w:style>
  <w:style w:type="paragraph" w:customStyle="1" w:styleId="EF09E1EA4A6A4298958F9244EE69D0C4">
    <w:name w:val="EF09E1EA4A6A4298958F9244EE69D0C4"/>
    <w:rsid w:val="000B627F"/>
  </w:style>
  <w:style w:type="paragraph" w:customStyle="1" w:styleId="7A0A9A3222184650B331FB0612948331">
    <w:name w:val="7A0A9A3222184650B331FB0612948331"/>
    <w:rsid w:val="000B627F"/>
  </w:style>
  <w:style w:type="paragraph" w:customStyle="1" w:styleId="C7E2FF0C890C43D9A12EA8888458E0A1">
    <w:name w:val="C7E2FF0C890C43D9A12EA8888458E0A1"/>
    <w:rsid w:val="000B627F"/>
  </w:style>
  <w:style w:type="paragraph" w:customStyle="1" w:styleId="F2F047E32398499D984928630EE1065A">
    <w:name w:val="F2F047E32398499D984928630EE1065A"/>
    <w:rsid w:val="000B627F"/>
  </w:style>
  <w:style w:type="paragraph" w:customStyle="1" w:styleId="6ACC97F335DE47CC8963B98C3A84C133">
    <w:name w:val="6ACC97F335DE47CC8963B98C3A84C133"/>
    <w:rsid w:val="000B627F"/>
  </w:style>
  <w:style w:type="paragraph" w:customStyle="1" w:styleId="53A522D45F1E43739DB2EC62F58D9A59">
    <w:name w:val="53A522D45F1E43739DB2EC62F58D9A59"/>
    <w:rsid w:val="000B627F"/>
  </w:style>
  <w:style w:type="paragraph" w:customStyle="1" w:styleId="CF80D9FA74D540D19DF15A6855E2DD40">
    <w:name w:val="CF80D9FA74D540D19DF15A6855E2DD40"/>
    <w:rsid w:val="000B627F"/>
  </w:style>
  <w:style w:type="paragraph" w:customStyle="1" w:styleId="7ED1E02522614149846D5B26638EBFAA">
    <w:name w:val="7ED1E02522614149846D5B26638EBFAA"/>
    <w:rsid w:val="000B627F"/>
  </w:style>
  <w:style w:type="paragraph" w:customStyle="1" w:styleId="803488D217F144F48F3BC0565B53D68F">
    <w:name w:val="803488D217F144F48F3BC0565B53D68F"/>
    <w:rsid w:val="000B627F"/>
  </w:style>
  <w:style w:type="paragraph" w:customStyle="1" w:styleId="E968F079E3774E6696365734BE381F0F">
    <w:name w:val="E968F079E3774E6696365734BE381F0F"/>
    <w:rsid w:val="000B627F"/>
  </w:style>
  <w:style w:type="paragraph" w:customStyle="1" w:styleId="5116C31E9ADC42A4866FE8D831DE0CB1">
    <w:name w:val="5116C31E9ADC42A4866FE8D831DE0CB1"/>
    <w:rsid w:val="000B62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Benutzerdefiniert 15">
      <a:dk1>
        <a:sysClr val="windowText" lastClr="000000"/>
      </a:dk1>
      <a:lt1>
        <a:sysClr val="window" lastClr="FFFFFF"/>
      </a:lt1>
      <a:dk2>
        <a:srgbClr val="3C0483"/>
      </a:dk2>
      <a:lt2>
        <a:srgbClr val="F7F3F2"/>
      </a:lt2>
      <a:accent1>
        <a:srgbClr val="3C0483"/>
      </a:accent1>
      <a:accent2>
        <a:srgbClr val="D4BBFF"/>
      </a:accent2>
      <a:accent3>
        <a:srgbClr val="FCF334"/>
      </a:accent3>
      <a:accent4>
        <a:srgbClr val="595959"/>
      </a:accent4>
      <a:accent5>
        <a:srgbClr val="A5A5A5"/>
      </a:accent5>
      <a:accent6>
        <a:srgbClr val="D8D8D8"/>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B78553A402FE1E49871A770E999BE19E" ma:contentTypeVersion="18" ma:contentTypeDescription="Ein neues Dokument erstellen." ma:contentTypeScope="" ma:versionID="8332195d09d0151ecc0bc8f0890586a1">
  <xsd:schema xmlns:xsd="http://www.w3.org/2001/XMLSchema" xmlns:xs="http://www.w3.org/2001/XMLSchema" xmlns:p="http://schemas.microsoft.com/office/2006/metadata/properties" xmlns:ns2="443ee04c-2a79-47f3-aa66-08e7a1836799" xmlns:ns3="82fb1a38-c0a2-4036-957a-ec563826ffd6" targetNamespace="http://schemas.microsoft.com/office/2006/metadata/properties" ma:root="true" ma:fieldsID="d06b4f6837116ea5e293c00631314b8d" ns2:_="" ns3:_="">
    <xsd:import namespace="443ee04c-2a79-47f3-aa66-08e7a1836799"/>
    <xsd:import namespace="82fb1a38-c0a2-4036-957a-ec563826ff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ee04c-2a79-47f3-aa66-08e7a1836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4fc58ff6-2a3f-40a3-8d32-e116a35ec15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fb1a38-c0a2-4036-957a-ec563826ff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8ea5d87-4baf-4c46-a0e2-6eef14ac664b}" ma:internalName="TaxCatchAll" ma:showField="CatchAllData" ma:web="82fb1a38-c0a2-4036-957a-ec563826ff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2fb1a38-c0a2-4036-957a-ec563826ffd6" xsi:nil="true"/>
    <lcf76f155ced4ddcb4097134ff3c332f xmlns="443ee04c-2a79-47f3-aa66-08e7a183679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089ED5-9535-49E8-9B9B-C37B834DA520}">
  <ds:schemaRefs>
    <ds:schemaRef ds:uri="http://schemas.openxmlformats.org/officeDocument/2006/bibliography"/>
  </ds:schemaRefs>
</ds:datastoreItem>
</file>

<file path=customXml/itemProps2.xml><?xml version="1.0" encoding="utf-8"?>
<ds:datastoreItem xmlns:ds="http://schemas.openxmlformats.org/officeDocument/2006/customXml" ds:itemID="{953044CB-C1BB-4A1B-8945-E7CFFD7353D2}"/>
</file>

<file path=customXml/itemProps3.xml><?xml version="1.0" encoding="utf-8"?>
<ds:datastoreItem xmlns:ds="http://schemas.openxmlformats.org/officeDocument/2006/customXml" ds:itemID="{83EF7F80-C9A9-4DE3-85A1-7EC4DC63B475}"/>
</file>

<file path=customXml/itemProps4.xml><?xml version="1.0" encoding="utf-8"?>
<ds:datastoreItem xmlns:ds="http://schemas.openxmlformats.org/officeDocument/2006/customXml" ds:itemID="{972492D2-49C9-480F-B794-9153CEFC9DC2}"/>
</file>

<file path=docMetadata/LabelInfo.xml><?xml version="1.0" encoding="utf-8"?>
<clbl:labelList xmlns:clbl="http://schemas.microsoft.com/office/2020/mipLabelMetadata">
  <clbl:label id="{2ed55210-5af2-49d0-ae6f-c7160c68a39f}" enabled="1" method="Standard" siteId="{40aeb486-ebe2-4e58-9f1c-caedc86481e4}" contentBits="0" removed="0"/>
</clbl:labelList>
</file>

<file path=docProps/app.xml><?xml version="1.0" encoding="utf-8"?>
<Properties xmlns="http://schemas.openxmlformats.org/officeDocument/2006/extended-properties" xmlns:vt="http://schemas.openxmlformats.org/officeDocument/2006/docPropsVTypes">
  <Template>MissionKI_Bericht_2025-02-25_mit Beispieltext.dotx</Template>
  <TotalTime>0</TotalTime>
  <Pages>14</Pages>
  <Words>2244</Words>
  <Characters>14138</Characters>
  <Application>Microsoft Office Word</Application>
  <DocSecurity>0</DocSecurity>
  <Lines>117</Lines>
  <Paragraphs>32</Paragraphs>
  <ScaleCrop>false</ScaleCrop>
  <HeadingPairs>
    <vt:vector size="2" baseType="variant">
      <vt:variant>
        <vt:lpstr>Titel</vt:lpstr>
      </vt:variant>
      <vt:variant>
        <vt:i4>1</vt:i4>
      </vt:variant>
    </vt:vector>
  </HeadingPairs>
  <TitlesOfParts>
    <vt:vector size="1" baseType="lpstr">
      <vt:lpstr>Assessment report</vt:lpstr>
    </vt:vector>
  </TitlesOfParts>
  <Company>Mission KI</Company>
  <LinksUpToDate>false</LinksUpToDate>
  <CharactersWithSpaces>16350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report</dc:title>
  <dc:subject/>
  <dc:creator>MISSION KI; acatech</dc:creator>
  <cp:keywords/>
  <dc:description/>
  <cp:lastModifiedBy>Gonna Jensen-Brunkert</cp:lastModifiedBy>
  <cp:revision>3</cp:revision>
  <cp:lastPrinted>2025-12-05T10:16:00Z</cp:lastPrinted>
  <dcterms:created xsi:type="dcterms:W3CDTF">2025-12-05T10:15:00Z</dcterms:created>
  <dcterms:modified xsi:type="dcterms:W3CDTF">2025-12-05T10:16:00Z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0x010100B78553A402FE1E49871A770E999BE19E</vt:lpwstr>
  </property>
  <property fmtid="{D5CDD505-2E9C-101B-9397-08002B2CF9AE}" pid="3" name="MediaServiceImageTags">
    <vt:lpwstr/>
  </property>
</Properties>
</file>